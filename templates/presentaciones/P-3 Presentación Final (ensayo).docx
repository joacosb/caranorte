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419CF3" w14:textId="745AD128" w:rsidR="000D7C52" w:rsidRPr="008E7CE4" w:rsidRDefault="00903CA5">
      <w:pPr>
        <w:pStyle w:val="Subttulo"/>
        <w:rPr>
          <w:lang w:val="es-AR"/>
        </w:rPr>
      </w:pPr>
      <w:sdt>
        <w:sdtPr>
          <w:id w:val="1841579993"/>
          <w:placeholder>
            <w:docPart w:val="52F8B8D051DA4B6D9704E57807948B1B"/>
          </w:placeholder>
        </w:sdtPr>
        <w:sdtEndPr/>
        <w:sdtContent>
          <w:r w:rsidR="00752550">
            <w:rPr>
              <w:rStyle w:val="TtuloCar"/>
              <w:lang w:val="es-AR"/>
            </w:rPr>
            <w:t xml:space="preserve">Presentación </w:t>
          </w:r>
          <w:r w:rsidR="0029048E">
            <w:rPr>
              <w:rStyle w:val="TtuloCar"/>
              <w:lang w:val="es-AR"/>
            </w:rPr>
            <w:t>final</w:t>
          </w:r>
        </w:sdtContent>
      </w:sdt>
      <w:r w:rsidR="00974240">
        <w:t xml:space="preserve"> (ENSAYO)</w:t>
      </w:r>
    </w:p>
    <w:p w14:paraId="4E13C4D8" w14:textId="32967F66" w:rsidR="00C73F9A" w:rsidRPr="00DB0F72" w:rsidRDefault="003D7D60" w:rsidP="00C73F9A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790C0B57" wp14:editId="5E1C0BCE">
                <wp:extent cx="141605" cy="141605"/>
                <wp:effectExtent l="0" t="0" r="0" b="0"/>
                <wp:docPr id="1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A609EC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x6dewgAADA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">
                <v:rect id="Rectangle 2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" fillcolor="#5b9bd5 [3204]" stroked="f" strokeweight="0"/>
                <v:shape id="Freeform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lang w:val="es-AR"/>
        </w:rPr>
        <w:t xml:space="preserve">  </w:t>
      </w:r>
      <w:r w:rsidR="00C73F9A" w:rsidRPr="00DB0F72">
        <w:rPr>
          <w:lang w:val="es-AR"/>
        </w:rPr>
        <w:t>Introducción al entregable</w:t>
      </w:r>
    </w:p>
    <w:p w14:paraId="77C30146" w14:textId="77777777" w:rsidR="00DB0F72" w:rsidRDefault="00752550" w:rsidP="00627ABB">
      <w:pPr>
        <w:jc w:val="both"/>
        <w:rPr>
          <w:lang w:val="es-AR"/>
        </w:rPr>
      </w:pPr>
      <w:r>
        <w:rPr>
          <w:lang w:val="es-AR"/>
        </w:rPr>
        <w:t xml:space="preserve">Una presentación es un soporte que les permitirá mostrar el estado del proyecto de manera resumida, concreta y gráfica. La misma debe tener una estructura adecuada, debe estar organizada, practicada y debe ser atractiva para el espectador. </w:t>
      </w:r>
    </w:p>
    <w:p w14:paraId="78893A88" w14:textId="54ECF22B" w:rsidR="00C73F9A" w:rsidRPr="00C73F9A" w:rsidRDefault="00752550" w:rsidP="00627ABB">
      <w:pPr>
        <w:rPr>
          <w:lang w:val="es-AR"/>
        </w:rPr>
      </w:pPr>
      <w:r>
        <w:rPr>
          <w:lang w:val="es-AR"/>
        </w:rPr>
        <w:t xml:space="preserve">Recuerden </w:t>
      </w:r>
      <w:r w:rsidR="00C3271D">
        <w:rPr>
          <w:lang w:val="es-AR"/>
        </w:rPr>
        <w:t>revisar</w:t>
      </w:r>
      <w:r>
        <w:rPr>
          <w:lang w:val="es-AR"/>
        </w:rPr>
        <w:t xml:space="preserve"> los </w:t>
      </w:r>
      <w:r w:rsidR="00C3271D">
        <w:rPr>
          <w:lang w:val="es-AR"/>
        </w:rPr>
        <w:t>materiales</w:t>
      </w:r>
      <w:r>
        <w:rPr>
          <w:lang w:val="es-AR"/>
        </w:rPr>
        <w:t xml:space="preserve"> recomendados por la cátedra para lograr una buena presentación.</w:t>
      </w:r>
    </w:p>
    <w:p w14:paraId="6522457A" w14:textId="5845DFDE" w:rsidR="008C0C50" w:rsidRPr="008E7CE4" w:rsidRDefault="003D7D60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3585BDB1" wp14:editId="66CB0EFB">
                <wp:extent cx="141605" cy="141605"/>
                <wp:effectExtent l="0" t="0" r="0" b="0"/>
                <wp:docPr id="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CEF96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ZsA1xnYIAAAtKAAADgAAAAAAAAAAAAAA&#10;AAAuAgAAZHJzL2Uyb0RvYy54bWxQSwECLQAUAAYACAAAACEABeIMPdkAAAADAQAADwAAAAAAAAAA&#10;AAAAAADQCgAAZHJzL2Rvd25yZXYueG1sUEsFBgAAAAAEAAQA8wAAANYLAAAAAA==&#10;">
                <v:rect id="Rectangle 2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" fillcolor="#5b9bd5 [3204]" stroked="f" strokeweight="0"/>
                <v:shape id="Freeform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lang w:val="es-AR"/>
        </w:rPr>
        <w:t xml:space="preserve">  </w:t>
      </w:r>
      <w:r w:rsidR="0B09F7E1" w:rsidRPr="0B09F7E1">
        <w:rPr>
          <w:lang w:val="es-AR"/>
        </w:rPr>
        <w:t>OBJETIVO DEL ENTREGABLE</w:t>
      </w:r>
    </w:p>
    <w:p w14:paraId="53E7C975" w14:textId="61A022AA" w:rsidR="0B09F7E1" w:rsidRDefault="0B09F7E1" w:rsidP="00627ABB">
      <w:pPr>
        <w:jc w:val="both"/>
        <w:rPr>
          <w:lang w:val="es-AR"/>
        </w:rPr>
      </w:pPr>
      <w:r w:rsidRPr="00570AE2">
        <w:rPr>
          <w:lang w:val="es-AR"/>
        </w:rPr>
        <w:t>El objetivo de</w:t>
      </w:r>
      <w:r w:rsidR="00146E5C" w:rsidRPr="00570AE2">
        <w:rPr>
          <w:lang w:val="es-AR"/>
        </w:rPr>
        <w:t xml:space="preserve"> la presentación pre</w:t>
      </w:r>
      <w:r w:rsidR="6D110468" w:rsidRPr="00570AE2">
        <w:rPr>
          <w:lang w:val="es-AR"/>
        </w:rPr>
        <w:t xml:space="preserve"> </w:t>
      </w:r>
      <w:r w:rsidR="00146E5C" w:rsidRPr="00570AE2">
        <w:rPr>
          <w:lang w:val="es-AR"/>
        </w:rPr>
        <w:t xml:space="preserve">final es ensayar </w:t>
      </w:r>
      <w:r w:rsidR="00A61EF5" w:rsidRPr="00570AE2">
        <w:rPr>
          <w:lang w:val="es-AR"/>
        </w:rPr>
        <w:t xml:space="preserve">la totalidad de la presentación que </w:t>
      </w:r>
      <w:r w:rsidR="00FF61F4" w:rsidRPr="00570AE2">
        <w:rPr>
          <w:lang w:val="es-AR"/>
        </w:rPr>
        <w:t xml:space="preserve">le </w:t>
      </w:r>
      <w:r w:rsidR="00A61EF5" w:rsidRPr="00570AE2">
        <w:rPr>
          <w:lang w:val="es-AR"/>
        </w:rPr>
        <w:t xml:space="preserve">realizarán a su cliente. El alcance de esta instancia incluye todos los temas trabajados por el equipo durante el curso. </w:t>
      </w:r>
      <w:r w:rsidRPr="00570AE2">
        <w:rPr>
          <w:lang w:val="es-AR"/>
        </w:rPr>
        <w:t>A diferencia de la presentación de avance, no quedan actividades pendientes</w:t>
      </w:r>
      <w:r w:rsidR="00463B43" w:rsidRPr="00570AE2">
        <w:rPr>
          <w:lang w:val="es-AR"/>
        </w:rPr>
        <w:t>, sin embargo, podrían</w:t>
      </w:r>
      <w:r w:rsidRPr="00570AE2">
        <w:rPr>
          <w:lang w:val="es-AR"/>
        </w:rPr>
        <w:t xml:space="preserve"> </w:t>
      </w:r>
      <w:r w:rsidR="00013C38" w:rsidRPr="00570AE2">
        <w:rPr>
          <w:lang w:val="es-AR"/>
        </w:rPr>
        <w:t>mencionar</w:t>
      </w:r>
      <w:r w:rsidRPr="00570AE2">
        <w:rPr>
          <w:lang w:val="es-AR"/>
        </w:rPr>
        <w:t xml:space="preserve"> etapas posteriores, aspectos de la futura implementación, posibles escenarios, </w:t>
      </w:r>
      <w:r w:rsidR="00D9731D" w:rsidRPr="00570AE2">
        <w:rPr>
          <w:lang w:val="es-AR"/>
        </w:rPr>
        <w:t xml:space="preserve">y recomendaciones para su cliente. </w:t>
      </w:r>
      <w:r w:rsidR="00352D9B" w:rsidRPr="00570AE2">
        <w:rPr>
          <w:lang w:val="es-AR"/>
        </w:rPr>
        <w:t xml:space="preserve">También es el momento de probar </w:t>
      </w:r>
      <w:r w:rsidR="00962323" w:rsidRPr="00570AE2">
        <w:rPr>
          <w:lang w:val="es-AR"/>
        </w:rPr>
        <w:t>si las ideas que tuvieron para lograr una presentación efectiva l</w:t>
      </w:r>
      <w:r w:rsidR="000516BA" w:rsidRPr="00570AE2">
        <w:rPr>
          <w:lang w:val="es-AR"/>
        </w:rPr>
        <w:t xml:space="preserve">e </w:t>
      </w:r>
      <w:proofErr w:type="gramStart"/>
      <w:r w:rsidR="000516BA" w:rsidRPr="00570AE2">
        <w:rPr>
          <w:lang w:val="es-AR"/>
        </w:rPr>
        <w:t>sirvió</w:t>
      </w:r>
      <w:proofErr w:type="gramEnd"/>
      <w:r w:rsidR="000516BA" w:rsidRPr="00570AE2">
        <w:rPr>
          <w:lang w:val="es-AR"/>
        </w:rPr>
        <w:t xml:space="preserve"> a todo el grupo y si están obteniendo los resultados deseados. En esta presentación recibirán </w:t>
      </w:r>
      <w:proofErr w:type="spellStart"/>
      <w:r w:rsidR="000516BA" w:rsidRPr="00570AE2">
        <w:rPr>
          <w:lang w:val="es-AR"/>
        </w:rPr>
        <w:t>feedback</w:t>
      </w:r>
      <w:proofErr w:type="spellEnd"/>
      <w:r w:rsidR="000516BA" w:rsidRPr="00570AE2">
        <w:rPr>
          <w:lang w:val="es-AR"/>
        </w:rPr>
        <w:t xml:space="preserve"> del equipo docente para ajustar lo necesario y llegar a la instancia final con una presentación</w:t>
      </w:r>
      <w:r w:rsidR="00B43050" w:rsidRPr="00570AE2">
        <w:rPr>
          <w:lang w:val="es-AR"/>
        </w:rPr>
        <w:t xml:space="preserve"> </w:t>
      </w:r>
      <w:r w:rsidR="00E90CA5" w:rsidRPr="00570AE2">
        <w:rPr>
          <w:lang w:val="es-AR"/>
        </w:rPr>
        <w:t>extraordinaria</w:t>
      </w:r>
      <w:r w:rsidR="00B43050" w:rsidRPr="00570AE2">
        <w:rPr>
          <w:lang w:val="es-AR"/>
        </w:rPr>
        <w:t xml:space="preserve">. </w:t>
      </w:r>
    </w:p>
    <w:p w14:paraId="496A2350" w14:textId="545A3E05" w:rsidR="00146E5C" w:rsidRDefault="004F47D0" w:rsidP="00146E5C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35699F94" wp14:editId="301BB95F">
                <wp:extent cx="141605" cy="141605"/>
                <wp:effectExtent l="0" t="0" r="0" b="0"/>
                <wp:docPr id="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89AF45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ZOIdggAAC0oAAAOAAAAZHJzL2Uyb0RvYy54bWzcWtuOo0YQfY+Uf0A8Rsp6uBtrvavV3hQp&#10;l1V28gEMxjYKBgLMeDZfn1PdjV2ecUFnV3nJPIyxORR1TlVXVz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9+2TiHYIAAAtKAAADgAAAAAAAAAAAAAA&#10;AAAuAgAAZHJzL2Uyb0RvYy54bWxQSwECLQAUAAYACAAAACEABeIMPdkAAAADAQAADwAAAAAAAAAA&#10;AAAAAADQCgAAZHJzL2Rvd25yZXYueG1sUEsFBgAAAAAEAAQA8wAAANYLAAAAAA==&#10;">
                <v:rect id="Rectangle 2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" fillcolor="#5b9bd5 [3204]" stroked="f" strokeweight="0"/>
                <v:shape id="Freeform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lang w:val="es-AR"/>
        </w:rPr>
        <w:t xml:space="preserve">  </w:t>
      </w:r>
      <w:r w:rsidR="00146E5C">
        <w:rPr>
          <w:lang w:val="es-AR"/>
        </w:rPr>
        <w:t>ARTEFACTO ENTREGABLE</w:t>
      </w:r>
    </w:p>
    <w:p w14:paraId="250A1DDC" w14:textId="03EBE2DD" w:rsidR="004F47D0" w:rsidRDefault="00011F2C" w:rsidP="00627ABB">
      <w:pPr>
        <w:jc w:val="both"/>
        <w:rPr>
          <w:lang w:val="es-AR"/>
        </w:rPr>
      </w:pPr>
      <w:r>
        <w:rPr>
          <w:lang w:val="es-AR"/>
        </w:rPr>
        <w:t>Un archivo de presentación atractivo y original que recopile todo el esfuerzo que ha realizado el equipo. Debe demostrar que conocen a su cliente</w:t>
      </w:r>
      <w:r w:rsidR="001B3593">
        <w:rPr>
          <w:lang w:val="es-AR"/>
        </w:rPr>
        <w:t xml:space="preserve">, que comprenden su problemática y que tienen una solución </w:t>
      </w:r>
      <w:r w:rsidR="00BF1562">
        <w:rPr>
          <w:lang w:val="es-AR"/>
        </w:rPr>
        <w:t>para ofrecerle que mejorará su</w:t>
      </w:r>
      <w:r w:rsidR="007F1BA6">
        <w:rPr>
          <w:lang w:val="es-AR"/>
        </w:rPr>
        <w:t xml:space="preserve"> situación actual</w:t>
      </w:r>
      <w:r w:rsidR="00C75B19">
        <w:rPr>
          <w:lang w:val="es-AR"/>
        </w:rPr>
        <w:t xml:space="preserve"> y acompañará su crecimiento futuro.</w:t>
      </w:r>
    </w:p>
    <w:p w14:paraId="0B6AEACA" w14:textId="481B138B" w:rsidR="001B245C" w:rsidRDefault="001B245C" w:rsidP="00627ABB">
      <w:pPr>
        <w:pBdr>
          <w:bottom w:val="single" w:sz="6" w:space="1" w:color="auto"/>
        </w:pBdr>
        <w:jc w:val="both"/>
        <w:rPr>
          <w:lang w:val="es-AR"/>
        </w:rPr>
      </w:pPr>
      <w:r>
        <w:rPr>
          <w:lang w:val="es-AR"/>
        </w:rPr>
        <w:t>Un discurso que acompaña a la presentación (puede estar contenido en las “notas” del archivo de presentación)</w:t>
      </w:r>
      <w:r w:rsidR="00E03D3F">
        <w:rPr>
          <w:lang w:val="es-AR"/>
        </w:rPr>
        <w:t xml:space="preserve">, ordenado de la misma manera en la que se realizará </w:t>
      </w:r>
      <w:r w:rsidR="00B536B2">
        <w:rPr>
          <w:lang w:val="es-AR"/>
        </w:rPr>
        <w:t>la exposición.</w:t>
      </w:r>
    </w:p>
    <w:p w14:paraId="1E9F8A14" w14:textId="03AAA1C9" w:rsidR="00F40C69" w:rsidRPr="00352D9B" w:rsidRDefault="006534ED" w:rsidP="00974240">
      <w:pPr>
        <w:pStyle w:val="Ttulo1"/>
        <w:spacing w:before="0"/>
        <w:rPr>
          <w:lang w:val="es-419"/>
        </w:rPr>
      </w:pPr>
      <w:r w:rsidRPr="00352D9B">
        <w:rPr>
          <w:lang w:val="es-419"/>
        </w:rPr>
        <w:t xml:space="preserve">ALCANCE </w:t>
      </w:r>
      <w:r w:rsidR="008E7CE4" w:rsidRPr="00352D9B">
        <w:rPr>
          <w:lang w:val="es-419"/>
        </w:rPr>
        <w:t>DE LA PRESENTACIÓN</w:t>
      </w:r>
    </w:p>
    <w:p w14:paraId="4FAAA2A0" w14:textId="54695E08" w:rsidR="00A6020E" w:rsidRDefault="00481E84" w:rsidP="00DB0F72">
      <w:pPr>
        <w:pStyle w:val="Ttulo2"/>
      </w:pPr>
      <w:r>
        <w:t>Agenda</w:t>
      </w:r>
      <w:r w:rsidR="00A6020E">
        <w:t xml:space="preserve"> </w:t>
      </w:r>
    </w:p>
    <w:p w14:paraId="298649EA" w14:textId="1376C65E" w:rsidR="2832AA5B" w:rsidRDefault="2832AA5B" w:rsidP="00570AE2">
      <w:pPr>
        <w:jc w:val="both"/>
        <w:rPr>
          <w:rFonts w:ascii="Arial" w:eastAsia="Arial" w:hAnsi="Arial" w:cs="Arial"/>
          <w:szCs w:val="18"/>
          <w:lang w:val="es-AR"/>
        </w:rPr>
      </w:pPr>
      <w:r w:rsidRPr="00570AE2">
        <w:rPr>
          <w:rFonts w:ascii="Arial" w:eastAsia="Arial" w:hAnsi="Arial" w:cs="Arial"/>
          <w:szCs w:val="18"/>
          <w:lang w:val="es-AR"/>
        </w:rPr>
        <w:t>Debe haber una agenda o lineamiento general para que el espectador conozca de antemano los temas que abordará la presentación.</w:t>
      </w:r>
    </w:p>
    <w:p w14:paraId="0B232EF0" w14:textId="49FF5666" w:rsidR="00A6020E" w:rsidRDefault="00496EF7" w:rsidP="00DB0F72">
      <w:pPr>
        <w:pStyle w:val="Ttulo2"/>
        <w:rPr>
          <w:lang w:val="es-AR"/>
        </w:rPr>
      </w:pPr>
      <w:r w:rsidRPr="00570AE2">
        <w:rPr>
          <w:lang w:val="es-AR"/>
        </w:rPr>
        <w:t>Sección de actividades realizadas</w:t>
      </w:r>
    </w:p>
    <w:p w14:paraId="3CD71D18" w14:textId="77777777" w:rsidR="00974240" w:rsidRPr="002506C2" w:rsidRDefault="00974240" w:rsidP="00974240">
      <w:pPr>
        <w:rPr>
          <w:rFonts w:ascii="Arial" w:hAnsi="Arial" w:cs="Arial"/>
          <w:color w:val="404040"/>
          <w:szCs w:val="18"/>
          <w:lang w:val="es-AR"/>
        </w:rPr>
      </w:pPr>
      <w:r w:rsidRPr="002506C2">
        <w:rPr>
          <w:rFonts w:ascii="Arial" w:hAnsi="Arial" w:cs="Arial"/>
          <w:color w:val="404040"/>
          <w:szCs w:val="18"/>
          <w:lang w:val="es-AR"/>
        </w:rPr>
        <w:t>Deberán abordar temas relacionados con: el plan de trabajo del equipo, resumen del caso (actividad, rubro, objetivos, etc.) y su problemática,</w:t>
      </w:r>
      <w:r>
        <w:rPr>
          <w:rFonts w:ascii="Arial" w:hAnsi="Arial" w:cs="Arial"/>
          <w:color w:val="404040"/>
          <w:szCs w:val="18"/>
          <w:lang w:val="es-AR"/>
        </w:rPr>
        <w:t xml:space="preserve"> la innovación propuesta, la</w:t>
      </w:r>
      <w:r w:rsidRPr="002506C2">
        <w:rPr>
          <w:rFonts w:ascii="Arial" w:hAnsi="Arial" w:cs="Arial"/>
          <w:color w:val="404040"/>
          <w:szCs w:val="18"/>
          <w:lang w:val="es-AR"/>
        </w:rPr>
        <w:t xml:space="preserve"> metodología de análisis (AE) y comparación (RFP), soluciones disponibles en el mercado y proveedores, resultados y costos, experiencia de relevamiento y análisis con el proveedor, evaluación económica, conclusiones profesionales y recomendaciones del caso</w:t>
      </w:r>
      <w:r>
        <w:rPr>
          <w:rFonts w:ascii="Arial" w:hAnsi="Arial" w:cs="Arial"/>
          <w:color w:val="404040"/>
          <w:szCs w:val="18"/>
          <w:lang w:val="es-AR"/>
        </w:rPr>
        <w:t>.</w:t>
      </w:r>
    </w:p>
    <w:p w14:paraId="308CA096" w14:textId="0B675874" w:rsidR="00D51F7D" w:rsidRDefault="09021E86" w:rsidP="00DB0F72">
      <w:pPr>
        <w:pStyle w:val="Ttulo2"/>
        <w:rPr>
          <w:lang w:val="es-AR"/>
        </w:rPr>
      </w:pPr>
      <w:r w:rsidRPr="008E7CE4">
        <w:rPr>
          <w:lang w:val="es-AR"/>
        </w:rPr>
        <w:t>Diseño</w:t>
      </w:r>
    </w:p>
    <w:p w14:paraId="1FF81D28" w14:textId="77777777" w:rsidR="00F0577A" w:rsidRPr="002506C2" w:rsidRDefault="00F0577A" w:rsidP="00F0577A">
      <w:pPr>
        <w:rPr>
          <w:rFonts w:ascii="Arial" w:hAnsi="Arial" w:cs="Times New Roman"/>
          <w:color w:val="404040"/>
          <w:lang w:val="es-AR"/>
        </w:rPr>
      </w:pPr>
      <w:r w:rsidRPr="002506C2">
        <w:rPr>
          <w:rFonts w:ascii="Arial" w:hAnsi="Arial" w:cs="Times New Roman"/>
          <w:color w:val="404040"/>
          <w:lang w:val="es-AR"/>
        </w:rPr>
        <w:t>El entregable debe ser acorde a una presentación académica/</w:t>
      </w:r>
      <w:r>
        <w:rPr>
          <w:rFonts w:ascii="Arial" w:hAnsi="Arial" w:cs="Times New Roman"/>
          <w:color w:val="404040"/>
          <w:lang w:val="es-AR"/>
        </w:rPr>
        <w:t>profesiona</w:t>
      </w:r>
      <w:r w:rsidRPr="002506C2">
        <w:rPr>
          <w:rFonts w:ascii="Arial" w:hAnsi="Arial" w:cs="Times New Roman"/>
          <w:color w:val="404040"/>
          <w:lang w:val="es-AR"/>
        </w:rPr>
        <w:t>l</w:t>
      </w:r>
      <w:r>
        <w:rPr>
          <w:rFonts w:ascii="Arial" w:hAnsi="Arial" w:cs="Times New Roman"/>
          <w:color w:val="404040"/>
          <w:lang w:val="es-AR"/>
        </w:rPr>
        <w:t>, apoyándose en la identidad visual definida previamente</w:t>
      </w:r>
      <w:r w:rsidRPr="002506C2">
        <w:rPr>
          <w:rFonts w:ascii="Arial" w:hAnsi="Arial" w:cs="Times New Roman"/>
          <w:color w:val="404040"/>
          <w:lang w:val="es-AR"/>
        </w:rPr>
        <w:t>.</w:t>
      </w:r>
      <w:r>
        <w:rPr>
          <w:rFonts w:ascii="Arial" w:hAnsi="Arial" w:cs="Times New Roman"/>
          <w:color w:val="404040"/>
          <w:lang w:val="es-AR"/>
        </w:rPr>
        <w:t xml:space="preserve"> Recordemos que u</w:t>
      </w:r>
      <w:r w:rsidRPr="002506C2">
        <w:rPr>
          <w:rFonts w:ascii="Arial" w:hAnsi="Arial" w:cs="Times New Roman"/>
          <w:color w:val="404040"/>
          <w:lang w:val="es-AR"/>
        </w:rPr>
        <w:t>n buen diseño refuerza el análisis que realizaron y ayuda a “vender” mejor el trabajo; asimismo, un diseño poco trabajado resta impacto y atracción, por lo que no se debe descuidar este aspecto</w:t>
      </w:r>
      <w:r>
        <w:rPr>
          <w:rFonts w:ascii="Arial" w:hAnsi="Arial" w:cs="Times New Roman"/>
          <w:color w:val="404040"/>
          <w:lang w:val="es-AR"/>
        </w:rPr>
        <w:t xml:space="preserve">. </w:t>
      </w:r>
    </w:p>
    <w:p w14:paraId="0D61CE87" w14:textId="77777777" w:rsidR="000D7C52" w:rsidRPr="00E619A1" w:rsidRDefault="000D7C52">
      <w:pPr>
        <w:rPr>
          <w:lang w:val="es-AR"/>
        </w:rPr>
      </w:pPr>
    </w:p>
    <w:sectPr w:rsidR="000D7C52" w:rsidRPr="00E619A1" w:rsidSect="006014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8CB1ED" w14:textId="77777777" w:rsidR="00903CA5" w:rsidRDefault="00903CA5">
      <w:pPr>
        <w:spacing w:after="0" w:line="240" w:lineRule="auto"/>
      </w:pPr>
      <w:r>
        <w:separator/>
      </w:r>
    </w:p>
  </w:endnote>
  <w:endnote w:type="continuationSeparator" w:id="0">
    <w:p w14:paraId="2247FDD1" w14:textId="77777777" w:rsidR="00903CA5" w:rsidRDefault="00903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117121" w14:textId="77777777" w:rsidR="00A320AB" w:rsidRDefault="00A320A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FD4D50" w14:textId="17B12F60" w:rsidR="00D72B3F" w:rsidRPr="00DB0F72" w:rsidRDefault="00D72B3F" w:rsidP="00D72B3F">
    <w:pPr>
      <w:pStyle w:val="Sinespaciado"/>
      <w:jc w:val="right"/>
      <w:rPr>
        <w:lang w:val="es-AR"/>
      </w:rPr>
    </w:pPr>
    <w:r>
      <w:fldChar w:fldCharType="begin"/>
    </w:r>
    <w:r w:rsidRPr="00DB0F72">
      <w:rPr>
        <w:lang w:val="es-AR"/>
      </w:rPr>
      <w:instrText xml:space="preserve"> FILENAME \* MERGEFORMAT </w:instrText>
    </w:r>
    <w:r>
      <w:fldChar w:fldCharType="separate"/>
    </w:r>
    <w:r w:rsidR="00B536B2">
      <w:rPr>
        <w:noProof/>
        <w:lang w:val="es-AR"/>
      </w:rPr>
      <w:t>15-P Presentación Pre-final</w:t>
    </w:r>
    <w:r>
      <w:fldChar w:fldCharType="end"/>
    </w:r>
  </w:p>
  <w:p w14:paraId="2E14769F" w14:textId="77777777" w:rsidR="00D72B3F" w:rsidRPr="00D72B3F" w:rsidRDefault="00D72B3F" w:rsidP="00D72B3F">
    <w:pPr>
      <w:pStyle w:val="Sinespaciado"/>
      <w:jc w:val="right"/>
    </w:pPr>
    <w:r w:rsidRPr="00B1451E">
      <w:rPr>
        <w:lang w:val="es-419"/>
      </w:rPr>
      <w:t xml:space="preserve">Pág. </w:t>
    </w:r>
    <w:r>
      <w:rPr>
        <w:b/>
        <w:bCs/>
      </w:rPr>
      <w:fldChar w:fldCharType="begin"/>
    </w:r>
    <w:r w:rsidRPr="00B1451E">
      <w:rPr>
        <w:b/>
        <w:bCs/>
        <w:lang w:val="es-419"/>
      </w:rPr>
      <w:instrText xml:space="preserve"> PAGE  \* Arabic  \* MERGEFORMAT </w:instrText>
    </w:r>
    <w:r>
      <w:rPr>
        <w:b/>
        <w:bCs/>
      </w:rPr>
      <w:fldChar w:fldCharType="separate"/>
    </w:r>
    <w:r w:rsidR="00E619A1">
      <w:rPr>
        <w:b/>
        <w:bCs/>
        <w:noProof/>
      </w:rPr>
      <w:t>2</w:t>
    </w:r>
    <w:r>
      <w:rPr>
        <w:b/>
        <w:bCs/>
      </w:rPr>
      <w:fldChar w:fldCharType="end"/>
    </w:r>
    <w:r w:rsidRPr="00D72B3F">
      <w:t xml:space="preserve"> de </w:t>
    </w:r>
    <w:r>
      <w:rPr>
        <w:b/>
        <w:bCs/>
      </w:rPr>
      <w:fldChar w:fldCharType="begin"/>
    </w:r>
    <w:r w:rsidRPr="00D72B3F"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E619A1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B16813" w14:textId="5E289C88" w:rsidR="00D72B3F" w:rsidRPr="00DB0F72" w:rsidRDefault="00CB2829" w:rsidP="00D72B3F">
    <w:pPr>
      <w:pStyle w:val="Sinespaciado"/>
      <w:jc w:val="right"/>
      <w:rPr>
        <w:lang w:val="es-AR"/>
      </w:rPr>
    </w:pPr>
    <w:r>
      <w:fldChar w:fldCharType="begin"/>
    </w:r>
    <w:r w:rsidRPr="00DB0F72">
      <w:rPr>
        <w:lang w:val="es-AR"/>
      </w:rPr>
      <w:instrText xml:space="preserve"> FILENAME \* MERGEFORMAT </w:instrText>
    </w:r>
    <w:r>
      <w:fldChar w:fldCharType="separate"/>
    </w:r>
    <w:r w:rsidR="00A320AB">
      <w:rPr>
        <w:noProof/>
        <w:lang w:val="es-AR"/>
      </w:rPr>
      <w:t>P-3 Presentación Final (ensayo)</w:t>
    </w:r>
    <w:r>
      <w:rPr>
        <w:noProof/>
      </w:rPr>
      <w:fldChar w:fldCharType="end"/>
    </w:r>
  </w:p>
  <w:p w14:paraId="392CBB22" w14:textId="2F7C6B41" w:rsidR="00D72B3F" w:rsidRDefault="00D72B3F" w:rsidP="00D72B3F">
    <w:pPr>
      <w:pStyle w:val="Sinespaciado"/>
      <w:jc w:val="right"/>
    </w:pPr>
    <w:r w:rsidRPr="00E619A1">
      <w:rPr>
        <w:lang w:val="es-AR"/>
      </w:rPr>
      <w:t xml:space="preserve">Pág. </w:t>
    </w:r>
    <w:r>
      <w:rPr>
        <w:b/>
        <w:bCs/>
      </w:rPr>
      <w:fldChar w:fldCharType="begin"/>
    </w:r>
    <w:r w:rsidRPr="00E619A1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="00B25ED8" w:rsidRPr="00B25ED8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B25ED8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90EFFF" w14:textId="77777777" w:rsidR="00903CA5" w:rsidRDefault="00903CA5">
      <w:pPr>
        <w:spacing w:after="0" w:line="240" w:lineRule="auto"/>
      </w:pPr>
      <w:r>
        <w:separator/>
      </w:r>
    </w:p>
  </w:footnote>
  <w:footnote w:type="continuationSeparator" w:id="0">
    <w:p w14:paraId="5D926DC2" w14:textId="77777777" w:rsidR="00903CA5" w:rsidRDefault="00903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871A73" w14:textId="77777777" w:rsidR="00A320AB" w:rsidRDefault="00A320A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A26FBB" w14:textId="77777777" w:rsidR="000D7C52" w:rsidRDefault="00E346DA">
    <w:pPr>
      <w:pStyle w:val="Encabezado"/>
      <w:rPr>
        <w:lang w:val="es-ES"/>
      </w:rPr>
    </w:pPr>
    <w:r>
      <w:rPr>
        <w:lang w:val="es-ES"/>
      </w:rPr>
      <w:t>Facultad de Ciencias Económicas – Universidad de Buenos Aires</w:t>
    </w:r>
  </w:p>
  <w:p w14:paraId="4F26741D" w14:textId="2C9E8280" w:rsidR="00E346DA" w:rsidRPr="00E346DA" w:rsidRDefault="00B536B2">
    <w:pPr>
      <w:pStyle w:val="Encabezado"/>
      <w:rPr>
        <w:lang w:val="es-ES"/>
      </w:rPr>
    </w:pPr>
    <w:r>
      <w:rPr>
        <w:lang w:val="es-ES"/>
      </w:rPr>
      <w:t>Actuación Profesional del Licenciado en Sistemas de Información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342C96" w14:textId="77777777" w:rsidR="00E346DA" w:rsidRDefault="00E346DA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60288" behindDoc="1" locked="0" layoutInCell="1" allowOverlap="1" wp14:anchorId="3A28F149" wp14:editId="4FBD503D">
          <wp:simplePos x="0" y="0"/>
          <wp:positionH relativeFrom="column">
            <wp:posOffset>5454650</wp:posOffset>
          </wp:positionH>
          <wp:positionV relativeFrom="paragraph">
            <wp:posOffset>-228600</wp:posOffset>
          </wp:positionV>
          <wp:extent cx="641383" cy="685835"/>
          <wp:effectExtent l="0" t="0" r="6350" b="0"/>
          <wp:wrapTight wrapText="bothSides">
            <wp:wrapPolygon edited="0">
              <wp:start x="0" y="0"/>
              <wp:lineTo x="0" y="21000"/>
              <wp:lineTo x="21172" y="21000"/>
              <wp:lineTo x="21172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C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w:drawing>
        <wp:anchor distT="0" distB="0" distL="114300" distR="114300" simplePos="0" relativeHeight="251661312" behindDoc="1" locked="0" layoutInCell="1" allowOverlap="1" wp14:anchorId="2CBC2262" wp14:editId="487FC47F">
          <wp:simplePos x="0" y="0"/>
          <wp:positionH relativeFrom="margin">
            <wp:posOffset>4781550</wp:posOffset>
          </wp:positionH>
          <wp:positionV relativeFrom="paragraph">
            <wp:posOffset>-254000</wp:posOffset>
          </wp:positionV>
          <wp:extent cx="723937" cy="711237"/>
          <wp:effectExtent l="0" t="0" r="0" b="0"/>
          <wp:wrapTight wrapText="bothSides">
            <wp:wrapPolygon edited="0">
              <wp:start x="0" y="0"/>
              <wp:lineTo x="0" y="20829"/>
              <wp:lineTo x="21032" y="20829"/>
              <wp:lineTo x="2103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UB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B3E75"/>
    <w:multiLevelType w:val="hybridMultilevel"/>
    <w:tmpl w:val="7AC0B0E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A1157"/>
    <w:multiLevelType w:val="hybridMultilevel"/>
    <w:tmpl w:val="1BBE933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E5D71"/>
    <w:multiLevelType w:val="hybridMultilevel"/>
    <w:tmpl w:val="BFBE56B6"/>
    <w:lvl w:ilvl="0" w:tplc="DF622CE6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4837C1"/>
    <w:multiLevelType w:val="hybridMultilevel"/>
    <w:tmpl w:val="65443AD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260E88"/>
    <w:multiLevelType w:val="hybridMultilevel"/>
    <w:tmpl w:val="BBBC9E6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4B5C5B"/>
    <w:multiLevelType w:val="hybridMultilevel"/>
    <w:tmpl w:val="40E882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</w:num>
  <w:num w:numId="4">
    <w:abstractNumId w:val="1"/>
  </w:num>
  <w:num w:numId="5">
    <w:abstractNumId w:val="2"/>
  </w:num>
  <w:num w:numId="6">
    <w:abstractNumId w:val="7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5E9F"/>
    <w:rsid w:val="00011F2C"/>
    <w:rsid w:val="00013C38"/>
    <w:rsid w:val="000516BA"/>
    <w:rsid w:val="0009744D"/>
    <w:rsid w:val="000A0C38"/>
    <w:rsid w:val="000C7D3D"/>
    <w:rsid w:val="000D7C52"/>
    <w:rsid w:val="00146E5C"/>
    <w:rsid w:val="001544F4"/>
    <w:rsid w:val="001645AC"/>
    <w:rsid w:val="001B0A1B"/>
    <w:rsid w:val="001B245C"/>
    <w:rsid w:val="001B3593"/>
    <w:rsid w:val="001B5944"/>
    <w:rsid w:val="001D2812"/>
    <w:rsid w:val="00267A32"/>
    <w:rsid w:val="00276563"/>
    <w:rsid w:val="002861C5"/>
    <w:rsid w:val="0029048E"/>
    <w:rsid w:val="002E3785"/>
    <w:rsid w:val="00310248"/>
    <w:rsid w:val="00350F6E"/>
    <w:rsid w:val="00352D9B"/>
    <w:rsid w:val="003A5015"/>
    <w:rsid w:val="003C3A78"/>
    <w:rsid w:val="003C481E"/>
    <w:rsid w:val="003D7D60"/>
    <w:rsid w:val="003F67E6"/>
    <w:rsid w:val="00450AC1"/>
    <w:rsid w:val="00463B43"/>
    <w:rsid w:val="00481E84"/>
    <w:rsid w:val="00496EF7"/>
    <w:rsid w:val="004F3D85"/>
    <w:rsid w:val="004F47D0"/>
    <w:rsid w:val="00545C57"/>
    <w:rsid w:val="00570AE2"/>
    <w:rsid w:val="005D3C56"/>
    <w:rsid w:val="005E755C"/>
    <w:rsid w:val="00601442"/>
    <w:rsid w:val="00605997"/>
    <w:rsid w:val="00627ABB"/>
    <w:rsid w:val="006534ED"/>
    <w:rsid w:val="00671F1F"/>
    <w:rsid w:val="006949E7"/>
    <w:rsid w:val="006D6F17"/>
    <w:rsid w:val="006E3115"/>
    <w:rsid w:val="00711350"/>
    <w:rsid w:val="00741298"/>
    <w:rsid w:val="00752550"/>
    <w:rsid w:val="007715BB"/>
    <w:rsid w:val="007E66EC"/>
    <w:rsid w:val="007F1BA6"/>
    <w:rsid w:val="00861BE8"/>
    <w:rsid w:val="008660E6"/>
    <w:rsid w:val="00871944"/>
    <w:rsid w:val="00873F81"/>
    <w:rsid w:val="008C0C50"/>
    <w:rsid w:val="008D335C"/>
    <w:rsid w:val="008E7CE4"/>
    <w:rsid w:val="00903CA5"/>
    <w:rsid w:val="00922E61"/>
    <w:rsid w:val="00962323"/>
    <w:rsid w:val="0096580B"/>
    <w:rsid w:val="00974240"/>
    <w:rsid w:val="00975617"/>
    <w:rsid w:val="00A02548"/>
    <w:rsid w:val="00A320AB"/>
    <w:rsid w:val="00A56649"/>
    <w:rsid w:val="00A6020E"/>
    <w:rsid w:val="00A61EF5"/>
    <w:rsid w:val="00A67049"/>
    <w:rsid w:val="00B1451E"/>
    <w:rsid w:val="00B25ED8"/>
    <w:rsid w:val="00B43050"/>
    <w:rsid w:val="00B45D96"/>
    <w:rsid w:val="00B536B2"/>
    <w:rsid w:val="00B75205"/>
    <w:rsid w:val="00B8567D"/>
    <w:rsid w:val="00BF1562"/>
    <w:rsid w:val="00C3271D"/>
    <w:rsid w:val="00C73F9A"/>
    <w:rsid w:val="00C75545"/>
    <w:rsid w:val="00C75B19"/>
    <w:rsid w:val="00CB2829"/>
    <w:rsid w:val="00D060E2"/>
    <w:rsid w:val="00D261C9"/>
    <w:rsid w:val="00D51F7D"/>
    <w:rsid w:val="00D72B3F"/>
    <w:rsid w:val="00D9731D"/>
    <w:rsid w:val="00DA611F"/>
    <w:rsid w:val="00DB0F72"/>
    <w:rsid w:val="00DC5CFA"/>
    <w:rsid w:val="00DE16F3"/>
    <w:rsid w:val="00E03D3F"/>
    <w:rsid w:val="00E346DA"/>
    <w:rsid w:val="00E347EF"/>
    <w:rsid w:val="00E619A1"/>
    <w:rsid w:val="00E748A2"/>
    <w:rsid w:val="00E90CA5"/>
    <w:rsid w:val="00EF539F"/>
    <w:rsid w:val="00F0577A"/>
    <w:rsid w:val="00F07852"/>
    <w:rsid w:val="00F2672D"/>
    <w:rsid w:val="00F40C69"/>
    <w:rsid w:val="00F819A7"/>
    <w:rsid w:val="00FC5E9F"/>
    <w:rsid w:val="00FD586C"/>
    <w:rsid w:val="00FF61F4"/>
    <w:rsid w:val="08F5FBE5"/>
    <w:rsid w:val="09021E86"/>
    <w:rsid w:val="09853BD7"/>
    <w:rsid w:val="0B09F7E1"/>
    <w:rsid w:val="199F9029"/>
    <w:rsid w:val="25F49A49"/>
    <w:rsid w:val="263A8A73"/>
    <w:rsid w:val="2832AA5B"/>
    <w:rsid w:val="2E0E3011"/>
    <w:rsid w:val="2F3D45DF"/>
    <w:rsid w:val="4EF082ED"/>
    <w:rsid w:val="6018CB5F"/>
    <w:rsid w:val="6D110468"/>
    <w:rsid w:val="7790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13A271"/>
  <w15:docId w15:val="{F6CF9094-A3AE-45C2-B402-293D109B7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b/>
      <w:bCs/>
      <w:color w:val="5B9BD5" w:themeColor="accent1"/>
      <w:sz w:val="24"/>
    </w:r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Sinespaciado">
    <w:name w:val="No Spacing"/>
    <w:uiPriority w:val="36"/>
    <w:qFormat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color w:val="5B9BD5" w:themeColor="accent1"/>
      <w:sz w:val="24"/>
    </w:rPr>
  </w:style>
  <w:style w:type="paragraph" w:styleId="Listaconvietas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customStyle="1" w:styleId="Tabladecuadrcula4-nfasis11">
    <w:name w:val="Tabla de cuadrícula 4 - Énfasis 1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Cuadrculadetablaclara1">
    <w:name w:val="Cuadrícula de tabla clara1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notapie">
    <w:name w:val="footnote text"/>
    <w:basedOn w:val="Normal"/>
    <w:link w:val="TextonotapieC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TextonotapieCar">
    <w:name w:val="Texto nota pie Car"/>
    <w:basedOn w:val="Fuentedeprrafopredeter"/>
    <w:link w:val="Textonotapie"/>
    <w:uiPriority w:val="12"/>
    <w:rPr>
      <w:i/>
      <w:iCs/>
      <w:sz w:val="14"/>
    </w:rPr>
  </w:style>
  <w:style w:type="paragraph" w:styleId="Prrafodelista">
    <w:name w:val="List Paragraph"/>
    <w:basedOn w:val="Normal"/>
    <w:uiPriority w:val="34"/>
    <w:unhideWhenUsed/>
    <w:qFormat/>
    <w:rsid w:val="008C0C50"/>
    <w:pPr>
      <w:ind w:left="720"/>
      <w:contextualSpacing/>
    </w:pPr>
  </w:style>
  <w:style w:type="table" w:customStyle="1" w:styleId="ProjectTable">
    <w:name w:val="Project Table"/>
    <w:basedOn w:val="Tablanormal"/>
    <w:uiPriority w:val="99"/>
    <w:rsid w:val="008C0C50"/>
    <w:pPr>
      <w:spacing w:before="120" w:after="120" w:line="240" w:lineRule="auto"/>
    </w:pPr>
    <w:rPr>
      <w:rFonts w:eastAsiaTheme="minorEastAsia"/>
      <w:szCs w:val="18"/>
    </w:rPr>
    <w:tblPr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0974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74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AN\Downloads\Template%203%20Mapa%20Proces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2F8B8D051DA4B6D9704E57807948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1F655-167D-460E-ABBA-4FFDAAF6DFE6}"/>
      </w:docPartPr>
      <w:docPartBody>
        <w:p w:rsidR="00FB76A8" w:rsidRDefault="00E748A2">
          <w:pPr>
            <w:pStyle w:val="52F8B8D051DA4B6D9704E57807948B1B"/>
          </w:pPr>
          <w:r w:rsidRPr="006E01BB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48A2"/>
    <w:rsid w:val="000B26E5"/>
    <w:rsid w:val="00173AAD"/>
    <w:rsid w:val="00182EF7"/>
    <w:rsid w:val="001E5287"/>
    <w:rsid w:val="00222D3F"/>
    <w:rsid w:val="00283368"/>
    <w:rsid w:val="00464363"/>
    <w:rsid w:val="00977FBE"/>
    <w:rsid w:val="00AF1807"/>
    <w:rsid w:val="00B44162"/>
    <w:rsid w:val="00B52875"/>
    <w:rsid w:val="00C07921"/>
    <w:rsid w:val="00C97064"/>
    <w:rsid w:val="00E057F1"/>
    <w:rsid w:val="00E748A2"/>
    <w:rsid w:val="00FB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B26E5"/>
    <w:rPr>
      <w:color w:val="808080"/>
    </w:rPr>
  </w:style>
  <w:style w:type="paragraph" w:customStyle="1" w:styleId="52F8B8D051DA4B6D9704E57807948B1B">
    <w:name w:val="52F8B8D051DA4B6D9704E57807948B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072B5B2-0F11-4D7C-85AF-AC9E7E023F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3 Mapa Procesos</Template>
  <TotalTime>2</TotalTime>
  <Pages>1</Pages>
  <Words>406</Words>
  <Characters>2236</Characters>
  <Application>Microsoft Office Word</Application>
  <DocSecurity>0</DocSecurity>
  <Lines>18</Lines>
  <Paragraphs>5</Paragraphs>
  <ScaleCrop>false</ScaleCrop>
  <Company>Luffi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Barbara Michalla</cp:lastModifiedBy>
  <cp:revision>56</cp:revision>
  <dcterms:created xsi:type="dcterms:W3CDTF">2017-03-20T17:17:00Z</dcterms:created>
  <dcterms:modified xsi:type="dcterms:W3CDTF">2021-03-11T00:25:00Z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