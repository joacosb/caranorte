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841579993"/>
        <w:placeholder>
          <w:docPart w:val="52F8B8D051DA4B6D9704E57807948B1B"/>
        </w:placeholder>
      </w:sdtPr>
      <w:sdtEndPr/>
      <w:sdtContent>
        <w:p w14:paraId="6B7D7EB3" w14:textId="42BCAD9B" w:rsidR="000D7C52" w:rsidRPr="0024515B" w:rsidRDefault="00F25A1E" w:rsidP="00DA707B">
          <w:pPr>
            <w:pStyle w:val="Subttulo"/>
          </w:pPr>
          <w:r>
            <w:rPr>
              <w:rStyle w:val="TtuloCar"/>
            </w:rPr>
            <w:t>IMAGEN E IDENTIDAD DE</w:t>
          </w:r>
          <w:r w:rsidR="00694668">
            <w:rPr>
              <w:rStyle w:val="TtuloCar"/>
            </w:rPr>
            <w:t>L PROFESIONAL</w:t>
          </w:r>
        </w:p>
      </w:sdtContent>
    </w:sdt>
    <w:p w14:paraId="6C6A6D86" w14:textId="77777777" w:rsidR="00F25A1E" w:rsidRDefault="001C08D7" w:rsidP="00DA707B">
      <w:pPr>
        <w:pStyle w:val="Ttulo1"/>
      </w:pPr>
      <w:r>
        <w:rPr>
          <w:noProof/>
          <w:lang w:eastAsia="es-AR"/>
        </w:rPr>
        <mc:AlternateContent>
          <mc:Choice Requires="wpg">
            <w:drawing>
              <wp:inline distT="0" distB="0" distL="0" distR="0" wp14:anchorId="7975791A" wp14:editId="2AB3D567">
                <wp:extent cx="141605" cy="141605"/>
                <wp:effectExtent l="0" t="0" r="0" b="0"/>
                <wp:docPr id="26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7" name="Rectángulo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18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5A96EB" id="Grupo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0cjgggAADUoAAAOAAAAZHJzL2Uyb0RvYy54bWzcWtuOo0YQfY+Uf0A8Rsp6uBtrvavV3hQp&#10;l1V28gEMxjYKBgLMeDZ/k2/Jj+VUd2OXZ13Q2VVeMg9jbA5FnVPV1dUN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">
                <v:rect id="Rectángulo 2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" fillcolor="#5b9bd5 [3204]" stroked="f" strokeweight="0"/>
                <v:shape id="Forma libre 1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t xml:space="preserve">  </w:t>
      </w:r>
      <w:r w:rsidR="00C73F9A" w:rsidRPr="00EE55DA">
        <w:t>Introducción al entregable</w:t>
      </w:r>
    </w:p>
    <w:p w14:paraId="42E18A7C" w14:textId="7CE3E661" w:rsidR="0850FD16" w:rsidRDefault="0850FD16" w:rsidP="00DA707B">
      <w:pPr>
        <w:rPr>
          <w:color w:val="222222"/>
          <w:szCs w:val="18"/>
        </w:rPr>
      </w:pPr>
      <w:r w:rsidRPr="40FD62D2">
        <w:t xml:space="preserve">Los nuevos modelos de </w:t>
      </w:r>
      <w:r w:rsidR="1CA55CBB" w:rsidRPr="40FD62D2">
        <w:t>trabajo en equipo</w:t>
      </w:r>
      <w:r w:rsidR="7F203539" w:rsidRPr="40FD62D2">
        <w:t>s interdisciplinarios y ágiles</w:t>
      </w:r>
      <w:r w:rsidR="1CA55CBB" w:rsidRPr="40FD62D2">
        <w:t xml:space="preserve"> cambia</w:t>
      </w:r>
      <w:r w:rsidR="52F54D00" w:rsidRPr="40FD62D2">
        <w:t>n</w:t>
      </w:r>
      <w:r w:rsidR="1CA55CBB" w:rsidRPr="40FD62D2">
        <w:t xml:space="preserve"> la manera de relacionarse</w:t>
      </w:r>
      <w:r w:rsidR="3B3AAB84" w:rsidRPr="40FD62D2">
        <w:t xml:space="preserve"> internamente com</w:t>
      </w:r>
      <w:r w:rsidR="4FADD954" w:rsidRPr="40FD62D2">
        <w:t xml:space="preserve">o también con el afuera. Hoy </w:t>
      </w:r>
      <w:r w:rsidR="4F97C15C" w:rsidRPr="40FD62D2">
        <w:t>nos encontramos formando parte de</w:t>
      </w:r>
      <w:r w:rsidR="4FADD954" w:rsidRPr="40FD62D2">
        <w:t xml:space="preserve"> un equipo de consultoría de</w:t>
      </w:r>
      <w:r w:rsidR="00B474A7">
        <w:t xml:space="preserve"> pocas</w:t>
      </w:r>
      <w:r w:rsidR="4FADD954" w:rsidRPr="40FD62D2">
        <w:t xml:space="preserve"> personas, ubic</w:t>
      </w:r>
      <w:r w:rsidR="691398E5" w:rsidRPr="40FD62D2">
        <w:t>ándonos</w:t>
      </w:r>
      <w:r w:rsidR="4FADD954" w:rsidRPr="40FD62D2">
        <w:t xml:space="preserve"> frente a un cliente, frente a diferentes proveedores</w:t>
      </w:r>
      <w:r w:rsidR="36468455" w:rsidRPr="40FD62D2">
        <w:t>;</w:t>
      </w:r>
      <w:r w:rsidR="4FADD954" w:rsidRPr="40FD62D2">
        <w:t xml:space="preserve"> </w:t>
      </w:r>
      <w:r w:rsidR="7B71DBF9" w:rsidRPr="40FD62D2">
        <w:t>debiendo presentar los resultados alcanzados y defendiendo el trabajo realizado. E</w:t>
      </w:r>
      <w:r w:rsidR="4FADD954" w:rsidRPr="40FD62D2">
        <w:t xml:space="preserve">l día de mañana </w:t>
      </w:r>
      <w:r w:rsidR="005D068C">
        <w:t>este escenario</w:t>
      </w:r>
      <w:r w:rsidR="27C9F1CE" w:rsidRPr="40FD62D2">
        <w:t xml:space="preserve"> </w:t>
      </w:r>
      <w:r w:rsidR="4FADD954" w:rsidRPr="40FD62D2">
        <w:t>podría</w:t>
      </w:r>
      <w:r w:rsidR="2833A8D3" w:rsidRPr="40FD62D2">
        <w:t xml:space="preserve"> ser más complejo, incluyendo más personas de cualquiera de los mencionados roles</w:t>
      </w:r>
      <w:r w:rsidR="00BA33DD">
        <w:t xml:space="preserve"> </w:t>
      </w:r>
      <w:r w:rsidR="00640305">
        <w:t>dentro de</w:t>
      </w:r>
      <w:r w:rsidR="00BA33DD">
        <w:t xml:space="preserve"> un contexto corporativo, o bien más simples </w:t>
      </w:r>
      <w:r w:rsidR="00C52DF6">
        <w:t xml:space="preserve">como un profesional independiente </w:t>
      </w:r>
      <w:r w:rsidR="2833A8D3" w:rsidRPr="40FD62D2">
        <w:t>o</w:t>
      </w:r>
      <w:r w:rsidR="00C52DF6">
        <w:t xml:space="preserve"> un emprendimiento pequeño</w:t>
      </w:r>
      <w:r w:rsidR="0054227E">
        <w:t xml:space="preserve"> de consultoría</w:t>
      </w:r>
      <w:r w:rsidR="4FADD954" w:rsidRPr="40FD62D2">
        <w:t>.</w:t>
      </w:r>
    </w:p>
    <w:p w14:paraId="26D45A47" w14:textId="723FF01D" w:rsidR="0F12285A" w:rsidRDefault="0F12285A" w:rsidP="00DA707B">
      <w:pPr>
        <w:rPr>
          <w:color w:val="222222"/>
          <w:szCs w:val="18"/>
        </w:rPr>
      </w:pPr>
      <w:r w:rsidRPr="40FD62D2">
        <w:t xml:space="preserve">Pero ya </w:t>
      </w:r>
      <w:r w:rsidR="513C4DEC" w:rsidRPr="40FD62D2">
        <w:t xml:space="preserve">sea individualmente o trabajando en equipo, </w:t>
      </w:r>
      <w:r w:rsidR="002A0CD5">
        <w:t xml:space="preserve">existen aspectos </w:t>
      </w:r>
      <w:r w:rsidR="513C4DEC" w:rsidRPr="40FD62D2">
        <w:t xml:space="preserve">que hacen que nuestro trabajo sea único y diferente al del resto de las personas que se dedican a lo mismo que nosotros. </w:t>
      </w:r>
      <w:r w:rsidR="3791D12A" w:rsidRPr="40FD62D2">
        <w:t>Entonces, p</w:t>
      </w:r>
      <w:r w:rsidR="513C4DEC" w:rsidRPr="40FD62D2">
        <w:t xml:space="preserve">or qué no expresar esas diferencias, </w:t>
      </w:r>
      <w:r w:rsidR="67C318A7" w:rsidRPr="40FD62D2">
        <w:t xml:space="preserve">resaltarlas </w:t>
      </w:r>
      <w:r w:rsidR="513C4DEC" w:rsidRPr="40FD62D2">
        <w:t xml:space="preserve">para </w:t>
      </w:r>
      <w:r w:rsidR="2E094CB8" w:rsidRPr="40FD62D2">
        <w:t>lograr una coherencia entre lo que somos</w:t>
      </w:r>
      <w:r w:rsidR="00552DD9">
        <w:t>/hacemos</w:t>
      </w:r>
      <w:r w:rsidR="2E094CB8" w:rsidRPr="40FD62D2">
        <w:t>, lo que decimos que somos</w:t>
      </w:r>
      <w:r w:rsidR="00552DD9">
        <w:t>/hacemos</w:t>
      </w:r>
      <w:r w:rsidR="2E094CB8" w:rsidRPr="40FD62D2">
        <w:t xml:space="preserve"> y lo que el resto ve </w:t>
      </w:r>
      <w:r w:rsidR="1C929B30" w:rsidRPr="40FD62D2">
        <w:t xml:space="preserve">que </w:t>
      </w:r>
      <w:r w:rsidR="2E094CB8" w:rsidRPr="40FD62D2">
        <w:t>somos</w:t>
      </w:r>
      <w:r w:rsidR="00552DD9">
        <w:t>/hacemos</w:t>
      </w:r>
      <w:r w:rsidR="2E094CB8" w:rsidRPr="40FD62D2">
        <w:t>. Existe</w:t>
      </w:r>
      <w:r w:rsidR="0A537AF7" w:rsidRPr="40FD62D2">
        <w:t>n técnicas para</w:t>
      </w:r>
      <w:r w:rsidR="2E094CB8" w:rsidRPr="40FD62D2">
        <w:t xml:space="preserve"> </w:t>
      </w:r>
      <w:r w:rsidR="569F8DFB" w:rsidRPr="40FD62D2">
        <w:t xml:space="preserve">marcar </w:t>
      </w:r>
      <w:r w:rsidR="2E094CB8" w:rsidRPr="40FD62D2">
        <w:t xml:space="preserve">las virtudes de una organización </w:t>
      </w:r>
      <w:r w:rsidR="2769E7B5" w:rsidRPr="40FD62D2">
        <w:t>con el fin de</w:t>
      </w:r>
      <w:r w:rsidR="2E094CB8" w:rsidRPr="40FD62D2">
        <w:t xml:space="preserve"> enfatizar los aspectos </w:t>
      </w:r>
      <w:r w:rsidR="1BB16028" w:rsidRPr="40FD62D2">
        <w:t>que nos hacen ser y operar a nuestra propia manera.</w:t>
      </w:r>
    </w:p>
    <w:p w14:paraId="324DB38A" w14:textId="01D81B12" w:rsidR="1BB16028" w:rsidRDefault="1BB16028" w:rsidP="00DA707B">
      <w:pPr>
        <w:rPr>
          <w:szCs w:val="18"/>
        </w:rPr>
      </w:pPr>
      <w:r w:rsidRPr="40FD62D2">
        <w:t xml:space="preserve">Aquí surgen los términos </w:t>
      </w:r>
      <w:r w:rsidR="1CA55CBB" w:rsidRPr="40FD62D2">
        <w:t>identidad e imagen corporativa</w:t>
      </w:r>
      <w:r w:rsidR="5A2795A8" w:rsidRPr="40FD62D2">
        <w:t xml:space="preserve">. Ambos </w:t>
      </w:r>
      <w:r w:rsidR="10D45F18" w:rsidRPr="40FD62D2">
        <w:t>trabajan</w:t>
      </w:r>
      <w:r w:rsidR="009722D7">
        <w:t xml:space="preserve"> </w:t>
      </w:r>
      <w:r w:rsidR="10D45F18" w:rsidRPr="40FD62D2">
        <w:t xml:space="preserve">aspectos </w:t>
      </w:r>
      <w:r w:rsidR="1CA55CBB" w:rsidRPr="40FD62D2">
        <w:t xml:space="preserve">clave para que las empresas se </w:t>
      </w:r>
      <w:r w:rsidR="0B1D6FA0" w:rsidRPr="40FD62D2">
        <w:t>posicionen en el mercado</w:t>
      </w:r>
      <w:r w:rsidR="47F7A77C" w:rsidRPr="40FD62D2">
        <w:t>,</w:t>
      </w:r>
      <w:r w:rsidR="0B1D6FA0" w:rsidRPr="40FD62D2">
        <w:t xml:space="preserve"> diferenciándose </w:t>
      </w:r>
      <w:r w:rsidR="1CA55CBB" w:rsidRPr="40FD62D2">
        <w:t xml:space="preserve">de su competencia. </w:t>
      </w:r>
    </w:p>
    <w:p w14:paraId="6F5A3272" w14:textId="474EECF6" w:rsidR="1CA55CBB" w:rsidRDefault="1CA55CBB" w:rsidP="00DA707B">
      <w:pPr>
        <w:rPr>
          <w:szCs w:val="18"/>
        </w:rPr>
      </w:pPr>
      <w:r w:rsidRPr="40FD62D2">
        <w:t xml:space="preserve">La </w:t>
      </w:r>
      <w:r w:rsidRPr="00D31811">
        <w:rPr>
          <w:b/>
          <w:bCs/>
        </w:rPr>
        <w:t>identidad corporativa</w:t>
      </w:r>
      <w:r w:rsidRPr="40FD62D2">
        <w:t xml:space="preserve"> es lo que la </w:t>
      </w:r>
      <w:r w:rsidR="04D13768" w:rsidRPr="40FD62D2">
        <w:t>organización</w:t>
      </w:r>
      <w:r w:rsidRPr="40FD62D2">
        <w:t xml:space="preserve"> </w:t>
      </w:r>
      <w:r w:rsidR="7D108A25" w:rsidRPr="40FD62D2">
        <w:t xml:space="preserve">desea </w:t>
      </w:r>
      <w:r w:rsidRPr="40FD62D2">
        <w:t xml:space="preserve">transmitir sobre sí misma, </w:t>
      </w:r>
      <w:r w:rsidR="4B4CCB99" w:rsidRPr="40FD62D2">
        <w:t xml:space="preserve">cómo es su </w:t>
      </w:r>
      <w:r w:rsidRPr="40FD62D2">
        <w:t>personalidad</w:t>
      </w:r>
      <w:r w:rsidR="21CA2E0A" w:rsidRPr="40FD62D2">
        <w:t xml:space="preserve"> y</w:t>
      </w:r>
      <w:r w:rsidR="00253524">
        <w:t xml:space="preserve"> su</w:t>
      </w:r>
      <w:r w:rsidR="21CA2E0A" w:rsidRPr="40FD62D2">
        <w:t xml:space="preserve"> filosofía.</w:t>
      </w:r>
      <w:r w:rsidR="765EB4BF" w:rsidRPr="40FD62D2">
        <w:t xml:space="preserve"> </w:t>
      </w:r>
      <w:r w:rsidR="0EDA5D50" w:rsidRPr="40FD62D2">
        <w:t>E</w:t>
      </w:r>
      <w:r w:rsidR="765EB4BF" w:rsidRPr="40FD62D2">
        <w:t xml:space="preserve">s un factor interno que debe </w:t>
      </w:r>
      <w:r w:rsidR="008E48F4">
        <w:t>marcar</w:t>
      </w:r>
      <w:r w:rsidR="765EB4BF" w:rsidRPr="40FD62D2">
        <w:t xml:space="preserve"> la propia empresa para generar una impresión específica en sus clientes potenciales. Hace referencia a los elementos visuales y los recursos gráficos que ayudan a definir</w:t>
      </w:r>
      <w:r w:rsidR="00D2720D">
        <w:t>la</w:t>
      </w:r>
      <w:r w:rsidR="765EB4BF" w:rsidRPr="40FD62D2">
        <w:t>, pero también abarca otros aspectos como la cultura</w:t>
      </w:r>
      <w:r w:rsidR="00D2720D">
        <w:t xml:space="preserve">, la </w:t>
      </w:r>
      <w:r w:rsidR="765EB4BF" w:rsidRPr="40FD62D2">
        <w:t xml:space="preserve">comunicación </w:t>
      </w:r>
      <w:r w:rsidR="00D2720D">
        <w:t>y</w:t>
      </w:r>
      <w:r w:rsidR="765EB4BF" w:rsidRPr="40FD62D2">
        <w:t xml:space="preserve"> los valores que la empresa quiere que se proyecte</w:t>
      </w:r>
      <w:r w:rsidR="00D2720D">
        <w:t xml:space="preserve">n </w:t>
      </w:r>
      <w:r w:rsidR="765EB4BF" w:rsidRPr="40FD62D2">
        <w:t>al exterior.</w:t>
      </w:r>
    </w:p>
    <w:p w14:paraId="4D5109BD" w14:textId="16D05111" w:rsidR="0081513F" w:rsidRDefault="004615BC" w:rsidP="00DA707B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E7A0B3" wp14:editId="1FFB8212">
                <wp:simplePos x="0" y="0"/>
                <wp:positionH relativeFrom="column">
                  <wp:posOffset>855980</wp:posOffset>
                </wp:positionH>
                <wp:positionV relativeFrom="paragraph">
                  <wp:posOffset>1508125</wp:posOffset>
                </wp:positionV>
                <wp:extent cx="3993515" cy="1104900"/>
                <wp:effectExtent l="0" t="0" r="26035" b="19050"/>
                <wp:wrapTopAndBottom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3515" cy="1104900"/>
                          <a:chOff x="0" y="0"/>
                          <a:chExt cx="3993801" cy="1104900"/>
                        </a:xfrm>
                      </wpg:grpSpPr>
                      <wpg:graphicFrame>
                        <wpg:cNvPr id="9" name="Diagrama 9"/>
                        <wpg:cNvFrPr/>
                        <wpg:xfrm>
                          <a:off x="470414" y="0"/>
                          <a:ext cx="3056255" cy="11049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9" r:lo="rId10" r:qs="rId11" r:cs="rId12"/>
                          </a:graphicData>
                        </a:graphic>
                      </wpg:graphicFrame>
                      <wps:wsp>
                        <wps:cNvPr id="10" name="Cuadro de texto 10"/>
                        <wps:cNvSpPr txBox="1"/>
                        <wps:spPr>
                          <a:xfrm>
                            <a:off x="0" y="385845"/>
                            <a:ext cx="918210" cy="33845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69730" w14:textId="77777777" w:rsidR="0081513F" w:rsidRPr="00094E7E" w:rsidRDefault="0081513F" w:rsidP="0081513F">
                              <w:pPr>
                                <w:jc w:val="center"/>
                                <w:rPr>
                                  <w:rFonts w:asciiTheme="majorHAnsi" w:hAnsiTheme="majorHAnsi" w:cs="Aharoni"/>
                                  <w:color w:val="F3533F" w:themeColor="accent6"/>
                                  <w:lang w:val="es-ES"/>
                                </w:rPr>
                              </w:pPr>
                              <w:r w:rsidRPr="00094E7E">
                                <w:rPr>
                                  <w:rFonts w:asciiTheme="majorHAnsi" w:hAnsiTheme="majorHAnsi" w:cs="Aharoni"/>
                                  <w:color w:val="F3533F" w:themeColor="accent6"/>
                                  <w:lang w:val="es-ES"/>
                                </w:rPr>
                                <w:t>Imagen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uadro de texto 13"/>
                        <wps:cNvSpPr txBox="1"/>
                        <wps:spPr>
                          <a:xfrm>
                            <a:off x="3044476" y="391131"/>
                            <a:ext cx="949325" cy="3556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E30FEF" w14:textId="77777777" w:rsidR="0081513F" w:rsidRPr="00094E7E" w:rsidRDefault="0081513F" w:rsidP="0081513F">
                              <w:pPr>
                                <w:jc w:val="center"/>
                                <w:rPr>
                                  <w:rFonts w:asciiTheme="majorHAnsi" w:hAnsiTheme="majorHAnsi" w:cs="Aharoni"/>
                                  <w:color w:val="648C30" w:themeColor="accent2" w:themeShade="BF"/>
                                  <w:lang w:val="es-ES"/>
                                </w:rPr>
                              </w:pPr>
                              <w:r w:rsidRPr="00094E7E">
                                <w:rPr>
                                  <w:rFonts w:asciiTheme="majorHAnsi" w:hAnsiTheme="majorHAnsi" w:cs="Aharoni"/>
                                  <w:color w:val="648C30" w:themeColor="accent2" w:themeShade="BF"/>
                                  <w:lang w:val="es-ES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lecha: doblada 15"/>
                        <wps:cNvSpPr/>
                        <wps:spPr>
                          <a:xfrm rot="16200000">
                            <a:off x="264511" y="708497"/>
                            <a:ext cx="198755" cy="2413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lecha: doblada 16"/>
                        <wps:cNvSpPr/>
                        <wps:spPr>
                          <a:xfrm rot="5400000" flipV="1">
                            <a:off x="259225" y="160892"/>
                            <a:ext cx="198755" cy="2413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lecha: doblada 17"/>
                        <wps:cNvSpPr/>
                        <wps:spPr>
                          <a:xfrm rot="5400000" flipH="1">
                            <a:off x="3539627" y="741481"/>
                            <a:ext cx="198755" cy="2413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lecha: doblada 18"/>
                        <wps:cNvSpPr/>
                        <wps:spPr>
                          <a:xfrm rot="16200000" flipH="1" flipV="1">
                            <a:off x="3544913" y="162162"/>
                            <a:ext cx="198755" cy="2413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E7A0B3" id="Grupo 19" o:spid="_x0000_s1026" style="position:absolute;left:0;text-align:left;margin-left:67.4pt;margin-top:118.75pt;width:314.45pt;height:87pt;z-index:251658240" coordsize="39938,11049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iagrama 9" o:spid="_x0000_s1027" type="#_x0000_t75" style="position:absolute;left:4633;top:-60;width:30665;height:111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">
                  <v:imagedata r:id="rId14" o:title=""/>
                  <o:lock v:ext="edit" aspectratio="f"/>
                </v:shape>
                <v:roundrect id="Cuadro de texto 10" o:spid="_x0000_s1028" style="position:absolute;top:3858;width:9182;height:3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" fillcolor="white [3201]" strokecolor="#f3533f [3209]" strokeweight="1pt">
                  <v:stroke joinstyle="miter"/>
                  <v:textbox>
                    <w:txbxContent>
                      <w:p w14:paraId="7A069730" w14:textId="77777777" w:rsidR="0081513F" w:rsidRPr="00094E7E" w:rsidRDefault="0081513F" w:rsidP="0081513F">
                        <w:pPr>
                          <w:jc w:val="center"/>
                          <w:rPr>
                            <w:rFonts w:asciiTheme="majorHAnsi" w:hAnsiTheme="majorHAnsi" w:cs="Aharoni"/>
                            <w:color w:val="F3533F" w:themeColor="accent6"/>
                            <w:lang w:val="es-ES"/>
                          </w:rPr>
                        </w:pPr>
                        <w:r w:rsidRPr="00094E7E">
                          <w:rPr>
                            <w:rFonts w:asciiTheme="majorHAnsi" w:hAnsiTheme="majorHAnsi" w:cs="Aharoni"/>
                            <w:color w:val="F3533F" w:themeColor="accent6"/>
                            <w:lang w:val="es-ES"/>
                          </w:rPr>
                          <w:t>Imagen</w:t>
                        </w:r>
                      </w:p>
                    </w:txbxContent>
                  </v:textbox>
                </v:roundrect>
                <v:roundrect id="Cuadro de texto 13" o:spid="_x0000_s1029" style="position:absolute;left:30444;top:3911;width:9494;height:35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" fillcolor="white [3201]" strokecolor="#86bb40 [3205]" strokeweight="1pt">
                  <v:stroke joinstyle="miter"/>
                  <v:textbox>
                    <w:txbxContent>
                      <w:p w14:paraId="69E30FEF" w14:textId="77777777" w:rsidR="0081513F" w:rsidRPr="00094E7E" w:rsidRDefault="0081513F" w:rsidP="0081513F">
                        <w:pPr>
                          <w:jc w:val="center"/>
                          <w:rPr>
                            <w:rFonts w:asciiTheme="majorHAnsi" w:hAnsiTheme="majorHAnsi" w:cs="Aharoni"/>
                            <w:color w:val="648C30" w:themeColor="accent2" w:themeShade="BF"/>
                            <w:lang w:val="es-ES"/>
                          </w:rPr>
                        </w:pPr>
                        <w:r w:rsidRPr="00094E7E">
                          <w:rPr>
                            <w:rFonts w:asciiTheme="majorHAnsi" w:hAnsiTheme="majorHAnsi" w:cs="Aharoni"/>
                            <w:color w:val="648C30" w:themeColor="accent2" w:themeShade="BF"/>
                            <w:lang w:val="es-ES"/>
                          </w:rPr>
                          <w:t>Identidad</w:t>
                        </w:r>
                      </w:p>
                    </w:txbxContent>
                  </v:textbox>
                </v:roundrect>
                <v:shape id="Flecha: doblada 15" o:spid="_x0000_s1030" style="position:absolute;left:2645;top:7084;width:1988;height:2413;rotation:-90;visibility:visible;mso-wrap-style:square;v-text-anchor:middle" coordsize="19875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" path="m,241300l,111800c,63776,38931,24845,86955,24845r62111,-1l149066,r49689,49689l149066,99378r,-24845l86955,74533v-20582,,-37267,16685,-37267,37267c49688,154967,49689,198133,49689,241300l,241300xe" fillcolor="white [3201]" strokecolor="#f3533f [3209]" strokeweight="1pt">
                  <v:stroke joinstyle="miter"/>
                  <v:path arrowok="t" o:connecttype="custom" o:connectlocs="0,241300;0,111800;86955,24845;149066,24844;149066,0;198755,49689;149066,99378;149066,74533;86955,74533;49688,111800;49689,241300;0,241300" o:connectangles="0,0,0,0,0,0,0,0,0,0,0,0"/>
                </v:shape>
                <v:shape id="Flecha: doblada 16" o:spid="_x0000_s1031" style="position:absolute;left:2592;top:1608;width:1988;height:2413;rotation:-90;flip:y;visibility:visible;mso-wrap-style:square;v-text-anchor:middle" coordsize="19875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" path="m,241300l,111800c,63776,38931,24845,86955,24845r62111,-1l149066,r49689,49689l149066,99378r,-24845l86955,74533v-20582,,-37267,16685,-37267,37267c49688,154967,49689,198133,49689,241300l,241300xe" fillcolor="white [3201]" strokecolor="#f3533f [3209]" strokeweight="1pt">
                  <v:stroke joinstyle="miter"/>
                  <v:path arrowok="t" o:connecttype="custom" o:connectlocs="0,241300;0,111800;86955,24845;149066,24844;149066,0;198755,49689;149066,99378;149066,74533;86955,74533;49688,111800;49689,241300;0,241300" o:connectangles="0,0,0,0,0,0,0,0,0,0,0,0"/>
                </v:shape>
                <v:shape id="Flecha: doblada 17" o:spid="_x0000_s1032" style="position:absolute;left:35396;top:7414;width:1988;height:2413;rotation:-90;flip:x;visibility:visible;mso-wrap-style:square;v-text-anchor:middle" coordsize="19875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" path="m,241300l,111800c,63776,38931,24845,86955,24845r62111,-1l149066,r49689,49689l149066,99378r,-24845l86955,74533v-20582,,-37267,16685,-37267,37267c49688,154967,49689,198133,49689,241300l,241300xe" fillcolor="white [3201]" strokecolor="#86bb40 [3205]" strokeweight="1pt">
                  <v:stroke joinstyle="miter"/>
                  <v:path arrowok="t" o:connecttype="custom" o:connectlocs="0,241300;0,111800;86955,24845;149066,24844;149066,0;198755,49689;149066,99378;149066,74533;86955,74533;49688,111800;49689,241300;0,241300" o:connectangles="0,0,0,0,0,0,0,0,0,0,0,0"/>
                </v:shape>
                <v:shape id="Flecha: doblada 18" o:spid="_x0000_s1033" style="position:absolute;left:35449;top:1621;width:1987;height:2413;rotation:-90;flip:x y;visibility:visible;mso-wrap-style:square;v-text-anchor:middle" coordsize="19875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" path="m,241300l,111800c,63776,38931,24845,86955,24845r62111,-1l149066,r49689,49689l149066,99378r,-24845l86955,74533v-20582,,-37267,16685,-37267,37267c49688,154967,49689,198133,49689,241300l,241300xe" fillcolor="white [3201]" strokecolor="#86bb40 [3205]" strokeweight="1pt">
                  <v:stroke joinstyle="miter"/>
                  <v:path arrowok="t" o:connecttype="custom" o:connectlocs="0,241300;0,111800;86955,24845;149066,24844;149066,0;198755,49689;149066,99378;149066,74533;86955,74533;49688,111800;49689,241300;0,241300" o:connectangles="0,0,0,0,0,0,0,0,0,0,0,0"/>
                </v:shape>
                <w10:wrap type="topAndBottom"/>
              </v:group>
            </w:pict>
          </mc:Fallback>
        </mc:AlternateContent>
      </w:r>
      <w:r w:rsidR="4BFD25AC" w:rsidRPr="40FD62D2">
        <w:t>L</w:t>
      </w:r>
      <w:r w:rsidR="1CA55CBB" w:rsidRPr="40FD62D2">
        <w:t xml:space="preserve">a </w:t>
      </w:r>
      <w:r w:rsidR="1CA55CBB" w:rsidRPr="00D31811">
        <w:rPr>
          <w:b/>
          <w:bCs/>
        </w:rPr>
        <w:t>imagen corporativa</w:t>
      </w:r>
      <w:r w:rsidR="1CA55CBB" w:rsidRPr="40FD62D2">
        <w:t xml:space="preserve"> es la forma en la que el público percibe la marca.</w:t>
      </w:r>
      <w:r w:rsidR="0AA2A68F" w:rsidRPr="40FD62D2">
        <w:t xml:space="preserve"> Esta visión se construye a partir de los componentes tangibles que genera: los productos y servicios que ofrece; como también de los intangibles: su estilo de comunicación.</w:t>
      </w:r>
      <w:r w:rsidR="2C7354D4" w:rsidRPr="40FD62D2">
        <w:t xml:space="preserve"> E</w:t>
      </w:r>
      <w:r w:rsidR="09B306B1" w:rsidRPr="40FD62D2">
        <w:t>s el primer impacto con el público y lo que hará que la marca se reconozca de forma inmediata, por lo tanto</w:t>
      </w:r>
      <w:r w:rsidR="73120C2C" w:rsidRPr="40FD62D2">
        <w:t>,</w:t>
      </w:r>
      <w:r w:rsidR="09B306B1" w:rsidRPr="40FD62D2">
        <w:t xml:space="preserve"> </w:t>
      </w:r>
      <w:r w:rsidR="1CA55CBB" w:rsidRPr="40FD62D2">
        <w:t>debe reflejar los valores y la filosofía de la organización</w:t>
      </w:r>
      <w:r w:rsidR="71FA5BC6" w:rsidRPr="40FD62D2">
        <w:t>. V</w:t>
      </w:r>
      <w:r w:rsidR="1CA55CBB" w:rsidRPr="40FD62D2">
        <w:t>iene definida por todos los elementos tangibles -productos y servicios- e intangibles –tono o estilo de comunicación- que construyen la personalidad de una marca.</w:t>
      </w:r>
      <w:r w:rsidR="5D2A631E" w:rsidRPr="40FD62D2">
        <w:t xml:space="preserve"> Dado que se trata de la percepción del público, es un aspecto externo, más difícil de controlar.</w:t>
      </w:r>
      <w:r w:rsidR="0081513F" w:rsidRPr="0081513F">
        <w:rPr>
          <w:noProof/>
        </w:rPr>
        <w:t xml:space="preserve"> </w:t>
      </w:r>
    </w:p>
    <w:p w14:paraId="52B74622" w14:textId="77777777" w:rsidR="0081513F" w:rsidRDefault="0081513F" w:rsidP="00DA707B">
      <w:pPr>
        <w:rPr>
          <w:noProof/>
        </w:rPr>
      </w:pPr>
    </w:p>
    <w:p w14:paraId="68852223" w14:textId="00BE124A" w:rsidR="4BFD25AC" w:rsidRDefault="4BFD25AC" w:rsidP="00DA707B"/>
    <w:p w14:paraId="0F35DFBF" w14:textId="483B677C" w:rsidR="009949A8" w:rsidRDefault="009949A8" w:rsidP="00DA707B">
      <w:pPr>
        <w:rPr>
          <w:color w:val="222222"/>
          <w:szCs w:val="18"/>
        </w:rPr>
      </w:pPr>
    </w:p>
    <w:p w14:paraId="1290F797" w14:textId="66108EE2" w:rsidR="008C0C50" w:rsidRPr="0024515B" w:rsidRDefault="001C08D7" w:rsidP="00DA707B">
      <w:pPr>
        <w:pStyle w:val="Ttulo1"/>
      </w:pPr>
      <w:r>
        <w:rPr>
          <w:noProof/>
          <w:lang w:eastAsia="es-AR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01FA8C" wp14:editId="4F0654D0">
                <wp:simplePos x="0" y="0"/>
                <wp:positionH relativeFrom="column">
                  <wp:posOffset>0</wp:posOffset>
                </wp:positionH>
                <wp:positionV relativeFrom="paragraph">
                  <wp:posOffset>31544</wp:posOffset>
                </wp:positionV>
                <wp:extent cx="141605" cy="141605"/>
                <wp:effectExtent l="0" t="0" r="0" b="0"/>
                <wp:wrapNone/>
                <wp:docPr id="3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4" name="Rectángulo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orma libre 18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9E4474" id="Grupo 5" o:spid="_x0000_s1026" style="position:absolute;margin-left:0;margin-top:2.5pt;width:11.15pt;height:11.15pt;z-index:251659264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">
                <v:rect id="Rectángulo 4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" fillcolor="#5b9bd5 [3204]" stroked="f" strokeweight="0"/>
                <v:shape id="Forma libre 1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S0xAAAANoAAAAPAAAAZHJzL2Rvd25yZXYueG1sRI9Pa8JA&#10;FMTvQr/D8oTezMZCVa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F0WBLT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t xml:space="preserve">  </w:t>
      </w:r>
      <w:r w:rsidR="004615BC">
        <w:t xml:space="preserve">  </w:t>
      </w:r>
      <w:r w:rsidR="5E4D79ED" w:rsidRPr="5E4D79ED">
        <w:t>Objetivo del entregable</w:t>
      </w:r>
    </w:p>
    <w:p w14:paraId="151E9F0F" w14:textId="1007AF93" w:rsidR="5E4D79ED" w:rsidRDefault="5E4D79ED" w:rsidP="00DA707B">
      <w:r w:rsidRPr="00DA707B">
        <w:t xml:space="preserve">El objetivo del entregable es </w:t>
      </w:r>
      <w:r w:rsidR="00F25A1E" w:rsidRPr="00DA707B">
        <w:t>crear la imagen e identidad de la consultora</w:t>
      </w:r>
      <w:r w:rsidR="7F008537" w:rsidRPr="00DA707B">
        <w:t>, la cual utilizarán para realizar todas las presentaciones de avance del trabajo.</w:t>
      </w:r>
    </w:p>
    <w:p w14:paraId="003CC755" w14:textId="2D312F6C" w:rsidR="0018277D" w:rsidRDefault="0018277D" w:rsidP="0018277D">
      <w:pPr>
        <w:rPr>
          <w:color w:val="222222"/>
        </w:rPr>
      </w:pPr>
      <w:r>
        <w:t xml:space="preserve">Para formar su propia </w:t>
      </w:r>
      <w:r>
        <w:rPr>
          <w:color w:val="222222"/>
        </w:rPr>
        <w:t xml:space="preserve">identidad corporativa, es necesario que todos los elementos </w:t>
      </w:r>
      <w:r w:rsidR="00057051">
        <w:rPr>
          <w:color w:val="222222"/>
        </w:rPr>
        <w:t xml:space="preserve">que forman parte </w:t>
      </w:r>
      <w:r w:rsidR="00C572AB">
        <w:rPr>
          <w:color w:val="222222"/>
        </w:rPr>
        <w:t xml:space="preserve">de ella </w:t>
      </w:r>
      <w:r>
        <w:rPr>
          <w:color w:val="222222"/>
        </w:rPr>
        <w:t>estén bien definidos desde el inicio</w:t>
      </w:r>
      <w:r w:rsidR="00057051">
        <w:rPr>
          <w:color w:val="222222"/>
        </w:rPr>
        <w:t>. Deberán trabajar en los siguientes aspectos:</w:t>
      </w:r>
    </w:p>
    <w:p w14:paraId="4192C41F" w14:textId="5ABDBBEA" w:rsidR="0018277D" w:rsidRDefault="0018277D" w:rsidP="0018277D">
      <w:pPr>
        <w:pStyle w:val="Prrafodelista"/>
        <w:numPr>
          <w:ilvl w:val="0"/>
          <w:numId w:val="11"/>
        </w:numPr>
      </w:pPr>
      <w:r w:rsidRPr="00057051">
        <w:rPr>
          <w:rStyle w:val="Textoennegrita"/>
          <w:color w:val="222222"/>
        </w:rPr>
        <w:t>Filosofía corporativa</w:t>
      </w:r>
      <w:r w:rsidRPr="00057051">
        <w:t>:</w:t>
      </w:r>
      <w:r>
        <w:t xml:space="preserve"> La misión, valores, cultura y visión de la empresa</w:t>
      </w:r>
      <w:r w:rsidR="005F36FE">
        <w:t>.</w:t>
      </w:r>
    </w:p>
    <w:p w14:paraId="1A66F2F1" w14:textId="453681D9" w:rsidR="0018277D" w:rsidRDefault="0018277D" w:rsidP="0018277D">
      <w:pPr>
        <w:pStyle w:val="Prrafodelista"/>
        <w:numPr>
          <w:ilvl w:val="0"/>
          <w:numId w:val="11"/>
        </w:numPr>
      </w:pPr>
      <w:r w:rsidRPr="00057051">
        <w:rPr>
          <w:rStyle w:val="Textoennegrita"/>
          <w:color w:val="222222"/>
        </w:rPr>
        <w:t>Cultura corporativa</w:t>
      </w:r>
      <w:r w:rsidRPr="00057051">
        <w:t>:</w:t>
      </w:r>
      <w:r>
        <w:t xml:space="preserve"> Las normas y valores por los que se rigen los miembros de la organización.</w:t>
      </w:r>
    </w:p>
    <w:p w14:paraId="05EE9A77" w14:textId="5B5EB11E" w:rsidR="0018277D" w:rsidRDefault="0018277D" w:rsidP="0018277D">
      <w:pPr>
        <w:pStyle w:val="Prrafodelista"/>
        <w:numPr>
          <w:ilvl w:val="0"/>
          <w:numId w:val="11"/>
        </w:numPr>
      </w:pPr>
      <w:r w:rsidRPr="00057051">
        <w:rPr>
          <w:rStyle w:val="Textoennegrita"/>
          <w:color w:val="222222"/>
        </w:rPr>
        <w:t>Identidad visual corporativa y recursos gráficos</w:t>
      </w:r>
      <w:r w:rsidRPr="00057051">
        <w:t>:</w:t>
      </w:r>
      <w:r>
        <w:t xml:space="preserve"> </w:t>
      </w:r>
      <w:r w:rsidR="00116CE0">
        <w:t>Definir un n</w:t>
      </w:r>
      <w:r>
        <w:t>ombre, logo, colores, tipografía, página web, materiales de comunicación, etc.</w:t>
      </w:r>
    </w:p>
    <w:p w14:paraId="35D9A802" w14:textId="3EDCEC56" w:rsidR="0018277D" w:rsidRDefault="0018277D" w:rsidP="0018277D">
      <w:pPr>
        <w:pStyle w:val="Prrafodelista"/>
        <w:numPr>
          <w:ilvl w:val="0"/>
          <w:numId w:val="11"/>
        </w:numPr>
      </w:pPr>
      <w:r w:rsidRPr="00057051">
        <w:rPr>
          <w:rStyle w:val="Textoennegrita"/>
          <w:color w:val="222222"/>
        </w:rPr>
        <w:t>Estrategia de comunicación</w:t>
      </w:r>
      <w:r w:rsidRPr="00057051">
        <w:t>:</w:t>
      </w:r>
      <w:r>
        <w:t xml:space="preserve"> </w:t>
      </w:r>
      <w:r w:rsidR="00116CE0">
        <w:t xml:space="preserve">Debe </w:t>
      </w:r>
      <w:r>
        <w:t>transmi</w:t>
      </w:r>
      <w:r w:rsidR="00116CE0">
        <w:t>tir</w:t>
      </w:r>
      <w:r>
        <w:t xml:space="preserve"> la filosofía de la empresa de forma eficaz.</w:t>
      </w:r>
    </w:p>
    <w:p w14:paraId="34B6741F" w14:textId="42578D4D" w:rsidR="0018277D" w:rsidRDefault="0018277D" w:rsidP="0018277D">
      <w:pPr>
        <w:pStyle w:val="Prrafodelista"/>
        <w:numPr>
          <w:ilvl w:val="0"/>
          <w:numId w:val="11"/>
        </w:numPr>
      </w:pPr>
      <w:r w:rsidRPr="005F36FE">
        <w:rPr>
          <w:rStyle w:val="Textoennegrita"/>
          <w:color w:val="222222"/>
        </w:rPr>
        <w:t>Reputación online</w:t>
      </w:r>
      <w:r>
        <w:t xml:space="preserve">: </w:t>
      </w:r>
      <w:r w:rsidR="005F36FE">
        <w:t>Dado que l</w:t>
      </w:r>
      <w:r>
        <w:t>as redes sociales son una buena herramienta de fidelización</w:t>
      </w:r>
      <w:r w:rsidR="005F36FE">
        <w:t xml:space="preserve">, </w:t>
      </w:r>
      <w:r w:rsidR="00566A87">
        <w:t>posicionarse y apuntar al</w:t>
      </w:r>
      <w:r>
        <w:t xml:space="preserve"> público objetivo de la empresa</w:t>
      </w:r>
      <w:r w:rsidR="00107476">
        <w:t xml:space="preserve"> es clave para </w:t>
      </w:r>
      <w:r w:rsidR="00806865">
        <w:t>hallar a los prescriptores de nuestra marca.</w:t>
      </w:r>
    </w:p>
    <w:p w14:paraId="52FF6041" w14:textId="59879B5D" w:rsidR="00EF321D" w:rsidRDefault="001C08D7" w:rsidP="00DA707B">
      <w:pPr>
        <w:pStyle w:val="Ttulo1"/>
      </w:pPr>
      <w:r>
        <w:rPr>
          <w:noProof/>
          <w:lang w:eastAsia="es-AR"/>
        </w:rPr>
        <mc:AlternateContent>
          <mc:Choice Requires="wpg">
            <w:drawing>
              <wp:inline distT="0" distB="0" distL="0" distR="0" wp14:anchorId="100F9E91" wp14:editId="4242EC6E">
                <wp:extent cx="141605" cy="141605"/>
                <wp:effectExtent l="0" t="0" r="0" b="0"/>
                <wp:docPr id="6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7" name="Rectángulo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orma libre 18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D4B61" id="Grupo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6w1fwgAADEoAAAOAAAAZHJzL2Uyb0RvYy54bWzcWtuOo0YQfY+Uf0A8Rsp6uBtrvavV3hQp&#10;l1V28gEMxjYKBgLMeDZ/k2/Jj+VUd2OXZ13Q2VVeMg9jbA5FnVPV1dUN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">
                <v:rect id="Rectángulo 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 fillcolor="#5b9bd5 [3204]" stroked="f" strokeweight="0"/>
                <v:shape id="Forma libre 1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t xml:space="preserve">  </w:t>
      </w:r>
      <w:r w:rsidR="00EF321D">
        <w:t>ARTEFACTO ENTREGABLE</w:t>
      </w:r>
    </w:p>
    <w:p w14:paraId="426021D7" w14:textId="64D8257A" w:rsidR="00C92B53" w:rsidRDefault="00770986" w:rsidP="00DA707B">
      <w:r>
        <w:t xml:space="preserve">Para agrupar </w:t>
      </w:r>
      <w:r w:rsidR="003802F2">
        <w:t xml:space="preserve">los elementos de su identidad corporativa, deberán confeccionar un </w:t>
      </w:r>
      <w:proofErr w:type="spellStart"/>
      <w:r w:rsidR="003802F2" w:rsidRPr="00ED2FA3">
        <w:rPr>
          <w:i/>
          <w:iCs/>
        </w:rPr>
        <w:t>template</w:t>
      </w:r>
      <w:proofErr w:type="spellEnd"/>
      <w:r w:rsidR="003802F2">
        <w:t xml:space="preserve"> de presentación que</w:t>
      </w:r>
      <w:r w:rsidR="002C135B">
        <w:t xml:space="preserve"> luego será utilizado para todas las </w:t>
      </w:r>
      <w:r w:rsidR="00ED2FA3">
        <w:t>exposiciones</w:t>
      </w:r>
      <w:r w:rsidR="002C135B">
        <w:t xml:space="preserve"> que el equipo realice de </w:t>
      </w:r>
      <w:r w:rsidR="00095D97">
        <w:t>su trabajo.</w:t>
      </w:r>
    </w:p>
    <w:p w14:paraId="628C17AE" w14:textId="77777777" w:rsidR="00D4716E" w:rsidRDefault="00035404" w:rsidP="00DA707B">
      <w:r>
        <w:t>Debe contener</w:t>
      </w:r>
      <w:r w:rsidR="00D4716E">
        <w:t>:</w:t>
      </w:r>
    </w:p>
    <w:p w14:paraId="53229661" w14:textId="70DE57D5" w:rsidR="00035404" w:rsidRDefault="00D4716E" w:rsidP="00A54571">
      <w:pPr>
        <w:pStyle w:val="Prrafodelista"/>
        <w:numPr>
          <w:ilvl w:val="0"/>
          <w:numId w:val="12"/>
        </w:numPr>
      </w:pPr>
      <w:r>
        <w:t>U</w:t>
      </w:r>
      <w:r w:rsidR="00035404">
        <w:t>na portada</w:t>
      </w:r>
      <w:r>
        <w:t xml:space="preserve"> con el logo de la consultora y presentación del </w:t>
      </w:r>
      <w:r w:rsidR="006017C0">
        <w:t>tema</w:t>
      </w:r>
      <w:r w:rsidR="00136FAC">
        <w:t>,</w:t>
      </w:r>
    </w:p>
    <w:p w14:paraId="0041B6C2" w14:textId="5B58987A" w:rsidR="00D4716E" w:rsidRDefault="00D4716E" w:rsidP="00A54571">
      <w:pPr>
        <w:pStyle w:val="Prrafodelista"/>
        <w:numPr>
          <w:ilvl w:val="0"/>
          <w:numId w:val="12"/>
        </w:numPr>
      </w:pPr>
      <w:r>
        <w:t xml:space="preserve">Una </w:t>
      </w:r>
      <w:r w:rsidR="000147CA">
        <w:t>ficha de presentación de los miembros del equipo</w:t>
      </w:r>
      <w:r w:rsidR="00136FAC">
        <w:t>,</w:t>
      </w:r>
    </w:p>
    <w:p w14:paraId="77D8E749" w14:textId="6DA32493" w:rsidR="00881FBA" w:rsidRDefault="00881FBA" w:rsidP="00A54571">
      <w:pPr>
        <w:pStyle w:val="Prrafodelista"/>
        <w:numPr>
          <w:ilvl w:val="0"/>
          <w:numId w:val="12"/>
        </w:numPr>
      </w:pPr>
      <w:r>
        <w:t xml:space="preserve">Una </w:t>
      </w:r>
      <w:r w:rsidR="005D6E96">
        <w:t>breve descripción de l</w:t>
      </w:r>
      <w:r w:rsidR="00FF6DA6">
        <w:t xml:space="preserve">a filosofía </w:t>
      </w:r>
      <w:r w:rsidR="00136FAC">
        <w:t>corporativa,</w:t>
      </w:r>
    </w:p>
    <w:p w14:paraId="7255659B" w14:textId="26BF0A39" w:rsidR="00A54571" w:rsidRDefault="002E64DF" w:rsidP="00A54571">
      <w:pPr>
        <w:pStyle w:val="Prrafodelista"/>
        <w:numPr>
          <w:ilvl w:val="0"/>
          <w:numId w:val="12"/>
        </w:numPr>
      </w:pPr>
      <w:r>
        <w:t>L</w:t>
      </w:r>
      <w:r w:rsidR="00A54571">
        <w:t xml:space="preserve">a agenda de los temas que </w:t>
      </w:r>
      <w:r w:rsidR="0031554E">
        <w:t>presentarán</w:t>
      </w:r>
      <w:r w:rsidR="00136FAC">
        <w:t>,</w:t>
      </w:r>
    </w:p>
    <w:p w14:paraId="2046CA2E" w14:textId="73D1EA42" w:rsidR="002E64DF" w:rsidRDefault="004941C5" w:rsidP="00A54571">
      <w:pPr>
        <w:pStyle w:val="Prrafodelista"/>
        <w:numPr>
          <w:ilvl w:val="0"/>
          <w:numId w:val="12"/>
        </w:numPr>
      </w:pPr>
      <w:r>
        <w:t>L</w:t>
      </w:r>
      <w:r w:rsidR="00B8478C">
        <w:t>os datos de contacto y links a redes sociales.</w:t>
      </w:r>
    </w:p>
    <w:p w14:paraId="3AE2A0C9" w14:textId="010DAE85" w:rsidR="00095D97" w:rsidRPr="00C92B53" w:rsidRDefault="00095D97" w:rsidP="00DA707B">
      <w:r>
        <w:t xml:space="preserve">De manera opcional pueden </w:t>
      </w:r>
      <w:r w:rsidR="00D94ABE">
        <w:t xml:space="preserve">pensar y planificar la </w:t>
      </w:r>
      <w:r>
        <w:t>incorpora</w:t>
      </w:r>
      <w:r w:rsidR="00D94ABE">
        <w:t>ción de</w:t>
      </w:r>
      <w:r>
        <w:t xml:space="preserve"> otros elementos </w:t>
      </w:r>
      <w:r w:rsidR="00D94ABE">
        <w:t xml:space="preserve">a sus presentaciones, </w:t>
      </w:r>
      <w:r w:rsidR="000D1CA4">
        <w:t xml:space="preserve">como un estilo </w:t>
      </w:r>
      <w:r w:rsidR="00D94ABE">
        <w:t xml:space="preserve">específico </w:t>
      </w:r>
      <w:r w:rsidR="000D1CA4">
        <w:t xml:space="preserve">de vestimenta, </w:t>
      </w:r>
      <w:r w:rsidR="00B06276">
        <w:t xml:space="preserve">objetos </w:t>
      </w:r>
      <w:r w:rsidR="00D94ABE">
        <w:t>tipo</w:t>
      </w:r>
      <w:r w:rsidR="003103D8">
        <w:t xml:space="preserve"> “</w:t>
      </w:r>
      <w:proofErr w:type="spellStart"/>
      <w:r w:rsidR="003103D8" w:rsidRPr="0000207C">
        <w:rPr>
          <w:i/>
          <w:iCs/>
        </w:rPr>
        <w:t>merchandising</w:t>
      </w:r>
      <w:proofErr w:type="spellEnd"/>
      <w:r w:rsidR="003103D8">
        <w:t>”</w:t>
      </w:r>
      <w:r w:rsidR="00E67C8F">
        <w:t xml:space="preserve"> (¡hechos en casa!)</w:t>
      </w:r>
      <w:r w:rsidR="003103D8">
        <w:t xml:space="preserve">, </w:t>
      </w:r>
      <w:r w:rsidR="00B06276">
        <w:t>etiquetas con sus nombres, folletos</w:t>
      </w:r>
      <w:r w:rsidR="00E67C8F">
        <w:t>, tarjetas</w:t>
      </w:r>
      <w:r w:rsidR="00B06276">
        <w:t>, etc. Todo esto</w:t>
      </w:r>
      <w:r w:rsidR="00E773EA">
        <w:t xml:space="preserve"> enfatizará su imagen de marca y hará más atractivas sus presentaciones.</w:t>
      </w:r>
    </w:p>
    <w:p w14:paraId="6821CF36" w14:textId="7A89A7E4" w:rsidR="001C08D7" w:rsidRDefault="001C08D7" w:rsidP="00DA707B"/>
    <w:p w14:paraId="2D588E74" w14:textId="7CBD19F0" w:rsidR="000D7C52" w:rsidRPr="00FA292E" w:rsidRDefault="000D7C52" w:rsidP="00DA707B">
      <w:bookmarkStart w:id="0" w:name="_GoBack"/>
      <w:bookmarkEnd w:id="0"/>
    </w:p>
    <w:sectPr w:rsidR="000D7C52" w:rsidRPr="00FA292E" w:rsidSect="00601442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6CB26" w14:textId="77777777" w:rsidR="005B2370" w:rsidRDefault="005B2370" w:rsidP="00DA707B">
      <w:r>
        <w:separator/>
      </w:r>
    </w:p>
  </w:endnote>
  <w:endnote w:type="continuationSeparator" w:id="0">
    <w:p w14:paraId="4A34B618" w14:textId="77777777" w:rsidR="005B2370" w:rsidRDefault="005B2370" w:rsidP="00DA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F0CEF" w14:textId="4D4D4FE3" w:rsidR="00D72B3F" w:rsidRPr="00EE55DA" w:rsidRDefault="00D72B3F" w:rsidP="00D72B3F">
    <w:pPr>
      <w:pStyle w:val="Sinespaciado"/>
      <w:jc w:val="right"/>
      <w:rPr>
        <w:lang w:val="es-AR"/>
      </w:rPr>
    </w:pPr>
    <w:r>
      <w:fldChar w:fldCharType="begin"/>
    </w:r>
    <w:r w:rsidRPr="00EE55DA">
      <w:rPr>
        <w:lang w:val="es-AR"/>
      </w:rPr>
      <w:instrText xml:space="preserve"> FILENAME \* MERGEFORMAT </w:instrText>
    </w:r>
    <w:r>
      <w:fldChar w:fldCharType="separate"/>
    </w:r>
    <w:r w:rsidR="001B0B79">
      <w:rPr>
        <w:noProof/>
        <w:lang w:val="es-AR"/>
      </w:rPr>
      <w:t>09-P Imagen e identidad del profesional</w:t>
    </w:r>
    <w:r>
      <w:fldChar w:fldCharType="end"/>
    </w:r>
  </w:p>
  <w:p w14:paraId="6879EDE8" w14:textId="156DD368" w:rsidR="00D72B3F" w:rsidRPr="00D72B3F" w:rsidRDefault="00D72B3F" w:rsidP="00D72B3F">
    <w:pPr>
      <w:pStyle w:val="Sinespaciado"/>
      <w:jc w:val="right"/>
    </w:pPr>
    <w:r w:rsidRPr="00EE55DA">
      <w:rPr>
        <w:lang w:val="es-AR"/>
      </w:rPr>
      <w:t xml:space="preserve">Pág. </w:t>
    </w:r>
    <w:r>
      <w:rPr>
        <w:b/>
        <w:bCs/>
      </w:rPr>
      <w:fldChar w:fldCharType="begin"/>
    </w:r>
    <w:r w:rsidRPr="00EE55DA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="00556463" w:rsidRPr="00556463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556463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13A60" w14:textId="1FD672FA" w:rsidR="00D72B3F" w:rsidRPr="00EE55DA" w:rsidRDefault="009F7E58" w:rsidP="00D72B3F">
    <w:pPr>
      <w:pStyle w:val="Sinespaciado"/>
      <w:jc w:val="right"/>
      <w:rPr>
        <w:lang w:val="es-AR"/>
      </w:rPr>
    </w:pPr>
    <w:r>
      <w:fldChar w:fldCharType="begin"/>
    </w:r>
    <w:r w:rsidRPr="00EE55DA">
      <w:rPr>
        <w:lang w:val="es-AR"/>
      </w:rPr>
      <w:instrText xml:space="preserve"> FILENAME \* MERGEFORMAT </w:instrText>
    </w:r>
    <w:r>
      <w:fldChar w:fldCharType="separate"/>
    </w:r>
    <w:r w:rsidR="001B0B79">
      <w:rPr>
        <w:noProof/>
        <w:lang w:val="es-AR"/>
      </w:rPr>
      <w:t>09-P Imagen e identidad del profesional</w:t>
    </w:r>
    <w:r>
      <w:rPr>
        <w:noProof/>
      </w:rPr>
      <w:fldChar w:fldCharType="end"/>
    </w:r>
  </w:p>
  <w:p w14:paraId="34168397" w14:textId="0318CCE6" w:rsidR="00D72B3F" w:rsidRDefault="00D72B3F" w:rsidP="00D72B3F">
    <w:pPr>
      <w:pStyle w:val="Sinespaciado"/>
      <w:jc w:val="right"/>
    </w:pPr>
    <w:r w:rsidRPr="00EE55DA">
      <w:rPr>
        <w:lang w:val="es-AR"/>
      </w:rPr>
      <w:t xml:space="preserve">Pág. </w:t>
    </w:r>
    <w:r>
      <w:rPr>
        <w:b/>
        <w:bCs/>
      </w:rPr>
      <w:fldChar w:fldCharType="begin"/>
    </w:r>
    <w:r w:rsidRPr="00EE55DA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="00111A1F" w:rsidRPr="00111A1F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111A1F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260B7" w14:textId="77777777" w:rsidR="005B2370" w:rsidRDefault="005B2370" w:rsidP="00DA707B">
      <w:r>
        <w:separator/>
      </w:r>
    </w:p>
  </w:footnote>
  <w:footnote w:type="continuationSeparator" w:id="0">
    <w:p w14:paraId="30D2A81D" w14:textId="77777777" w:rsidR="005B2370" w:rsidRDefault="005B2370" w:rsidP="00DA7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2CA15" w14:textId="77777777" w:rsidR="000D7C52" w:rsidRDefault="00E346DA" w:rsidP="00DA707B">
    <w:pPr>
      <w:pStyle w:val="Encabezado"/>
      <w:rPr>
        <w:lang w:val="es-ES"/>
      </w:rPr>
    </w:pPr>
    <w:r>
      <w:rPr>
        <w:lang w:val="es-ES"/>
      </w:rPr>
      <w:t>Facultad de Ciencias Económicas – Universidad de Buenos Aires</w:t>
    </w:r>
  </w:p>
  <w:p w14:paraId="5E02607C" w14:textId="35EDC2A6" w:rsidR="00E346DA" w:rsidRPr="00E346DA" w:rsidRDefault="007418BD" w:rsidP="00DA707B">
    <w:pPr>
      <w:pStyle w:val="Encabezado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544AE" w14:textId="77777777" w:rsidR="00E346DA" w:rsidRDefault="00E346DA" w:rsidP="00DA707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60288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AR"/>
      </w:rPr>
      <w:drawing>
        <wp:anchor distT="0" distB="0" distL="114300" distR="114300" simplePos="0" relativeHeight="251661312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hybridMultilevel"/>
    <w:tmpl w:val="0EE019A0"/>
    <w:lvl w:ilvl="0" w:tplc="96FA6B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D17F6"/>
    <w:multiLevelType w:val="hybridMultilevel"/>
    <w:tmpl w:val="03C6279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76FC8"/>
    <w:multiLevelType w:val="hybridMultilevel"/>
    <w:tmpl w:val="648A9B6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2744C"/>
    <w:multiLevelType w:val="hybridMultilevel"/>
    <w:tmpl w:val="4CD603E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32D36"/>
    <w:multiLevelType w:val="hybridMultilevel"/>
    <w:tmpl w:val="D48824AC"/>
    <w:lvl w:ilvl="0" w:tplc="48541F82">
      <w:start w:val="1"/>
      <w:numFmt w:val="decimal"/>
      <w:lvlText w:val="%1."/>
      <w:lvlJc w:val="left"/>
      <w:pPr>
        <w:ind w:left="644" w:hanging="360"/>
      </w:pPr>
      <w:rPr>
        <w:rFonts w:hint="default"/>
        <w:color w:val="5B9BD5" w:themeColor="accent1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A19BC"/>
    <w:multiLevelType w:val="hybridMultilevel"/>
    <w:tmpl w:val="0D921D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A1157"/>
    <w:multiLevelType w:val="hybridMultilevel"/>
    <w:tmpl w:val="1BBE93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6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E9F"/>
    <w:rsid w:val="0000207C"/>
    <w:rsid w:val="0000473B"/>
    <w:rsid w:val="000147CA"/>
    <w:rsid w:val="00035404"/>
    <w:rsid w:val="00057051"/>
    <w:rsid w:val="00062BBB"/>
    <w:rsid w:val="00094E7E"/>
    <w:rsid w:val="00095D97"/>
    <w:rsid w:val="0009744D"/>
    <w:rsid w:val="000C31F8"/>
    <w:rsid w:val="000C7D3D"/>
    <w:rsid w:val="000D1CA4"/>
    <w:rsid w:val="000D7C52"/>
    <w:rsid w:val="00107476"/>
    <w:rsid w:val="00111A1F"/>
    <w:rsid w:val="00116CE0"/>
    <w:rsid w:val="00136FAC"/>
    <w:rsid w:val="001645AC"/>
    <w:rsid w:val="0018277D"/>
    <w:rsid w:val="001B0B79"/>
    <w:rsid w:val="001B5AA7"/>
    <w:rsid w:val="001C08D7"/>
    <w:rsid w:val="001D2812"/>
    <w:rsid w:val="001D3215"/>
    <w:rsid w:val="00212F10"/>
    <w:rsid w:val="0024515B"/>
    <w:rsid w:val="00253524"/>
    <w:rsid w:val="00261609"/>
    <w:rsid w:val="00284493"/>
    <w:rsid w:val="002861C5"/>
    <w:rsid w:val="002A0CD5"/>
    <w:rsid w:val="002C135B"/>
    <w:rsid w:val="002E27AA"/>
    <w:rsid w:val="002E3785"/>
    <w:rsid w:val="002E64DF"/>
    <w:rsid w:val="00310248"/>
    <w:rsid w:val="003103D8"/>
    <w:rsid w:val="0031554E"/>
    <w:rsid w:val="0031750D"/>
    <w:rsid w:val="003409BF"/>
    <w:rsid w:val="0034708B"/>
    <w:rsid w:val="003802F2"/>
    <w:rsid w:val="003A2CBA"/>
    <w:rsid w:val="003A5015"/>
    <w:rsid w:val="003A552E"/>
    <w:rsid w:val="003C3A78"/>
    <w:rsid w:val="003F50EA"/>
    <w:rsid w:val="003F67E6"/>
    <w:rsid w:val="00450AC1"/>
    <w:rsid w:val="004615BC"/>
    <w:rsid w:val="0047246B"/>
    <w:rsid w:val="00481E84"/>
    <w:rsid w:val="004941C5"/>
    <w:rsid w:val="00496EF7"/>
    <w:rsid w:val="004D041F"/>
    <w:rsid w:val="00523CE5"/>
    <w:rsid w:val="00535715"/>
    <w:rsid w:val="0054227E"/>
    <w:rsid w:val="00552DD9"/>
    <w:rsid w:val="00556463"/>
    <w:rsid w:val="00565F8D"/>
    <w:rsid w:val="00566A87"/>
    <w:rsid w:val="005B2370"/>
    <w:rsid w:val="005B7776"/>
    <w:rsid w:val="005D068C"/>
    <w:rsid w:val="005D3C56"/>
    <w:rsid w:val="005D6E96"/>
    <w:rsid w:val="005E58BE"/>
    <w:rsid w:val="005E755C"/>
    <w:rsid w:val="005F33EB"/>
    <w:rsid w:val="005F36FE"/>
    <w:rsid w:val="00601442"/>
    <w:rsid w:val="006017C0"/>
    <w:rsid w:val="00605997"/>
    <w:rsid w:val="00640305"/>
    <w:rsid w:val="006534ED"/>
    <w:rsid w:val="00680C31"/>
    <w:rsid w:val="00694668"/>
    <w:rsid w:val="006C37FF"/>
    <w:rsid w:val="006D6F17"/>
    <w:rsid w:val="006E3115"/>
    <w:rsid w:val="006F2CB5"/>
    <w:rsid w:val="00707C62"/>
    <w:rsid w:val="00723D27"/>
    <w:rsid w:val="007418BD"/>
    <w:rsid w:val="00752550"/>
    <w:rsid w:val="00770986"/>
    <w:rsid w:val="007715BB"/>
    <w:rsid w:val="0079597B"/>
    <w:rsid w:val="007B6439"/>
    <w:rsid w:val="007E66EC"/>
    <w:rsid w:val="00806865"/>
    <w:rsid w:val="0081513F"/>
    <w:rsid w:val="00822989"/>
    <w:rsid w:val="0083652F"/>
    <w:rsid w:val="00843508"/>
    <w:rsid w:val="00861BE8"/>
    <w:rsid w:val="008660E6"/>
    <w:rsid w:val="00873F81"/>
    <w:rsid w:val="00881FBA"/>
    <w:rsid w:val="00891227"/>
    <w:rsid w:val="008B7FC8"/>
    <w:rsid w:val="008C0C50"/>
    <w:rsid w:val="008D7168"/>
    <w:rsid w:val="008E48F4"/>
    <w:rsid w:val="008F0B13"/>
    <w:rsid w:val="00922E61"/>
    <w:rsid w:val="009555B8"/>
    <w:rsid w:val="009722D7"/>
    <w:rsid w:val="00975617"/>
    <w:rsid w:val="009861B4"/>
    <w:rsid w:val="00994765"/>
    <w:rsid w:val="009949A8"/>
    <w:rsid w:val="009F3C6B"/>
    <w:rsid w:val="009F7E58"/>
    <w:rsid w:val="00A12062"/>
    <w:rsid w:val="00A26B9B"/>
    <w:rsid w:val="00A54571"/>
    <w:rsid w:val="00A56649"/>
    <w:rsid w:val="00A6020E"/>
    <w:rsid w:val="00A67049"/>
    <w:rsid w:val="00AB32C9"/>
    <w:rsid w:val="00B06276"/>
    <w:rsid w:val="00B46501"/>
    <w:rsid w:val="00B474A7"/>
    <w:rsid w:val="00B75205"/>
    <w:rsid w:val="00B8478C"/>
    <w:rsid w:val="00B8567D"/>
    <w:rsid w:val="00BA33DD"/>
    <w:rsid w:val="00BD233D"/>
    <w:rsid w:val="00BE4E99"/>
    <w:rsid w:val="00C06333"/>
    <w:rsid w:val="00C14DFC"/>
    <w:rsid w:val="00C52DF6"/>
    <w:rsid w:val="00C558EE"/>
    <w:rsid w:val="00C572AB"/>
    <w:rsid w:val="00C66A37"/>
    <w:rsid w:val="00C73F9A"/>
    <w:rsid w:val="00C75545"/>
    <w:rsid w:val="00C84BFD"/>
    <w:rsid w:val="00C92B53"/>
    <w:rsid w:val="00C9358E"/>
    <w:rsid w:val="00CB562D"/>
    <w:rsid w:val="00D11B58"/>
    <w:rsid w:val="00D261C9"/>
    <w:rsid w:val="00D2720D"/>
    <w:rsid w:val="00D31811"/>
    <w:rsid w:val="00D3533A"/>
    <w:rsid w:val="00D4716E"/>
    <w:rsid w:val="00D51F7D"/>
    <w:rsid w:val="00D72B3F"/>
    <w:rsid w:val="00D94ABE"/>
    <w:rsid w:val="00DA611F"/>
    <w:rsid w:val="00DA707B"/>
    <w:rsid w:val="00DC5CFA"/>
    <w:rsid w:val="00E14A49"/>
    <w:rsid w:val="00E166A1"/>
    <w:rsid w:val="00E346DA"/>
    <w:rsid w:val="00E347EF"/>
    <w:rsid w:val="00E67C8F"/>
    <w:rsid w:val="00E748A2"/>
    <w:rsid w:val="00E7513F"/>
    <w:rsid w:val="00E773EA"/>
    <w:rsid w:val="00ED2FA3"/>
    <w:rsid w:val="00EE55DA"/>
    <w:rsid w:val="00EF321D"/>
    <w:rsid w:val="00F00273"/>
    <w:rsid w:val="00F04442"/>
    <w:rsid w:val="00F07852"/>
    <w:rsid w:val="00F20975"/>
    <w:rsid w:val="00F25A1E"/>
    <w:rsid w:val="00F2672D"/>
    <w:rsid w:val="00F30356"/>
    <w:rsid w:val="00F40C69"/>
    <w:rsid w:val="00F819A7"/>
    <w:rsid w:val="00FA292E"/>
    <w:rsid w:val="00FC5E9F"/>
    <w:rsid w:val="00FE1D09"/>
    <w:rsid w:val="00FF6DA6"/>
    <w:rsid w:val="04D13768"/>
    <w:rsid w:val="0850FD16"/>
    <w:rsid w:val="09B306B1"/>
    <w:rsid w:val="0A537AF7"/>
    <w:rsid w:val="0AA2A68F"/>
    <w:rsid w:val="0B1D6FA0"/>
    <w:rsid w:val="0C8F63A8"/>
    <w:rsid w:val="0EDA5D50"/>
    <w:rsid w:val="0F12285A"/>
    <w:rsid w:val="100E8950"/>
    <w:rsid w:val="10D45F18"/>
    <w:rsid w:val="118A05DD"/>
    <w:rsid w:val="120B10ED"/>
    <w:rsid w:val="12910D54"/>
    <w:rsid w:val="147F9932"/>
    <w:rsid w:val="14862957"/>
    <w:rsid w:val="15B35B29"/>
    <w:rsid w:val="15CD461C"/>
    <w:rsid w:val="16A049B7"/>
    <w:rsid w:val="191F87CC"/>
    <w:rsid w:val="1A6172B5"/>
    <w:rsid w:val="1B37FA5E"/>
    <w:rsid w:val="1BB16028"/>
    <w:rsid w:val="1C929B30"/>
    <w:rsid w:val="1CA55CBB"/>
    <w:rsid w:val="1DD2DE24"/>
    <w:rsid w:val="1E7EEEBB"/>
    <w:rsid w:val="1FCD7B18"/>
    <w:rsid w:val="1FD0A663"/>
    <w:rsid w:val="2050B4F8"/>
    <w:rsid w:val="216C8579"/>
    <w:rsid w:val="21CA2E0A"/>
    <w:rsid w:val="22AF1E48"/>
    <w:rsid w:val="26365ACF"/>
    <w:rsid w:val="26D503C6"/>
    <w:rsid w:val="26F96B37"/>
    <w:rsid w:val="2769E7B5"/>
    <w:rsid w:val="27BF5B89"/>
    <w:rsid w:val="27C9F1CE"/>
    <w:rsid w:val="2833A8D3"/>
    <w:rsid w:val="28EF5183"/>
    <w:rsid w:val="29C06B58"/>
    <w:rsid w:val="2C7354D4"/>
    <w:rsid w:val="2D28924F"/>
    <w:rsid w:val="2E094CB8"/>
    <w:rsid w:val="2EAFACBB"/>
    <w:rsid w:val="3094BE96"/>
    <w:rsid w:val="3263A1E5"/>
    <w:rsid w:val="33704AB4"/>
    <w:rsid w:val="339E2C6B"/>
    <w:rsid w:val="33F61FDD"/>
    <w:rsid w:val="34D23CF7"/>
    <w:rsid w:val="3553C11A"/>
    <w:rsid w:val="36468455"/>
    <w:rsid w:val="3791D12A"/>
    <w:rsid w:val="39A55F9E"/>
    <w:rsid w:val="3B3AAB84"/>
    <w:rsid w:val="3B896C25"/>
    <w:rsid w:val="40FD62D2"/>
    <w:rsid w:val="47F7A77C"/>
    <w:rsid w:val="4B4CCB99"/>
    <w:rsid w:val="4BFD25AC"/>
    <w:rsid w:val="4D5C196A"/>
    <w:rsid w:val="4F97C15C"/>
    <w:rsid w:val="4FADD954"/>
    <w:rsid w:val="513C4DEC"/>
    <w:rsid w:val="52F54D00"/>
    <w:rsid w:val="569F8DFB"/>
    <w:rsid w:val="5A2795A8"/>
    <w:rsid w:val="5B037DAC"/>
    <w:rsid w:val="5D2A631E"/>
    <w:rsid w:val="5DF51283"/>
    <w:rsid w:val="5E4D79ED"/>
    <w:rsid w:val="6313DE67"/>
    <w:rsid w:val="65438CA6"/>
    <w:rsid w:val="67C318A7"/>
    <w:rsid w:val="68809511"/>
    <w:rsid w:val="68AD4885"/>
    <w:rsid w:val="68E0BE6D"/>
    <w:rsid w:val="691398E5"/>
    <w:rsid w:val="6B483440"/>
    <w:rsid w:val="6C41AF7A"/>
    <w:rsid w:val="6C53E92A"/>
    <w:rsid w:val="6E547CEC"/>
    <w:rsid w:val="71B096F1"/>
    <w:rsid w:val="71FA5BC6"/>
    <w:rsid w:val="72079FC8"/>
    <w:rsid w:val="7236C2E9"/>
    <w:rsid w:val="72506A35"/>
    <w:rsid w:val="73120C2C"/>
    <w:rsid w:val="765EB4BF"/>
    <w:rsid w:val="7B71DBF9"/>
    <w:rsid w:val="7D108A25"/>
    <w:rsid w:val="7E72B7B2"/>
    <w:rsid w:val="7F008537"/>
    <w:rsid w:val="7F203539"/>
    <w:rsid w:val="7F32ABEB"/>
    <w:rsid w:val="7F61E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362049"/>
  <w15:docId w15:val="{C0BD16DF-37A1-40C5-BC6D-2F6485CC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07B"/>
    <w:pPr>
      <w:jc w:val="both"/>
    </w:pPr>
    <w:rPr>
      <w:rFonts w:ascii="Arial" w:eastAsia="Arial" w:hAnsi="Arial" w:cs="Arial"/>
      <w:sz w:val="20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2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notapieCar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customStyle="1" w:styleId="ProjectTable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097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44D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1827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AR"/>
    </w:rPr>
  </w:style>
  <w:style w:type="paragraph" w:styleId="NormalWeb">
    <w:name w:val="Normal (Web)"/>
    <w:basedOn w:val="Normal"/>
    <w:uiPriority w:val="99"/>
    <w:semiHidden/>
    <w:unhideWhenUsed/>
    <w:rsid w:val="0018277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182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7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Downloads\Template%203%20Mapa%20Procesos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69B48D-951D-4C01-9D11-FB7E4A966456}" type="doc">
      <dgm:prSet loTypeId="urn:microsoft.com/office/officeart/2005/8/layout/matrix1" loCatId="matrix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419"/>
        </a:p>
      </dgm:t>
    </dgm:pt>
    <dgm:pt modelId="{44EB54D8-2AD1-4138-9541-7EA9590F2A56}">
      <dgm:prSet phldrT="[Texto]"/>
      <dgm:spPr/>
      <dgm:t>
        <a:bodyPr/>
        <a:lstStyle/>
        <a:p>
          <a:pPr algn="ctr"/>
          <a:r>
            <a:rPr lang="es-419">
              <a:latin typeface="+mj-lt"/>
            </a:rPr>
            <a:t>Marca</a:t>
          </a:r>
        </a:p>
      </dgm:t>
    </dgm:pt>
    <dgm:pt modelId="{7B0DD284-C978-4FEE-B548-C8485305D0AD}" type="parTrans" cxnId="{1F21B782-485F-4BEA-9556-2914CB21DF13}">
      <dgm:prSet/>
      <dgm:spPr/>
      <dgm:t>
        <a:bodyPr/>
        <a:lstStyle/>
        <a:p>
          <a:pPr algn="ctr"/>
          <a:endParaRPr lang="es-419"/>
        </a:p>
      </dgm:t>
    </dgm:pt>
    <dgm:pt modelId="{9665C199-10DA-4CC6-A0CA-54E972EB6AB1}" type="sibTrans" cxnId="{1F21B782-485F-4BEA-9556-2914CB21DF13}">
      <dgm:prSet/>
      <dgm:spPr/>
      <dgm:t>
        <a:bodyPr/>
        <a:lstStyle/>
        <a:p>
          <a:pPr algn="ctr"/>
          <a:endParaRPr lang="es-419"/>
        </a:p>
      </dgm:t>
    </dgm:pt>
    <dgm:pt modelId="{3401131B-4E75-482C-8727-AE8D999670CD}">
      <dgm:prSet phldrT="[Texto]"/>
      <dgm:spPr/>
      <dgm:t>
        <a:bodyPr/>
        <a:lstStyle/>
        <a:p>
          <a:pPr algn="ctr"/>
          <a:r>
            <a:rPr lang="es-419"/>
            <a:t>¿Cómo nos ven?</a:t>
          </a:r>
        </a:p>
      </dgm:t>
    </dgm:pt>
    <dgm:pt modelId="{0668F20B-CAA5-49B5-ADFF-C7E4E0EBADA5}" type="parTrans" cxnId="{B147D2AB-519F-47B6-999A-0E8432860DE8}">
      <dgm:prSet/>
      <dgm:spPr/>
      <dgm:t>
        <a:bodyPr/>
        <a:lstStyle/>
        <a:p>
          <a:pPr algn="ctr"/>
          <a:endParaRPr lang="es-419"/>
        </a:p>
      </dgm:t>
    </dgm:pt>
    <dgm:pt modelId="{30B6AE40-1C53-4A20-A7FD-613158E350BF}" type="sibTrans" cxnId="{B147D2AB-519F-47B6-999A-0E8432860DE8}">
      <dgm:prSet/>
      <dgm:spPr/>
      <dgm:t>
        <a:bodyPr/>
        <a:lstStyle/>
        <a:p>
          <a:pPr algn="ctr"/>
          <a:endParaRPr lang="es-419"/>
        </a:p>
      </dgm:t>
    </dgm:pt>
    <dgm:pt modelId="{34A1F6BE-A2F9-4A19-9C43-5F63A9B23813}">
      <dgm:prSet phldrT="[Texto]"/>
      <dgm:spPr>
        <a:solidFill>
          <a:srgbClr val="00B050"/>
        </a:solidFill>
      </dgm:spPr>
      <dgm:t>
        <a:bodyPr/>
        <a:lstStyle/>
        <a:p>
          <a:pPr algn="ctr"/>
          <a:r>
            <a:rPr lang="es-419"/>
            <a:t>¿Cómo somos?</a:t>
          </a:r>
        </a:p>
      </dgm:t>
    </dgm:pt>
    <dgm:pt modelId="{5852B26D-8B33-4D63-B708-8A26EAA4AD84}" type="parTrans" cxnId="{6A06A8CA-2BAB-43D6-B7E7-EF790ED815B1}">
      <dgm:prSet/>
      <dgm:spPr/>
      <dgm:t>
        <a:bodyPr/>
        <a:lstStyle/>
        <a:p>
          <a:pPr algn="ctr"/>
          <a:endParaRPr lang="es-419"/>
        </a:p>
      </dgm:t>
    </dgm:pt>
    <dgm:pt modelId="{6FBC1E5A-7491-4871-90B4-F00028618BDD}" type="sibTrans" cxnId="{6A06A8CA-2BAB-43D6-B7E7-EF790ED815B1}">
      <dgm:prSet/>
      <dgm:spPr/>
      <dgm:t>
        <a:bodyPr/>
        <a:lstStyle/>
        <a:p>
          <a:pPr algn="ctr"/>
          <a:endParaRPr lang="es-419"/>
        </a:p>
      </dgm:t>
    </dgm:pt>
    <dgm:pt modelId="{5A6481AD-9F4F-4BA9-BFF8-1A6348B0D5A4}">
      <dgm:prSet phldrT="[Texto]"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s-419"/>
            <a:t>¿Qué transmitimos?</a:t>
          </a:r>
        </a:p>
      </dgm:t>
    </dgm:pt>
    <dgm:pt modelId="{4D61D26A-9A15-4F8B-90AE-172EFA2E9A5F}" type="parTrans" cxnId="{4229AAD7-45AF-45EE-9809-81C7BD3CF7F6}">
      <dgm:prSet/>
      <dgm:spPr/>
      <dgm:t>
        <a:bodyPr/>
        <a:lstStyle/>
        <a:p>
          <a:pPr algn="ctr"/>
          <a:endParaRPr lang="es-419"/>
        </a:p>
      </dgm:t>
    </dgm:pt>
    <dgm:pt modelId="{ED53EF12-E7BA-4B3C-8DB1-B9A2230E4654}" type="sibTrans" cxnId="{4229AAD7-45AF-45EE-9809-81C7BD3CF7F6}">
      <dgm:prSet/>
      <dgm:spPr/>
      <dgm:t>
        <a:bodyPr/>
        <a:lstStyle/>
        <a:p>
          <a:pPr algn="ctr"/>
          <a:endParaRPr lang="es-419"/>
        </a:p>
      </dgm:t>
    </dgm:pt>
    <dgm:pt modelId="{C938F451-7025-44C7-8F16-4B10B4877C11}">
      <dgm:prSet phldrT="[Texto]"/>
      <dgm:spPr>
        <a:solidFill>
          <a:schemeClr val="accent2"/>
        </a:solidFill>
      </dgm:spPr>
      <dgm:t>
        <a:bodyPr/>
        <a:lstStyle/>
        <a:p>
          <a:pPr algn="ctr"/>
          <a:r>
            <a:rPr lang="es-419"/>
            <a:t>¿Cómo actuamos?</a:t>
          </a:r>
        </a:p>
      </dgm:t>
    </dgm:pt>
    <dgm:pt modelId="{A93E14B6-754E-472C-BFBD-65F8DD250D78}" type="parTrans" cxnId="{3DE648C7-381A-4EAD-B989-D8F85B92572F}">
      <dgm:prSet/>
      <dgm:spPr/>
      <dgm:t>
        <a:bodyPr/>
        <a:lstStyle/>
        <a:p>
          <a:pPr algn="ctr"/>
          <a:endParaRPr lang="es-419"/>
        </a:p>
      </dgm:t>
    </dgm:pt>
    <dgm:pt modelId="{727E0069-9CDF-429A-B28B-4DAB06B729F0}" type="sibTrans" cxnId="{3DE648C7-381A-4EAD-B989-D8F85B92572F}">
      <dgm:prSet/>
      <dgm:spPr/>
      <dgm:t>
        <a:bodyPr/>
        <a:lstStyle/>
        <a:p>
          <a:pPr algn="ctr"/>
          <a:endParaRPr lang="es-419"/>
        </a:p>
      </dgm:t>
    </dgm:pt>
    <dgm:pt modelId="{42ECF992-9A98-4C90-A0D7-22C9040DEDEA}" type="pres">
      <dgm:prSet presAssocID="{2E69B48D-951D-4C01-9D11-FB7E4A966456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10A6F3FA-5228-48CE-BF8C-C7A13B295E9D}" type="pres">
      <dgm:prSet presAssocID="{2E69B48D-951D-4C01-9D11-FB7E4A966456}" presName="matrix" presStyleCnt="0"/>
      <dgm:spPr/>
    </dgm:pt>
    <dgm:pt modelId="{E0A9BFCF-1731-4F84-8E0C-21437F0211F7}" type="pres">
      <dgm:prSet presAssocID="{2E69B48D-951D-4C01-9D11-FB7E4A966456}" presName="tile1" presStyleLbl="node1" presStyleIdx="0" presStyleCnt="4" custLinFactNeighborX="-20500" custLinFactNeighborY="-13793"/>
      <dgm:spPr/>
    </dgm:pt>
    <dgm:pt modelId="{C6E913A7-FEE9-4692-A382-7C52E5E06D47}" type="pres">
      <dgm:prSet presAssocID="{2E69B48D-951D-4C01-9D11-FB7E4A966456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180E2ACD-D901-46ED-8728-7065D8A12C21}" type="pres">
      <dgm:prSet presAssocID="{2E69B48D-951D-4C01-9D11-FB7E4A966456}" presName="tile2" presStyleLbl="node1" presStyleIdx="1" presStyleCnt="4"/>
      <dgm:spPr/>
    </dgm:pt>
    <dgm:pt modelId="{86670F98-277F-4368-BF8C-FFFD2763821D}" type="pres">
      <dgm:prSet presAssocID="{2E69B48D-951D-4C01-9D11-FB7E4A966456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F4C49659-831A-478B-A1ED-B9F73D2C1C59}" type="pres">
      <dgm:prSet presAssocID="{2E69B48D-951D-4C01-9D11-FB7E4A966456}" presName="tile3" presStyleLbl="node1" presStyleIdx="2" presStyleCnt="4"/>
      <dgm:spPr/>
    </dgm:pt>
    <dgm:pt modelId="{35E212BC-8348-44FE-9268-5FCF4B93FA05}" type="pres">
      <dgm:prSet presAssocID="{2E69B48D-951D-4C01-9D11-FB7E4A966456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53E2BC50-C9CC-41D3-BCD9-D16CD37B087A}" type="pres">
      <dgm:prSet presAssocID="{2E69B48D-951D-4C01-9D11-FB7E4A966456}" presName="tile4" presStyleLbl="node1" presStyleIdx="3" presStyleCnt="4"/>
      <dgm:spPr/>
    </dgm:pt>
    <dgm:pt modelId="{A755E05A-2D96-4FAB-BAED-6AFC6B68C7DC}" type="pres">
      <dgm:prSet presAssocID="{2E69B48D-951D-4C01-9D11-FB7E4A966456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C92F468C-1481-41EC-BCCD-7DC018EF8BAC}" type="pres">
      <dgm:prSet presAssocID="{2E69B48D-951D-4C01-9D11-FB7E4A966456}" presName="centerTile" presStyleLbl="fgShp" presStyleIdx="0" presStyleCnt="1" custScaleY="139571">
        <dgm:presLayoutVars>
          <dgm:chMax val="0"/>
          <dgm:chPref val="0"/>
        </dgm:presLayoutVars>
      </dgm:prSet>
      <dgm:spPr/>
    </dgm:pt>
  </dgm:ptLst>
  <dgm:cxnLst>
    <dgm:cxn modelId="{3298561A-4752-462F-B4BC-E8E289EF6626}" type="presOf" srcId="{C938F451-7025-44C7-8F16-4B10B4877C11}" destId="{A755E05A-2D96-4FAB-BAED-6AFC6B68C7DC}" srcOrd="1" destOrd="0" presId="urn:microsoft.com/office/officeart/2005/8/layout/matrix1"/>
    <dgm:cxn modelId="{178A1967-4E07-497A-8F5B-EF05530F16B3}" type="presOf" srcId="{44EB54D8-2AD1-4138-9541-7EA9590F2A56}" destId="{C92F468C-1481-41EC-BCCD-7DC018EF8BAC}" srcOrd="0" destOrd="0" presId="urn:microsoft.com/office/officeart/2005/8/layout/matrix1"/>
    <dgm:cxn modelId="{1B195C52-CFC6-4898-8E71-3D2533B1E366}" type="presOf" srcId="{34A1F6BE-A2F9-4A19-9C43-5F63A9B23813}" destId="{180E2ACD-D901-46ED-8728-7065D8A12C21}" srcOrd="0" destOrd="0" presId="urn:microsoft.com/office/officeart/2005/8/layout/matrix1"/>
    <dgm:cxn modelId="{71B93176-75AF-41DB-A562-A546A55BE3CC}" type="presOf" srcId="{34A1F6BE-A2F9-4A19-9C43-5F63A9B23813}" destId="{86670F98-277F-4368-BF8C-FFFD2763821D}" srcOrd="1" destOrd="0" presId="urn:microsoft.com/office/officeart/2005/8/layout/matrix1"/>
    <dgm:cxn modelId="{1F21B782-485F-4BEA-9556-2914CB21DF13}" srcId="{2E69B48D-951D-4C01-9D11-FB7E4A966456}" destId="{44EB54D8-2AD1-4138-9541-7EA9590F2A56}" srcOrd="0" destOrd="0" parTransId="{7B0DD284-C978-4FEE-B548-C8485305D0AD}" sibTransId="{9665C199-10DA-4CC6-A0CA-54E972EB6AB1}"/>
    <dgm:cxn modelId="{ADE4948A-4B46-4B09-9EFF-31D531892BE4}" type="presOf" srcId="{5A6481AD-9F4F-4BA9-BFF8-1A6348B0D5A4}" destId="{35E212BC-8348-44FE-9268-5FCF4B93FA05}" srcOrd="1" destOrd="0" presId="urn:microsoft.com/office/officeart/2005/8/layout/matrix1"/>
    <dgm:cxn modelId="{FF9E55A9-B32C-4E35-A333-54D7C625066A}" type="presOf" srcId="{3401131B-4E75-482C-8727-AE8D999670CD}" destId="{C6E913A7-FEE9-4692-A382-7C52E5E06D47}" srcOrd="1" destOrd="0" presId="urn:microsoft.com/office/officeart/2005/8/layout/matrix1"/>
    <dgm:cxn modelId="{B147D2AB-519F-47B6-999A-0E8432860DE8}" srcId="{44EB54D8-2AD1-4138-9541-7EA9590F2A56}" destId="{3401131B-4E75-482C-8727-AE8D999670CD}" srcOrd="0" destOrd="0" parTransId="{0668F20B-CAA5-49B5-ADFF-C7E4E0EBADA5}" sibTransId="{30B6AE40-1C53-4A20-A7FD-613158E350BF}"/>
    <dgm:cxn modelId="{75CD84AD-3443-4FD4-B7CB-BB0D05655BC5}" type="presOf" srcId="{5A6481AD-9F4F-4BA9-BFF8-1A6348B0D5A4}" destId="{F4C49659-831A-478B-A1ED-B9F73D2C1C59}" srcOrd="0" destOrd="0" presId="urn:microsoft.com/office/officeart/2005/8/layout/matrix1"/>
    <dgm:cxn modelId="{3DE648C7-381A-4EAD-B989-D8F85B92572F}" srcId="{44EB54D8-2AD1-4138-9541-7EA9590F2A56}" destId="{C938F451-7025-44C7-8F16-4B10B4877C11}" srcOrd="3" destOrd="0" parTransId="{A93E14B6-754E-472C-BFBD-65F8DD250D78}" sibTransId="{727E0069-9CDF-429A-B28B-4DAB06B729F0}"/>
    <dgm:cxn modelId="{6A06A8CA-2BAB-43D6-B7E7-EF790ED815B1}" srcId="{44EB54D8-2AD1-4138-9541-7EA9590F2A56}" destId="{34A1F6BE-A2F9-4A19-9C43-5F63A9B23813}" srcOrd="1" destOrd="0" parTransId="{5852B26D-8B33-4D63-B708-8A26EAA4AD84}" sibTransId="{6FBC1E5A-7491-4871-90B4-F00028618BDD}"/>
    <dgm:cxn modelId="{F2B3E5CD-078C-4DC2-93B3-18DD9EF460F2}" type="presOf" srcId="{2E69B48D-951D-4C01-9D11-FB7E4A966456}" destId="{42ECF992-9A98-4C90-A0D7-22C9040DEDEA}" srcOrd="0" destOrd="0" presId="urn:microsoft.com/office/officeart/2005/8/layout/matrix1"/>
    <dgm:cxn modelId="{1417A3CF-D538-41A5-83B6-F1FD15EEE085}" type="presOf" srcId="{C938F451-7025-44C7-8F16-4B10B4877C11}" destId="{53E2BC50-C9CC-41D3-BCD9-D16CD37B087A}" srcOrd="0" destOrd="0" presId="urn:microsoft.com/office/officeart/2005/8/layout/matrix1"/>
    <dgm:cxn modelId="{4229AAD7-45AF-45EE-9809-81C7BD3CF7F6}" srcId="{44EB54D8-2AD1-4138-9541-7EA9590F2A56}" destId="{5A6481AD-9F4F-4BA9-BFF8-1A6348B0D5A4}" srcOrd="2" destOrd="0" parTransId="{4D61D26A-9A15-4F8B-90AE-172EFA2E9A5F}" sibTransId="{ED53EF12-E7BA-4B3C-8DB1-B9A2230E4654}"/>
    <dgm:cxn modelId="{C09CFDDF-E350-438F-A7E0-B41EF536E7FA}" type="presOf" srcId="{3401131B-4E75-482C-8727-AE8D999670CD}" destId="{E0A9BFCF-1731-4F84-8E0C-21437F0211F7}" srcOrd="0" destOrd="0" presId="urn:microsoft.com/office/officeart/2005/8/layout/matrix1"/>
    <dgm:cxn modelId="{10C980F2-BF0A-4B99-B4C0-495C7A0D16F4}" type="presParOf" srcId="{42ECF992-9A98-4C90-A0D7-22C9040DEDEA}" destId="{10A6F3FA-5228-48CE-BF8C-C7A13B295E9D}" srcOrd="0" destOrd="0" presId="urn:microsoft.com/office/officeart/2005/8/layout/matrix1"/>
    <dgm:cxn modelId="{5D72A651-5239-40AB-A911-CAF79D2FA9C1}" type="presParOf" srcId="{10A6F3FA-5228-48CE-BF8C-C7A13B295E9D}" destId="{E0A9BFCF-1731-4F84-8E0C-21437F0211F7}" srcOrd="0" destOrd="0" presId="urn:microsoft.com/office/officeart/2005/8/layout/matrix1"/>
    <dgm:cxn modelId="{24A6435B-0887-431F-8A74-D18F6C848B13}" type="presParOf" srcId="{10A6F3FA-5228-48CE-BF8C-C7A13B295E9D}" destId="{C6E913A7-FEE9-4692-A382-7C52E5E06D47}" srcOrd="1" destOrd="0" presId="urn:microsoft.com/office/officeart/2005/8/layout/matrix1"/>
    <dgm:cxn modelId="{1BEC9C81-8FFC-435F-B9EE-9D23BCBD4F6B}" type="presParOf" srcId="{10A6F3FA-5228-48CE-BF8C-C7A13B295E9D}" destId="{180E2ACD-D901-46ED-8728-7065D8A12C21}" srcOrd="2" destOrd="0" presId="urn:microsoft.com/office/officeart/2005/8/layout/matrix1"/>
    <dgm:cxn modelId="{9312A47C-F4A2-48C4-A196-C3D39BE3600F}" type="presParOf" srcId="{10A6F3FA-5228-48CE-BF8C-C7A13B295E9D}" destId="{86670F98-277F-4368-BF8C-FFFD2763821D}" srcOrd="3" destOrd="0" presId="urn:microsoft.com/office/officeart/2005/8/layout/matrix1"/>
    <dgm:cxn modelId="{D04BDD0C-2E7E-4F73-9901-DE466F553A42}" type="presParOf" srcId="{10A6F3FA-5228-48CE-BF8C-C7A13B295E9D}" destId="{F4C49659-831A-478B-A1ED-B9F73D2C1C59}" srcOrd="4" destOrd="0" presId="urn:microsoft.com/office/officeart/2005/8/layout/matrix1"/>
    <dgm:cxn modelId="{3FACBE85-CD73-4D99-B4B3-54AE26879E9A}" type="presParOf" srcId="{10A6F3FA-5228-48CE-BF8C-C7A13B295E9D}" destId="{35E212BC-8348-44FE-9268-5FCF4B93FA05}" srcOrd="5" destOrd="0" presId="urn:microsoft.com/office/officeart/2005/8/layout/matrix1"/>
    <dgm:cxn modelId="{90A85E85-D664-499C-84D5-E5F619817B74}" type="presParOf" srcId="{10A6F3FA-5228-48CE-BF8C-C7A13B295E9D}" destId="{53E2BC50-C9CC-41D3-BCD9-D16CD37B087A}" srcOrd="6" destOrd="0" presId="urn:microsoft.com/office/officeart/2005/8/layout/matrix1"/>
    <dgm:cxn modelId="{4C5EF316-9D97-42CF-B8CB-8639FAF07BFA}" type="presParOf" srcId="{10A6F3FA-5228-48CE-BF8C-C7A13B295E9D}" destId="{A755E05A-2D96-4FAB-BAED-6AFC6B68C7DC}" srcOrd="7" destOrd="0" presId="urn:microsoft.com/office/officeart/2005/8/layout/matrix1"/>
    <dgm:cxn modelId="{EAE76A5C-A963-4233-A592-3180C286EF9B}" type="presParOf" srcId="{42ECF992-9A98-4C90-A0D7-22C9040DEDEA}" destId="{C92F468C-1481-41EC-BCCD-7DC018EF8BAC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A9BFCF-1731-4F84-8E0C-21437F0211F7}">
      <dsp:nvSpPr>
        <dsp:cNvPr id="0" name=""/>
        <dsp:cNvSpPr/>
      </dsp:nvSpPr>
      <dsp:spPr>
        <a:xfrm rot="16200000">
          <a:off x="487784" y="-487784"/>
          <a:ext cx="552450" cy="1528018"/>
        </a:xfrm>
        <a:prstGeom prst="round1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100" kern="1200"/>
            <a:t>¿Cómo nos ven?</a:t>
          </a:r>
        </a:p>
      </dsp:txBody>
      <dsp:txXfrm rot="5400000">
        <a:off x="0" y="0"/>
        <a:ext cx="1528018" cy="414337"/>
      </dsp:txXfrm>
    </dsp:sp>
    <dsp:sp modelId="{180E2ACD-D901-46ED-8728-7065D8A12C21}">
      <dsp:nvSpPr>
        <dsp:cNvPr id="0" name=""/>
        <dsp:cNvSpPr/>
      </dsp:nvSpPr>
      <dsp:spPr>
        <a:xfrm>
          <a:off x="1528018" y="0"/>
          <a:ext cx="1528018" cy="552450"/>
        </a:xfrm>
        <a:prstGeom prst="round1Rect">
          <a:avLst/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100" kern="1200"/>
            <a:t>¿Cómo somos?</a:t>
          </a:r>
        </a:p>
      </dsp:txBody>
      <dsp:txXfrm>
        <a:off x="1528018" y="0"/>
        <a:ext cx="1528018" cy="414337"/>
      </dsp:txXfrm>
    </dsp:sp>
    <dsp:sp modelId="{F4C49659-831A-478B-A1ED-B9F73D2C1C59}">
      <dsp:nvSpPr>
        <dsp:cNvPr id="0" name=""/>
        <dsp:cNvSpPr/>
      </dsp:nvSpPr>
      <dsp:spPr>
        <a:xfrm rot="10800000">
          <a:off x="0" y="552450"/>
          <a:ext cx="1528018" cy="552450"/>
        </a:xfrm>
        <a:prstGeom prst="round1Rec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100" kern="1200"/>
            <a:t>¿Qué transmitimos?</a:t>
          </a:r>
        </a:p>
      </dsp:txBody>
      <dsp:txXfrm rot="10800000">
        <a:off x="0" y="690562"/>
        <a:ext cx="1528018" cy="414337"/>
      </dsp:txXfrm>
    </dsp:sp>
    <dsp:sp modelId="{53E2BC50-C9CC-41D3-BCD9-D16CD37B087A}">
      <dsp:nvSpPr>
        <dsp:cNvPr id="0" name=""/>
        <dsp:cNvSpPr/>
      </dsp:nvSpPr>
      <dsp:spPr>
        <a:xfrm rot="5400000">
          <a:off x="2015802" y="64665"/>
          <a:ext cx="552450" cy="1528018"/>
        </a:xfrm>
        <a:prstGeom prst="round1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100" kern="1200"/>
            <a:t>¿Cómo actuamos?</a:t>
          </a:r>
        </a:p>
      </dsp:txBody>
      <dsp:txXfrm rot="-5400000">
        <a:off x="1528018" y="690562"/>
        <a:ext cx="1528018" cy="414337"/>
      </dsp:txXfrm>
    </dsp:sp>
    <dsp:sp modelId="{C92F468C-1481-41EC-BCCD-7DC018EF8BAC}">
      <dsp:nvSpPr>
        <dsp:cNvPr id="0" name=""/>
        <dsp:cNvSpPr/>
      </dsp:nvSpPr>
      <dsp:spPr>
        <a:xfrm>
          <a:off x="1069612" y="359685"/>
          <a:ext cx="916810" cy="385529"/>
        </a:xfrm>
        <a:prstGeom prst="roundRect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100" kern="1200">
              <a:latin typeface="+mj-lt"/>
            </a:rPr>
            <a:t>Marca</a:t>
          </a:r>
        </a:p>
      </dsp:txBody>
      <dsp:txXfrm>
        <a:off x="1088432" y="378505"/>
        <a:ext cx="879170" cy="3478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2F8B8D051DA4B6D9704E57807948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655-167D-460E-ABBA-4FFDAAF6DFE6}"/>
      </w:docPartPr>
      <w:docPartBody>
        <w:p w:rsidR="00FB76A8" w:rsidRDefault="00E748A2">
          <w:pPr>
            <w:pStyle w:val="52F8B8D051DA4B6D9704E57807948B1B"/>
          </w:pPr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A2"/>
    <w:rsid w:val="000412BF"/>
    <w:rsid w:val="000A2CE8"/>
    <w:rsid w:val="00121F76"/>
    <w:rsid w:val="00250D2B"/>
    <w:rsid w:val="002D38BA"/>
    <w:rsid w:val="003A1695"/>
    <w:rsid w:val="00437FF6"/>
    <w:rsid w:val="00464363"/>
    <w:rsid w:val="004F1AC1"/>
    <w:rsid w:val="007012FE"/>
    <w:rsid w:val="00727E3D"/>
    <w:rsid w:val="007E07AC"/>
    <w:rsid w:val="008B687D"/>
    <w:rsid w:val="00946C0D"/>
    <w:rsid w:val="00A238AA"/>
    <w:rsid w:val="00A5753F"/>
    <w:rsid w:val="00AF1807"/>
    <w:rsid w:val="00E748A2"/>
    <w:rsid w:val="00FB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D38BA"/>
    <w:rPr>
      <w:color w:val="808080"/>
    </w:rPr>
  </w:style>
  <w:style w:type="paragraph" w:customStyle="1" w:styleId="52F8B8D051DA4B6D9704E57807948B1B">
    <w:name w:val="52F8B8D051DA4B6D9704E57807948B1B"/>
  </w:style>
  <w:style w:type="paragraph" w:customStyle="1" w:styleId="F0E82EB9F14741F8B115BA8B1F5626B1">
    <w:name w:val="F0E82EB9F14741F8B115BA8B1F5626B1"/>
  </w:style>
  <w:style w:type="paragraph" w:customStyle="1" w:styleId="4507FCA1096A4697B576FFD2BB62E690">
    <w:name w:val="4507FCA1096A4697B576FFD2BB62E690"/>
    <w:rsid w:val="007012FE"/>
    <w:pPr>
      <w:spacing w:after="200" w:line="276" w:lineRule="auto"/>
    </w:pPr>
  </w:style>
  <w:style w:type="paragraph" w:customStyle="1" w:styleId="0991E92B435241E4964C88C1556A9087">
    <w:name w:val="0991E92B435241E4964C88C1556A9087"/>
    <w:rsid w:val="007012FE"/>
    <w:pPr>
      <w:spacing w:after="200" w:line="276" w:lineRule="auto"/>
    </w:pPr>
  </w:style>
  <w:style w:type="paragraph" w:customStyle="1" w:styleId="9EBE9EECF3E34F58AC5AC158CEB98365">
    <w:name w:val="9EBE9EECF3E34F58AC5AC158CEB98365"/>
    <w:rsid w:val="007012FE"/>
    <w:pPr>
      <w:spacing w:after="200" w:line="276" w:lineRule="auto"/>
    </w:pPr>
  </w:style>
  <w:style w:type="paragraph" w:customStyle="1" w:styleId="7DEEE26B468D45BBA8239FD487AB6F06">
    <w:name w:val="7DEEE26B468D45BBA8239FD487AB6F06"/>
    <w:rsid w:val="007012FE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7FD820-9028-4A7A-9E3E-C87FA84C9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3 Mapa Procesos</Template>
  <TotalTime>115</TotalTime>
  <Pages>2</Pages>
  <Words>669</Words>
  <Characters>3684</Characters>
  <Application>Microsoft Office Word</Application>
  <DocSecurity>0</DocSecurity>
  <Lines>30</Lines>
  <Paragraphs>8</Paragraphs>
  <ScaleCrop>false</ScaleCrop>
  <Company>Luffi</Company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Barbara Michalla</cp:lastModifiedBy>
  <cp:revision>126</cp:revision>
  <dcterms:created xsi:type="dcterms:W3CDTF">2017-03-20T15:06:00Z</dcterms:created>
  <dcterms:modified xsi:type="dcterms:W3CDTF">2020-03-07T17:34:00Z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