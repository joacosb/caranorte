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841579993"/>
        <w:placeholder>
          <w:docPart w:val="F71D2B083C6540B2A90530AE1137098F"/>
        </w:placeholder>
      </w:sdtPr>
      <w:sdtContent>
        <w:p w14:paraId="07A4465C" w14:textId="77777777" w:rsidR="009B3A81" w:rsidRPr="0024515B" w:rsidRDefault="009B3A81" w:rsidP="009B3A81">
          <w:pPr>
            <w:pStyle w:val="Subttulo"/>
            <w:rPr>
              <w:lang w:val="es-AR"/>
            </w:rPr>
          </w:pPr>
          <w:r>
            <w:rPr>
              <w:rStyle w:val="TtuloCar"/>
              <w:lang w:val="es-AR"/>
            </w:rPr>
            <w:t>Presentación de Avance</w:t>
          </w:r>
        </w:p>
      </w:sdtContent>
    </w:sdt>
    <w:p w14:paraId="442BE1D5" w14:textId="77777777" w:rsidR="009B3A81" w:rsidRPr="00EE55DA" w:rsidRDefault="009B3A81" w:rsidP="009B3A81">
      <w:pPr>
        <w:pStyle w:val="Ttulo1"/>
        <w:rPr>
          <w:lang w:val="es-AR"/>
        </w:rPr>
      </w:pPr>
      <w:r>
        <w:rPr>
          <w:noProof/>
          <w:lang w:val="es-ES" w:eastAsia="es-ES"/>
        </w:rPr>
        <mc:AlternateContent>
          <mc:Choice Requires="wpg">
            <w:drawing>
              <wp:inline distT="0" distB="0" distL="0" distR="0" wp14:anchorId="77902FAF" wp14:editId="71823F96">
                <wp:extent cx="141605" cy="141605"/>
                <wp:effectExtent l="0" t="0" r="0" b="0"/>
                <wp:docPr id="2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ángulo 2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DD01D56" id="Grupo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0cjgggAADU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tvdHI4IIAAA1KAAA&#10;DgAAAAAAAAAAAAAAAAAuAgAAZHJzL2Uyb0RvYy54bWxQSwECLQAUAAYACAAAACEABeIMPdkAAAAD&#10;AQAADwAAAAAAAAAAAAAAAADcCgAAZHJzL2Rvd25yZXYueG1sUEsFBgAAAAAEAAQA8wAAAOILAAAA&#10;AA==&#10;">
                <v:rect id="Rectángulo 27"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fillcolor="#5b9bd5 [3204]" stroked="f" strokeweight="0"/>
                <v:shape id="Forma libre 18"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00EE55DA">
        <w:rPr>
          <w:lang w:val="es-AR"/>
        </w:rPr>
        <w:t>Introducción al entregable</w:t>
      </w:r>
    </w:p>
    <w:p w14:paraId="62837AE0" w14:textId="77777777" w:rsidR="009B3A81" w:rsidRPr="00C73F9A" w:rsidRDefault="009B3A81" w:rsidP="009B3A81">
      <w:pPr>
        <w:jc w:val="both"/>
        <w:rPr>
          <w:sz w:val="20"/>
          <w:lang w:val="es-AR"/>
        </w:rPr>
      </w:pPr>
      <w:r w:rsidRPr="7BF1122C">
        <w:rPr>
          <w:sz w:val="20"/>
          <w:lang w:val="es-AR"/>
        </w:rPr>
        <w:t xml:space="preserve">Una presentación de avance es una </w:t>
      </w:r>
      <w:r w:rsidRPr="7BF1122C">
        <w:rPr>
          <w:b/>
          <w:bCs/>
          <w:sz w:val="20"/>
          <w:lang w:val="es-AR"/>
        </w:rPr>
        <w:t>exposición</w:t>
      </w:r>
      <w:r w:rsidRPr="7BF1122C">
        <w:rPr>
          <w:sz w:val="20"/>
          <w:lang w:val="es-AR"/>
        </w:rPr>
        <w:t xml:space="preserve"> que permite mostrar el avance del proyecto de manera resumida, concreta y visual, a los interesados. Se suele acompañar con material audiovisual para enriquecer, clarificar y hacer más atractivo el contenido. El </w:t>
      </w:r>
      <w:r w:rsidRPr="7BF1122C">
        <w:rPr>
          <w:b/>
          <w:bCs/>
          <w:sz w:val="20"/>
          <w:lang w:val="es-AR"/>
        </w:rPr>
        <w:t>discurso</w:t>
      </w:r>
      <w:r w:rsidRPr="7BF1122C">
        <w:rPr>
          <w:sz w:val="20"/>
          <w:lang w:val="es-AR"/>
        </w:rPr>
        <w:t xml:space="preserve"> que acompaña a la presentación debe tener un orden adecuado y sobre todo practicado para que no se vea como una improvisación. Recuerden utilizar todas las herramientas, técnicas y prácticas realizadas durante el curso para lograr una buena presentación.</w:t>
      </w:r>
    </w:p>
    <w:p w14:paraId="690DBCB0" w14:textId="77777777" w:rsidR="009B3A81" w:rsidRPr="0024515B" w:rsidRDefault="009B3A81" w:rsidP="009B3A81">
      <w:pPr>
        <w:pStyle w:val="Ttulo1"/>
        <w:rPr>
          <w:lang w:val="es-AR"/>
        </w:rPr>
      </w:pPr>
      <w:r>
        <w:rPr>
          <w:noProof/>
          <w:lang w:val="es-ES" w:eastAsia="es-ES"/>
        </w:rPr>
        <mc:AlternateContent>
          <mc:Choice Requires="wpg">
            <w:drawing>
              <wp:inline distT="0" distB="0" distL="0" distR="0" wp14:anchorId="2CCE56CD" wp14:editId="02E4D350">
                <wp:extent cx="141605" cy="141605"/>
                <wp:effectExtent l="0" t="0" r="0" b="0"/>
                <wp:docPr id="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78219DC9" id="Grupo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ZofggAADE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">
                <v:rect id="Rectángulo 4"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fillcolor="#5b9bd5 [3204]" stroked="f" strokeweight="0"/>
                <v:shape id="Forma libre 18"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Pr="5E4D79ED">
        <w:rPr>
          <w:lang w:val="es-AR"/>
        </w:rPr>
        <w:t>Objetivo del entregable</w:t>
      </w:r>
    </w:p>
    <w:p w14:paraId="4F0C998F" w14:textId="77777777" w:rsidR="009B3A81" w:rsidRPr="008D7168" w:rsidRDefault="009B3A81" w:rsidP="009B3A81">
      <w:pPr>
        <w:jc w:val="both"/>
        <w:rPr>
          <w:lang w:val="es-419"/>
        </w:rPr>
      </w:pPr>
      <w:r w:rsidRPr="7BF1122C">
        <w:rPr>
          <w:rFonts w:ascii="Arial" w:eastAsia="Arial" w:hAnsi="Arial" w:cs="Arial"/>
          <w:sz w:val="20"/>
          <w:lang w:val="es-AR"/>
        </w:rPr>
        <w:t xml:space="preserve">El objetivo del entregable es mostrar a los interesados en el proyecto la </w:t>
      </w:r>
      <w:r w:rsidRPr="7BF1122C">
        <w:rPr>
          <w:rFonts w:ascii="Arial" w:eastAsia="Arial" w:hAnsi="Arial" w:cs="Arial"/>
          <w:b/>
          <w:bCs/>
          <w:sz w:val="20"/>
          <w:lang w:val="es-AR"/>
        </w:rPr>
        <w:t>evolución del trabajo</w:t>
      </w:r>
      <w:r w:rsidRPr="7BF1122C">
        <w:rPr>
          <w:rFonts w:ascii="Arial" w:eastAsia="Arial" w:hAnsi="Arial" w:cs="Arial"/>
          <w:sz w:val="20"/>
          <w:lang w:val="es-AR"/>
        </w:rPr>
        <w:t xml:space="preserve"> con una </w:t>
      </w:r>
      <w:r w:rsidRPr="7BF1122C">
        <w:rPr>
          <w:rFonts w:ascii="Arial" w:eastAsia="Arial" w:hAnsi="Arial" w:cs="Arial"/>
          <w:b/>
          <w:bCs/>
          <w:sz w:val="20"/>
          <w:lang w:val="es-AR"/>
        </w:rPr>
        <w:t>presentación oral</w:t>
      </w:r>
      <w:r w:rsidRPr="7BF1122C">
        <w:rPr>
          <w:rFonts w:ascii="Arial" w:eastAsia="Arial" w:hAnsi="Arial" w:cs="Arial"/>
          <w:sz w:val="20"/>
          <w:lang w:val="es-AR"/>
        </w:rPr>
        <w:t xml:space="preserve">, acompañada de contenido multimedia. Al tratarse de una instancia en la que se debe mostrar un progreso, se requiere explicar la situación actual, incluyendo qué </w:t>
      </w:r>
      <w:r w:rsidRPr="7BF1122C">
        <w:rPr>
          <w:rFonts w:ascii="Arial" w:eastAsia="Arial" w:hAnsi="Arial" w:cs="Arial"/>
          <w:b/>
          <w:bCs/>
          <w:sz w:val="20"/>
          <w:lang w:val="es-AR"/>
        </w:rPr>
        <w:t>hitos</w:t>
      </w:r>
      <w:r w:rsidRPr="7BF1122C">
        <w:rPr>
          <w:rFonts w:ascii="Arial" w:eastAsia="Arial" w:hAnsi="Arial" w:cs="Arial"/>
          <w:sz w:val="20"/>
          <w:lang w:val="es-AR"/>
        </w:rPr>
        <w:t xml:space="preserve"> se alcanzaron y qué etapas tienen por delante.</w:t>
      </w:r>
    </w:p>
    <w:p w14:paraId="316BD2D3" w14:textId="07D5EF16" w:rsidR="009B3A81" w:rsidRDefault="009B3A81" w:rsidP="009B3A81">
      <w:pPr>
        <w:pStyle w:val="Ttulo1"/>
        <w:rPr>
          <w:lang w:val="es-AR"/>
        </w:rPr>
      </w:pPr>
      <w:r>
        <w:rPr>
          <w:noProof/>
          <w:lang w:val="es-ES" w:eastAsia="es-ES"/>
        </w:rPr>
        <mc:AlternateContent>
          <mc:Choice Requires="wpg">
            <w:drawing>
              <wp:inline distT="0" distB="0" distL="0" distR="0" wp14:anchorId="1F8B5990" wp14:editId="3FF7B751">
                <wp:extent cx="141605" cy="141605"/>
                <wp:effectExtent l="0" t="0" r="0" b="0"/>
                <wp:docPr id="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389CCF0" id="Grupo 5" o:spid="_x0000_s1026"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1fwgAADE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">
                <v:rect id="Rectángulo 7" o:spid="_x0000_s1027"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fillcolor="#5b9bd5 [3204]" stroked="f" strokeweight="0"/>
                <v:shape id="Forma libre 18" o:spid="_x0000_s1028"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A</w:t>
      </w:r>
      <w:r>
        <w:rPr>
          <w:lang w:val="es-AR"/>
        </w:rPr>
        <w:t>rtefacto entregable</w:t>
      </w:r>
    </w:p>
    <w:p w14:paraId="1083B442" w14:textId="77777777" w:rsidR="009B3A81" w:rsidRDefault="009B3A81" w:rsidP="009B3A81">
      <w:pPr>
        <w:pBdr>
          <w:bottom w:val="single" w:sz="6" w:space="1" w:color="auto"/>
        </w:pBdr>
        <w:jc w:val="both"/>
        <w:rPr>
          <w:rFonts w:ascii="Arial" w:eastAsia="Arial" w:hAnsi="Arial" w:cs="Arial"/>
          <w:sz w:val="20"/>
          <w:lang w:val="es-AR"/>
        </w:rPr>
      </w:pPr>
      <w:r w:rsidRPr="7BF1122C">
        <w:rPr>
          <w:rFonts w:ascii="Arial" w:eastAsia="Arial" w:hAnsi="Arial" w:cs="Arial"/>
          <w:sz w:val="20"/>
          <w:lang w:val="es-AR"/>
        </w:rPr>
        <w:t xml:space="preserve">Se deberá confeccionar un </w:t>
      </w:r>
      <w:r w:rsidRPr="7BF1122C">
        <w:rPr>
          <w:rFonts w:ascii="Arial" w:eastAsia="Arial" w:hAnsi="Arial" w:cs="Arial"/>
          <w:b/>
          <w:bCs/>
          <w:sz w:val="20"/>
          <w:lang w:val="es-AR"/>
        </w:rPr>
        <w:t>archivo de presentación</w:t>
      </w:r>
      <w:r w:rsidRPr="7BF1122C">
        <w:rPr>
          <w:rFonts w:ascii="Arial" w:eastAsia="Arial" w:hAnsi="Arial" w:cs="Arial"/>
          <w:sz w:val="20"/>
          <w:lang w:val="es-AR"/>
        </w:rPr>
        <w:t xml:space="preserve"> que contenga una selección del material de todos los entregables realizados hasta el momento y que sirva de soporte al discurso oral que la acompaña. El equipo deberá elegir qué contenido es el más apropiado para incluir en la presentación, teniendo en cuenta las recomendaciones sobre la organización, los tamaños y tipos de gráficos, cantidad de texto, entre otros aspectos. Asimismo, se recomienda incorporar los elementos que forman parte de la imagen de marca del grupo.</w:t>
      </w:r>
    </w:p>
    <w:p w14:paraId="27A70605" w14:textId="77777777" w:rsidR="009B3A81" w:rsidRDefault="009B3A81" w:rsidP="009B3A81">
      <w:pPr>
        <w:pBdr>
          <w:bottom w:val="single" w:sz="6" w:space="1" w:color="auto"/>
        </w:pBdr>
        <w:rPr>
          <w:rFonts w:ascii="Arial" w:eastAsia="Arial" w:hAnsi="Arial" w:cs="Arial"/>
          <w:sz w:val="20"/>
          <w:lang w:val="es-AR"/>
        </w:rPr>
      </w:pPr>
    </w:p>
    <w:p w14:paraId="4D9EB094" w14:textId="77777777" w:rsidR="009B3A81" w:rsidRPr="00BD233D" w:rsidRDefault="009B3A81" w:rsidP="009B3A81">
      <w:pPr>
        <w:pStyle w:val="Ttulo1"/>
        <w:rPr>
          <w:lang w:val="es-AR"/>
        </w:rPr>
      </w:pPr>
      <w:r w:rsidRPr="00BD233D">
        <w:rPr>
          <w:lang w:val="es-AR"/>
        </w:rPr>
        <w:t>A</w:t>
      </w:r>
      <w:r>
        <w:rPr>
          <w:lang w:val="es-AR"/>
        </w:rPr>
        <w:t xml:space="preserve">lcance </w:t>
      </w:r>
      <w:r w:rsidRPr="00BD233D">
        <w:rPr>
          <w:lang w:val="es-AR"/>
        </w:rPr>
        <w:t>de la presentación</w:t>
      </w:r>
    </w:p>
    <w:p w14:paraId="5BE8F189" w14:textId="77777777" w:rsidR="009B3A81" w:rsidRPr="00556463" w:rsidRDefault="009B3A81" w:rsidP="009B3A81">
      <w:pPr>
        <w:pStyle w:val="Ttulo2"/>
        <w:numPr>
          <w:ilvl w:val="0"/>
          <w:numId w:val="10"/>
        </w:numPr>
        <w:tabs>
          <w:tab w:val="left" w:pos="284"/>
        </w:tabs>
        <w:ind w:left="0" w:firstLine="0"/>
        <w:rPr>
          <w:lang w:val="es-AR"/>
        </w:rPr>
      </w:pPr>
      <w:r w:rsidRPr="00556463">
        <w:rPr>
          <w:lang w:val="es-AR"/>
        </w:rPr>
        <w:t xml:space="preserve">Agenda </w:t>
      </w:r>
    </w:p>
    <w:p w14:paraId="1286F175" w14:textId="77777777" w:rsidR="009B3A81" w:rsidRPr="00DB0F72" w:rsidRDefault="009B3A81" w:rsidP="009B3A81">
      <w:pPr>
        <w:tabs>
          <w:tab w:val="left" w:pos="284"/>
        </w:tabs>
        <w:jc w:val="both"/>
        <w:rPr>
          <w:sz w:val="20"/>
          <w:lang w:val="es-AR"/>
        </w:rPr>
      </w:pPr>
      <w:r w:rsidRPr="7BF1122C">
        <w:rPr>
          <w:sz w:val="20"/>
          <w:lang w:val="es-AR"/>
        </w:rPr>
        <w:t xml:space="preserve">Debe haber una agenda o lineamiento general, a fin de que el espectador pueda tener un </w:t>
      </w:r>
      <w:proofErr w:type="spellStart"/>
      <w:r w:rsidRPr="7BF1122C">
        <w:rPr>
          <w:i/>
          <w:iCs/>
          <w:sz w:val="20"/>
          <w:lang w:val="es-AR"/>
        </w:rPr>
        <w:t>approach</w:t>
      </w:r>
      <w:proofErr w:type="spellEnd"/>
      <w:r w:rsidRPr="7BF1122C">
        <w:rPr>
          <w:sz w:val="20"/>
          <w:lang w:val="es-AR"/>
        </w:rPr>
        <w:t xml:space="preserve"> general del alcance de la presentación</w:t>
      </w:r>
    </w:p>
    <w:p w14:paraId="5DE9E36E" w14:textId="77777777" w:rsidR="009B3A81" w:rsidRPr="00C66A37" w:rsidRDefault="009B3A81" w:rsidP="009B3A81">
      <w:pPr>
        <w:pStyle w:val="Ttulo2"/>
        <w:numPr>
          <w:ilvl w:val="0"/>
          <w:numId w:val="10"/>
        </w:numPr>
        <w:tabs>
          <w:tab w:val="left" w:pos="284"/>
        </w:tabs>
        <w:ind w:left="0" w:firstLine="0"/>
        <w:rPr>
          <w:lang w:val="es-AR"/>
        </w:rPr>
      </w:pPr>
      <w:r w:rsidRPr="00C66A37">
        <w:rPr>
          <w:lang w:val="es-AR"/>
        </w:rPr>
        <w:t>Sección de actividades realizadas</w:t>
      </w:r>
    </w:p>
    <w:p w14:paraId="70C6C933" w14:textId="77777777" w:rsidR="009B3A81" w:rsidRDefault="009B3A81" w:rsidP="009B3A81">
      <w:pPr>
        <w:tabs>
          <w:tab w:val="left" w:pos="284"/>
        </w:tabs>
        <w:jc w:val="both"/>
        <w:rPr>
          <w:lang w:val="es-AR"/>
        </w:rPr>
      </w:pPr>
      <w:r w:rsidRPr="7BF1122C">
        <w:rPr>
          <w:sz w:val="20"/>
          <w:lang w:val="es-AR"/>
        </w:rPr>
        <w:t xml:space="preserve">Deberán abordar temas relacionados con el plan de trabajo del equipo, resumen del caso (actividad, rubro, objetivos, etc.), problemática, metodología de análisis (AE), proveedores relevados, comparación de aspectos por cada proveedor (RFP), </w:t>
      </w:r>
      <w:r w:rsidRPr="7BF1122C">
        <w:rPr>
          <w:rFonts w:ascii="Arial" w:eastAsia="Arial" w:hAnsi="Arial" w:cs="Arial"/>
          <w:sz w:val="20"/>
          <w:lang w:val="es-AR"/>
        </w:rPr>
        <w:t>soluciones de software disponibles en el mercado</w:t>
      </w:r>
      <w:r w:rsidRPr="7BF1122C">
        <w:rPr>
          <w:sz w:val="20"/>
          <w:lang w:val="es-AR"/>
        </w:rPr>
        <w:t xml:space="preserve"> y también conclusiones preliminares, si es que las hubiere</w:t>
      </w:r>
      <w:r w:rsidRPr="7BF1122C">
        <w:rPr>
          <w:lang w:val="es-AR"/>
        </w:rPr>
        <w:t>.</w:t>
      </w:r>
    </w:p>
    <w:p w14:paraId="1521AC5B" w14:textId="77777777" w:rsidR="009B3A81" w:rsidRPr="00556463" w:rsidRDefault="009B3A81" w:rsidP="009B3A81">
      <w:pPr>
        <w:pStyle w:val="Ttulo2"/>
        <w:numPr>
          <w:ilvl w:val="0"/>
          <w:numId w:val="10"/>
        </w:numPr>
        <w:tabs>
          <w:tab w:val="left" w:pos="284"/>
        </w:tabs>
        <w:ind w:left="0" w:firstLine="0"/>
        <w:rPr>
          <w:lang w:val="es-AR"/>
        </w:rPr>
      </w:pPr>
      <w:r w:rsidRPr="00556463">
        <w:rPr>
          <w:lang w:val="es-AR"/>
        </w:rPr>
        <w:lastRenderedPageBreak/>
        <w:t xml:space="preserve">Sección de </w:t>
      </w:r>
      <w:proofErr w:type="spellStart"/>
      <w:r w:rsidRPr="00556463">
        <w:rPr>
          <w:lang w:val="es-AR"/>
        </w:rPr>
        <w:t>checkpoint</w:t>
      </w:r>
      <w:proofErr w:type="spellEnd"/>
      <w:r w:rsidRPr="00556463">
        <w:rPr>
          <w:lang w:val="es-AR"/>
        </w:rPr>
        <w:t xml:space="preserve"> y actividades pendientes</w:t>
      </w:r>
    </w:p>
    <w:p w14:paraId="47DDD83B" w14:textId="77777777" w:rsidR="009B3A81" w:rsidRPr="00C66A37" w:rsidRDefault="009B3A81" w:rsidP="009B3A81">
      <w:pPr>
        <w:tabs>
          <w:tab w:val="left" w:pos="284"/>
        </w:tabs>
        <w:jc w:val="both"/>
        <w:rPr>
          <w:sz w:val="20"/>
          <w:lang w:val="es-AR"/>
        </w:rPr>
      </w:pPr>
      <w:r w:rsidRPr="7BF1122C">
        <w:rPr>
          <w:sz w:val="20"/>
          <w:lang w:val="es-AR"/>
        </w:rPr>
        <w:t xml:space="preserve">Deberán informar si tuvieron alguna dificultad o sufrieron algún retraso en el cronograma e indicar cuáles son los </w:t>
      </w:r>
      <w:r w:rsidRPr="7BF1122C">
        <w:rPr>
          <w:b/>
          <w:bCs/>
          <w:sz w:val="20"/>
          <w:lang w:val="es-AR"/>
        </w:rPr>
        <w:t>pasos siguientes</w:t>
      </w:r>
      <w:r w:rsidRPr="7BF1122C">
        <w:rPr>
          <w:sz w:val="20"/>
          <w:lang w:val="es-AR"/>
        </w:rPr>
        <w:t xml:space="preserve"> para poder cumplir los hitos pautados dentro del proyecto. </w:t>
      </w:r>
    </w:p>
    <w:p w14:paraId="24BD199D" w14:textId="77777777" w:rsidR="009B3A81" w:rsidRPr="00C66A37" w:rsidRDefault="009B3A81" w:rsidP="009B3A81">
      <w:pPr>
        <w:pStyle w:val="Ttulo2"/>
        <w:numPr>
          <w:ilvl w:val="0"/>
          <w:numId w:val="10"/>
        </w:numPr>
        <w:tabs>
          <w:tab w:val="left" w:pos="284"/>
        </w:tabs>
        <w:ind w:left="0" w:firstLine="0"/>
        <w:rPr>
          <w:color w:val="auto"/>
          <w:sz w:val="20"/>
          <w:lang w:val="es-AR"/>
        </w:rPr>
      </w:pPr>
      <w:proofErr w:type="spellStart"/>
      <w:r w:rsidRPr="00C66A37">
        <w:t>Diseño</w:t>
      </w:r>
      <w:proofErr w:type="spellEnd"/>
    </w:p>
    <w:p w14:paraId="0EBD23E4" w14:textId="050C531C" w:rsidR="009B3A81" w:rsidRPr="009B3A81" w:rsidRDefault="009B3A81" w:rsidP="009B3A81">
      <w:pPr>
        <w:tabs>
          <w:tab w:val="left" w:pos="284"/>
        </w:tabs>
        <w:jc w:val="both"/>
        <w:rPr>
          <w:color w:val="auto"/>
          <w:sz w:val="20"/>
          <w:lang w:val="es-AR"/>
        </w:rPr>
      </w:pPr>
      <w:r w:rsidRPr="7BF1122C">
        <w:rPr>
          <w:sz w:val="20"/>
          <w:lang w:val="es-AR"/>
        </w:rPr>
        <w:t xml:space="preserve">El entregable debe ser acorde a una presentación académica/profesional pero no por ello resultar aburrida o tradicional. Un buen diseño refuerza el análisis que realizaron y ayuda a diferenciar su trabajo; por el contrario, un diseño poco trabajado resta impacto y atracción, por lo que no se debe descuidar este aspecto. En otras palabras, la </w:t>
      </w:r>
      <w:r w:rsidRPr="7BF1122C">
        <w:rPr>
          <w:b/>
          <w:bCs/>
          <w:sz w:val="20"/>
          <w:lang w:val="es-AR"/>
        </w:rPr>
        <w:t>creatividad</w:t>
      </w:r>
      <w:r w:rsidRPr="7BF1122C">
        <w:rPr>
          <w:sz w:val="20"/>
          <w:lang w:val="es-AR"/>
        </w:rPr>
        <w:t xml:space="preserve"> en el diseño será </w:t>
      </w:r>
      <w:proofErr w:type="gramStart"/>
      <w:r w:rsidRPr="7BF1122C">
        <w:rPr>
          <w:sz w:val="20"/>
          <w:lang w:val="es-AR"/>
        </w:rPr>
        <w:t>un punto a considerar</w:t>
      </w:r>
      <w:proofErr w:type="gramEnd"/>
      <w:r w:rsidRPr="7BF1122C">
        <w:rPr>
          <w:sz w:val="20"/>
          <w:lang w:val="es-AR"/>
        </w:rPr>
        <w:t xml:space="preserve"> en el desarrollo de la presentación.</w:t>
      </w:r>
    </w:p>
    <w:sectPr w:rsidR="009B3A81" w:rsidRPr="009B3A81" w:rsidSect="00601442">
      <w:headerReference w:type="default" r:id="rId9"/>
      <w:footerReference w:type="default" r:id="rId10"/>
      <w:headerReference w:type="first" r:id="rId11"/>
      <w:footerReference w:type="first" r:id="rId12"/>
      <w:pgSz w:w="11906" w:h="16838"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23ADD5" w14:textId="77777777" w:rsidR="00897226" w:rsidRDefault="00897226">
      <w:pPr>
        <w:spacing w:after="0" w:line="240" w:lineRule="auto"/>
      </w:pPr>
      <w:r>
        <w:separator/>
      </w:r>
    </w:p>
  </w:endnote>
  <w:endnote w:type="continuationSeparator" w:id="0">
    <w:p w14:paraId="5315652E" w14:textId="77777777" w:rsidR="00897226" w:rsidRDefault="00897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F0CEF" w14:textId="0DB463E7" w:rsidR="00D72B3F" w:rsidRPr="00EE55DA" w:rsidRDefault="00D72B3F" w:rsidP="00D72B3F">
    <w:pPr>
      <w:pStyle w:val="Sinespaciado"/>
      <w:jc w:val="right"/>
      <w:rPr>
        <w:lang w:val="es-AR"/>
      </w:rPr>
    </w:pPr>
    <w:r>
      <w:fldChar w:fldCharType="begin"/>
    </w:r>
    <w:r w:rsidRPr="00EE55DA">
      <w:rPr>
        <w:lang w:val="es-AR"/>
      </w:rPr>
      <w:instrText xml:space="preserve"> FILENAME \* MERGEFORMAT </w:instrText>
    </w:r>
    <w:r>
      <w:fldChar w:fldCharType="separate"/>
    </w:r>
    <w:r w:rsidR="00E658E1">
      <w:rPr>
        <w:noProof/>
        <w:lang w:val="es-AR"/>
      </w:rPr>
      <w:t>10-P Presentación de Avance</w:t>
    </w:r>
    <w:r>
      <w:fldChar w:fldCharType="end"/>
    </w:r>
  </w:p>
  <w:p w14:paraId="6879EDE8" w14:textId="156DD368" w:rsidR="00D72B3F" w:rsidRPr="00D72B3F" w:rsidRDefault="00D72B3F" w:rsidP="00D72B3F">
    <w:pPr>
      <w:pStyle w:val="Sinespaciado"/>
      <w:jc w:val="right"/>
    </w:pPr>
    <w:r w:rsidRPr="00EE55DA">
      <w:rPr>
        <w:lang w:val="es-AR"/>
      </w:rPr>
      <w:t xml:space="preserve">Pág. </w:t>
    </w:r>
    <w:r>
      <w:rPr>
        <w:b/>
        <w:bCs/>
      </w:rPr>
      <w:fldChar w:fldCharType="begin"/>
    </w:r>
    <w:r w:rsidRPr="00EE55DA">
      <w:rPr>
        <w:b/>
        <w:bCs/>
        <w:lang w:val="es-AR"/>
      </w:rPr>
      <w:instrText xml:space="preserve"> PAGE  \* Arabic  \* MERGEFORMAT </w:instrText>
    </w:r>
    <w:r>
      <w:rPr>
        <w:b/>
        <w:bCs/>
      </w:rPr>
      <w:fldChar w:fldCharType="separate"/>
    </w:r>
    <w:r w:rsidR="00556463" w:rsidRPr="00556463">
      <w:rPr>
        <w:b/>
        <w:bCs/>
        <w:noProof/>
      </w:rPr>
      <w:t>2</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556463">
      <w:rPr>
        <w:b/>
        <w:bCs/>
        <w:noProof/>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913A60" w14:textId="4864CCDA" w:rsidR="00D72B3F" w:rsidRPr="00EE55DA" w:rsidRDefault="009F7E58" w:rsidP="00D72B3F">
    <w:pPr>
      <w:pStyle w:val="Sinespaciado"/>
      <w:jc w:val="right"/>
      <w:rPr>
        <w:lang w:val="es-AR"/>
      </w:rPr>
    </w:pPr>
    <w:r>
      <w:fldChar w:fldCharType="begin"/>
    </w:r>
    <w:r w:rsidRPr="00EE55DA">
      <w:rPr>
        <w:lang w:val="es-AR"/>
      </w:rPr>
      <w:instrText xml:space="preserve"> FILENAME \* MERGEFORMAT </w:instrText>
    </w:r>
    <w:r>
      <w:fldChar w:fldCharType="separate"/>
    </w:r>
    <w:r w:rsidR="00F04442">
      <w:rPr>
        <w:noProof/>
        <w:lang w:val="es-AR"/>
      </w:rPr>
      <w:t>09-P</w:t>
    </w:r>
    <w:r w:rsidR="00556463">
      <w:rPr>
        <w:noProof/>
        <w:lang w:val="es-AR"/>
      </w:rPr>
      <w:t xml:space="preserve"> Presentación de Avance.docx</w:t>
    </w:r>
    <w:r>
      <w:rPr>
        <w:noProof/>
      </w:rPr>
      <w:fldChar w:fldCharType="end"/>
    </w:r>
  </w:p>
  <w:p w14:paraId="34168397" w14:textId="0318CCE6" w:rsidR="00D72B3F" w:rsidRDefault="00D72B3F" w:rsidP="00D72B3F">
    <w:pPr>
      <w:pStyle w:val="Sinespaciado"/>
      <w:jc w:val="right"/>
    </w:pPr>
    <w:r w:rsidRPr="00EE55DA">
      <w:rPr>
        <w:lang w:val="es-AR"/>
      </w:rPr>
      <w:t xml:space="preserve">Pág. </w:t>
    </w:r>
    <w:r>
      <w:rPr>
        <w:b/>
        <w:bCs/>
      </w:rPr>
      <w:fldChar w:fldCharType="begin"/>
    </w:r>
    <w:r w:rsidRPr="00EE55DA">
      <w:rPr>
        <w:b/>
        <w:bCs/>
        <w:lang w:val="es-AR"/>
      </w:rPr>
      <w:instrText xml:space="preserve"> PAGE  \* Arabic  \* MERGEFORMAT </w:instrText>
    </w:r>
    <w:r>
      <w:rPr>
        <w:b/>
        <w:bCs/>
      </w:rPr>
      <w:fldChar w:fldCharType="separate"/>
    </w:r>
    <w:r w:rsidR="00111A1F" w:rsidRPr="00111A1F">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111A1F">
      <w:rPr>
        <w:b/>
        <w:bCs/>
        <w:noProof/>
      </w:rPr>
      <w:t>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E56994" w14:textId="77777777" w:rsidR="00897226" w:rsidRDefault="00897226">
      <w:pPr>
        <w:spacing w:after="0" w:line="240" w:lineRule="auto"/>
      </w:pPr>
      <w:r>
        <w:separator/>
      </w:r>
    </w:p>
  </w:footnote>
  <w:footnote w:type="continuationSeparator" w:id="0">
    <w:p w14:paraId="3FD36238" w14:textId="77777777" w:rsidR="00897226" w:rsidRDefault="008972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62CA15" w14:textId="77777777" w:rsidR="000D7C52" w:rsidRDefault="00E346DA">
    <w:pPr>
      <w:pStyle w:val="Encabezado"/>
      <w:rPr>
        <w:lang w:val="es-ES"/>
      </w:rPr>
    </w:pPr>
    <w:r>
      <w:rPr>
        <w:lang w:val="es-ES"/>
      </w:rPr>
      <w:t>Facultad de Ciencias Económicas – Universidad de Buenos Aires</w:t>
    </w:r>
  </w:p>
  <w:p w14:paraId="5E02607C" w14:textId="35EDC2A6" w:rsidR="00E346DA" w:rsidRPr="00E346DA" w:rsidRDefault="007418BD">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0544AE" w14:textId="77777777" w:rsidR="00E346DA" w:rsidRDefault="00E346DA">
    <w:pPr>
      <w:pStyle w:val="Encabezado"/>
    </w:pPr>
    <w:r>
      <w:rPr>
        <w:noProof/>
        <w:lang w:val="es-AR" w:eastAsia="es-AR"/>
      </w:rPr>
      <w:drawing>
        <wp:anchor distT="0" distB="0" distL="114300" distR="114300" simplePos="0" relativeHeight="251660288" behindDoc="1" locked="0" layoutInCell="1" allowOverlap="1" wp14:anchorId="3A28F149" wp14:editId="4FBD503D">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61312" behindDoc="1" locked="0" layoutInCell="1" allowOverlap="1" wp14:anchorId="2CBC2262" wp14:editId="487FC47F">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BD582D"/>
    <w:multiLevelType w:val="hybridMultilevel"/>
    <w:tmpl w:val="0EE019A0"/>
    <w:lvl w:ilvl="0" w:tplc="96FA6B0C">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8BD17F6"/>
    <w:multiLevelType w:val="hybridMultilevel"/>
    <w:tmpl w:val="03C6279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A12744C"/>
    <w:multiLevelType w:val="hybridMultilevel"/>
    <w:tmpl w:val="4CD603E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4C32D36"/>
    <w:multiLevelType w:val="hybridMultilevel"/>
    <w:tmpl w:val="D48824AC"/>
    <w:lvl w:ilvl="0" w:tplc="48541F82">
      <w:start w:val="1"/>
      <w:numFmt w:val="decimal"/>
      <w:lvlText w:val="%1."/>
      <w:lvlJc w:val="left"/>
      <w:pPr>
        <w:ind w:left="644" w:hanging="360"/>
      </w:pPr>
      <w:rPr>
        <w:rFonts w:hint="default"/>
        <w:color w:val="5B9BD5" w:themeColor="accent1"/>
        <w:sz w:val="24"/>
        <w:szCs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73A1157"/>
    <w:multiLevelType w:val="hybridMultilevel"/>
    <w:tmpl w:val="1BBE93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 w:numId="2">
    <w:abstractNumId w:val="7"/>
  </w:num>
  <w:num w:numId="3">
    <w:abstractNumId w:val="7"/>
    <w:lvlOverride w:ilvl="0">
      <w:startOverride w:val="1"/>
    </w:lvlOverride>
  </w:num>
  <w:num w:numId="4">
    <w:abstractNumId w:val="1"/>
  </w:num>
  <w:num w:numId="5">
    <w:abstractNumId w:val="2"/>
  </w:num>
  <w:num w:numId="6">
    <w:abstractNumId w:val="8"/>
  </w:num>
  <w:num w:numId="7">
    <w:abstractNumId w:val="6"/>
  </w:num>
  <w:num w:numId="8">
    <w:abstractNumId w:val="4"/>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E9F"/>
    <w:rsid w:val="00011D39"/>
    <w:rsid w:val="00043957"/>
    <w:rsid w:val="0009744D"/>
    <w:rsid w:val="000C31F8"/>
    <w:rsid w:val="000C7D3D"/>
    <w:rsid w:val="000D7C52"/>
    <w:rsid w:val="00111A1F"/>
    <w:rsid w:val="001645AC"/>
    <w:rsid w:val="001B5AA7"/>
    <w:rsid w:val="001C08D7"/>
    <w:rsid w:val="001D2812"/>
    <w:rsid w:val="001D3215"/>
    <w:rsid w:val="00212F10"/>
    <w:rsid w:val="0024515B"/>
    <w:rsid w:val="00261609"/>
    <w:rsid w:val="002861C5"/>
    <w:rsid w:val="002C650C"/>
    <w:rsid w:val="002E27AA"/>
    <w:rsid w:val="002E3785"/>
    <w:rsid w:val="002F39AE"/>
    <w:rsid w:val="00310248"/>
    <w:rsid w:val="0031750D"/>
    <w:rsid w:val="003409BF"/>
    <w:rsid w:val="0034708B"/>
    <w:rsid w:val="003A2CBA"/>
    <w:rsid w:val="003A40F5"/>
    <w:rsid w:val="003A5015"/>
    <w:rsid w:val="003C3A78"/>
    <w:rsid w:val="003D59B5"/>
    <w:rsid w:val="003F67E6"/>
    <w:rsid w:val="00450AC1"/>
    <w:rsid w:val="00481E84"/>
    <w:rsid w:val="00496EF7"/>
    <w:rsid w:val="004A6338"/>
    <w:rsid w:val="00535715"/>
    <w:rsid w:val="00556463"/>
    <w:rsid w:val="005D3C56"/>
    <w:rsid w:val="005E755C"/>
    <w:rsid w:val="005F33EB"/>
    <w:rsid w:val="00601442"/>
    <w:rsid w:val="00605997"/>
    <w:rsid w:val="006534ED"/>
    <w:rsid w:val="00680C31"/>
    <w:rsid w:val="006A657F"/>
    <w:rsid w:val="006C663A"/>
    <w:rsid w:val="006D6F17"/>
    <w:rsid w:val="006E3115"/>
    <w:rsid w:val="006F2CB5"/>
    <w:rsid w:val="00723D27"/>
    <w:rsid w:val="007418BD"/>
    <w:rsid w:val="00752550"/>
    <w:rsid w:val="007715BB"/>
    <w:rsid w:val="0079597B"/>
    <w:rsid w:val="007B6439"/>
    <w:rsid w:val="007E66EC"/>
    <w:rsid w:val="00822989"/>
    <w:rsid w:val="0083652F"/>
    <w:rsid w:val="00843508"/>
    <w:rsid w:val="00861BE8"/>
    <w:rsid w:val="008660E6"/>
    <w:rsid w:val="00873F81"/>
    <w:rsid w:val="00891227"/>
    <w:rsid w:val="00892083"/>
    <w:rsid w:val="00897226"/>
    <w:rsid w:val="008B7FC8"/>
    <w:rsid w:val="008C0C50"/>
    <w:rsid w:val="008D7168"/>
    <w:rsid w:val="008D7255"/>
    <w:rsid w:val="008F0B13"/>
    <w:rsid w:val="00922E61"/>
    <w:rsid w:val="009555B8"/>
    <w:rsid w:val="00975617"/>
    <w:rsid w:val="009861B4"/>
    <w:rsid w:val="009A3BC5"/>
    <w:rsid w:val="009B3A81"/>
    <w:rsid w:val="009F3C6B"/>
    <w:rsid w:val="009F7E58"/>
    <w:rsid w:val="00A12062"/>
    <w:rsid w:val="00A56649"/>
    <w:rsid w:val="00A6020E"/>
    <w:rsid w:val="00A67049"/>
    <w:rsid w:val="00AB32C9"/>
    <w:rsid w:val="00B462E7"/>
    <w:rsid w:val="00B46501"/>
    <w:rsid w:val="00B75205"/>
    <w:rsid w:val="00B8567D"/>
    <w:rsid w:val="00BD233D"/>
    <w:rsid w:val="00BE4E99"/>
    <w:rsid w:val="00C14DFC"/>
    <w:rsid w:val="00C558EE"/>
    <w:rsid w:val="00C66A37"/>
    <w:rsid w:val="00C73163"/>
    <w:rsid w:val="00C73F9A"/>
    <w:rsid w:val="00C75545"/>
    <w:rsid w:val="00CB562D"/>
    <w:rsid w:val="00D11B58"/>
    <w:rsid w:val="00D261C9"/>
    <w:rsid w:val="00D51F7D"/>
    <w:rsid w:val="00D72B3F"/>
    <w:rsid w:val="00DA611F"/>
    <w:rsid w:val="00DC5CFA"/>
    <w:rsid w:val="00E14A49"/>
    <w:rsid w:val="00E166A1"/>
    <w:rsid w:val="00E26B91"/>
    <w:rsid w:val="00E346DA"/>
    <w:rsid w:val="00E347EF"/>
    <w:rsid w:val="00E658E1"/>
    <w:rsid w:val="00E7513F"/>
    <w:rsid w:val="00EE55DA"/>
    <w:rsid w:val="00EF321D"/>
    <w:rsid w:val="00F00273"/>
    <w:rsid w:val="00F04442"/>
    <w:rsid w:val="00F07852"/>
    <w:rsid w:val="00F2672D"/>
    <w:rsid w:val="00F30356"/>
    <w:rsid w:val="00F40C69"/>
    <w:rsid w:val="00F819A7"/>
    <w:rsid w:val="00FA292E"/>
    <w:rsid w:val="00FC5E9F"/>
    <w:rsid w:val="00FE1D09"/>
    <w:rsid w:val="00FE7113"/>
    <w:rsid w:val="5E4D79ED"/>
    <w:rsid w:val="6C53E92A"/>
    <w:rsid w:val="71B09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62049"/>
  <w15:docId w15:val="{C0BD16DF-37A1-40C5-BC6D-2F6485CC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spacing w:before="360" w:after="120" w:line="240" w:lineRule="auto"/>
      <w:outlineLvl w:val="1"/>
    </w:pPr>
    <w:rPr>
      <w:b/>
      <w:bCs/>
      <w:color w:val="5B9BD5"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tuloCar">
    <w:name w:val="Título Car"/>
    <w:basedOn w:val="Fuentedeprrafopredeter"/>
    <w:link w:val="Ttulo"/>
    <w:uiPriority w:val="10"/>
    <w:rPr>
      <w:rFonts w:asciiTheme="majorHAnsi" w:eastAsiaTheme="majorEastAsia" w:hAnsiTheme="majorHAnsi"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numPr>
        <w:ilvl w:val="1"/>
      </w:numPr>
      <w:pBdr>
        <w:left w:val="double" w:sz="18" w:space="4" w:color="1F4E79" w:themeColor="accent1" w:themeShade="80"/>
      </w:pBdr>
      <w:spacing w:before="80" w:after="0" w:line="280" w:lineRule="exact"/>
    </w:pPr>
    <w:rPr>
      <w:b/>
      <w:bCs/>
      <w:color w:val="5B9BD5" w:themeColor="accent1"/>
      <w:sz w:val="24"/>
    </w:rPr>
  </w:style>
  <w:style w:type="character" w:customStyle="1" w:styleId="SubttuloCar">
    <w:name w:val="Subtítulo Car"/>
    <w:basedOn w:val="Fuentedeprrafopredeter"/>
    <w:link w:val="Subttulo"/>
    <w:uiPriority w:val="11"/>
    <w:rPr>
      <w:b/>
      <w:bCs/>
      <w:color w:val="5B9BD5" w:themeColor="accent1"/>
      <w:sz w:val="24"/>
    </w:rPr>
  </w:style>
  <w:style w:type="character" w:customStyle="1" w:styleId="Ttulo1Car">
    <w:name w:val="Título 1 Car"/>
    <w:basedOn w:val="Fuentedeprrafopredeter"/>
    <w:link w:val="Ttulo1"/>
    <w:uiPriority w:val="9"/>
    <w:rPr>
      <w:b/>
      <w:bCs/>
      <w:caps/>
      <w:color w:val="1F4E79" w:themeColor="accent1" w:themeShade="80"/>
      <w:sz w:val="28"/>
    </w:rPr>
  </w:style>
  <w:style w:type="table" w:customStyle="1" w:styleId="TipTable">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customStyle="1" w:styleId="Ttulo2Car">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2"/>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rPr>
  </w:style>
  <w:style w:type="character" w:customStyle="1" w:styleId="PiedepginaCar">
    <w:name w:val="Pie de página Car"/>
    <w:basedOn w:val="Fuentedeprrafopredeter"/>
    <w:link w:val="Piedepgina"/>
    <w:uiPriority w:val="99"/>
    <w:rPr>
      <w:rFonts w:asciiTheme="majorHAnsi" w:eastAsiaTheme="majorEastAsia" w:hAnsiTheme="majorHAnsi" w:cstheme="majorBidi"/>
      <w:noProof/>
      <w:color w:val="1F4E79" w:themeColor="accent1" w:themeShade="80"/>
      <w:sz w:val="20"/>
    </w:rPr>
  </w:style>
  <w:style w:type="table" w:customStyle="1" w:styleId="Tabladecuadrcula4-nfasis11">
    <w:name w:val="Tabla de cuadrícula 4 - Énfasis 11"/>
    <w:basedOn w:val="Tabla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Cuadrculadetablaclara1">
    <w:name w:val="Cuadrícula de tabla clara1"/>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a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customStyle="1" w:styleId="TextonotapieCar">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customStyle="1" w:styleId="ProjectTable">
    <w:name w:val="Project Table"/>
    <w:basedOn w:val="Tablanormal"/>
    <w:uiPriority w:val="99"/>
    <w:rsid w:val="008C0C50"/>
    <w:pPr>
      <w:spacing w:before="120" w:after="120" w:line="240" w:lineRule="auto"/>
    </w:pPr>
    <w:rPr>
      <w:rFonts w:eastAsiaTheme="minorEastAsia"/>
      <w:szCs w:val="18"/>
    </w:rPr>
    <w:tblPr>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09744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974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VAN\Downloads\Template%203%20Mapa%20Proceso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71D2B083C6540B2A90530AE1137098F"/>
        <w:category>
          <w:name w:val="General"/>
          <w:gallery w:val="placeholder"/>
        </w:category>
        <w:types>
          <w:type w:val="bbPlcHdr"/>
        </w:types>
        <w:behaviors>
          <w:behavior w:val="content"/>
        </w:behaviors>
        <w:guid w:val="{59EB1E5D-1766-4B32-A6D4-F88CFD25F853}"/>
      </w:docPartPr>
      <w:docPartBody>
        <w:p w:rsidR="00000000" w:rsidRDefault="00AB2731" w:rsidP="00AB2731">
          <w:pPr>
            <w:pStyle w:val="F71D2B083C6540B2A90530AE1137098F"/>
          </w:pPr>
          <w:r w:rsidRPr="006E01BB">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48A2"/>
    <w:rsid w:val="000A2CE8"/>
    <w:rsid w:val="00121F76"/>
    <w:rsid w:val="00250D2B"/>
    <w:rsid w:val="002D38BA"/>
    <w:rsid w:val="003A1695"/>
    <w:rsid w:val="00437FF6"/>
    <w:rsid w:val="00464363"/>
    <w:rsid w:val="004F1AC1"/>
    <w:rsid w:val="007012FE"/>
    <w:rsid w:val="00727E3D"/>
    <w:rsid w:val="007E07AC"/>
    <w:rsid w:val="00946C0D"/>
    <w:rsid w:val="00A238AA"/>
    <w:rsid w:val="00A5753F"/>
    <w:rsid w:val="00AB2731"/>
    <w:rsid w:val="00AC3325"/>
    <w:rsid w:val="00AF1807"/>
    <w:rsid w:val="00D64468"/>
    <w:rsid w:val="00E748A2"/>
    <w:rsid w:val="00FB76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B2731"/>
    <w:rPr>
      <w:color w:val="808080"/>
    </w:rPr>
  </w:style>
  <w:style w:type="paragraph" w:customStyle="1" w:styleId="52F8B8D051DA4B6D9704E57807948B1B">
    <w:name w:val="52F8B8D051DA4B6D9704E57807948B1B"/>
  </w:style>
  <w:style w:type="paragraph" w:customStyle="1" w:styleId="F71D2B083C6540B2A90530AE1137098F">
    <w:name w:val="F71D2B083C6540B2A90530AE1137098F"/>
    <w:rsid w:val="00AB2731"/>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03BD85D2-5100-4DF7-8A51-75A9D4C91F06}">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3 Mapa Procesos</Template>
  <TotalTime>41</TotalTime>
  <Pages>2</Pages>
  <Words>419</Words>
  <Characters>2305</Characters>
  <Application>Microsoft Office Word</Application>
  <DocSecurity>0</DocSecurity>
  <Lines>19</Lines>
  <Paragraphs>5</Paragraphs>
  <ScaleCrop>false</ScaleCrop>
  <Company>Luffi</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dc:creator>
  <cp:lastModifiedBy>Barbara Michalla</cp:lastModifiedBy>
  <cp:revision>67</cp:revision>
  <dcterms:created xsi:type="dcterms:W3CDTF">2017-03-20T15:06:00Z</dcterms:created>
  <dcterms:modified xsi:type="dcterms:W3CDTF">2021-03-10T23:42:00Z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