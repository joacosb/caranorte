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p14">
  <w:body>
    <w:sdt>
      <w:sdtPr>
        <w:id w:val="1334107749"/>
        <w:placeholder>
          <w:docPart w:val="FC5690C3DE784B0CAB8D3DB30D7C603B"/>
        </w:placeholder>
      </w:sdtPr>
      <w:sdtContent>
        <w:p w:rsidRPr="002061A0" w:rsidR="000D7C52" w:rsidP="00601442" w:rsidRDefault="009143A3" w14:paraId="491AAE76" w14:textId="72A02DB4">
          <w:pPr>
            <w:pStyle w:val="Title"/>
            <w:rPr>
              <w:lang w:val="es-AR"/>
            </w:rPr>
          </w:pPr>
          <w:r w:rsidRPr="00BA30E3">
            <w:rPr>
              <w:lang w:val="es-AR"/>
            </w:rPr>
            <w:t>[</w:t>
          </w:r>
          <w:r w:rsidRPr="002061A0" w:rsidR="00E346DA">
            <w:rPr>
              <w:lang w:val="es-AR"/>
            </w:rPr>
            <w:t>NOMBRE DEL CASO</w:t>
          </w:r>
          <w:r>
            <w:rPr>
              <w:lang w:val="es-AR"/>
            </w:rPr>
            <w:t>]</w:t>
          </w:r>
        </w:p>
      </w:sdtContent>
    </w:sdt>
    <w:sdt>
      <w:sdtPr>
        <w:rPr>
          <w:sz w:val="22"/>
          <w:szCs w:val="22"/>
        </w:rPr>
        <w:id w:val="1841579993"/>
        <w:placeholder>
          <w:docPart w:val="FC5690C3DE784B0CAB8D3DB30D7C603B"/>
        </w:placeholder>
      </w:sdtPr>
      <w:sdtContent>
        <w:p w:rsidRPr="009143A3" w:rsidR="007E66EC" w:rsidP="3A9D34DC" w:rsidRDefault="009143A3" w14:paraId="491AAE77" w14:textId="582F9274">
          <w:pPr>
            <w:pStyle w:val="Subtitle"/>
            <w:rPr>
              <w:sz w:val="22"/>
              <w:szCs w:val="22"/>
              <w:lang w:val="es-AR"/>
            </w:rPr>
          </w:pPr>
          <w:r w:rsidRPr="3A9D34DC">
            <w:rPr>
              <w:rStyle w:val="TitleChar"/>
              <w:sz w:val="32"/>
              <w:szCs w:val="32"/>
              <w:lang w:val="es-AR"/>
            </w:rPr>
            <w:t>INNOVACIÓN</w:t>
          </w:r>
          <w:r w:rsidR="00007DDD">
            <w:rPr>
              <w:rStyle w:val="TitleChar"/>
              <w:sz w:val="32"/>
              <w:szCs w:val="32"/>
              <w:lang w:val="es-AR"/>
            </w:rPr>
            <w:t xml:space="preserve"> PARA LA TRANSFORMACIÓN</w:t>
          </w:r>
        </w:p>
      </w:sdtContent>
      <w:sdtEndPr>
        <w:rPr>
          <w:sz w:val="22"/>
          <w:szCs w:val="22"/>
        </w:rPr>
      </w:sdtEndPr>
    </w:sdt>
    <w:p w:rsidRPr="002061A0" w:rsidR="000D7C52" w:rsidP="7AEDB8FB" w:rsidRDefault="00E346DA" w14:paraId="491AAE78" w14:textId="4016B5CF">
      <w:pPr>
        <w:pStyle w:val="Subtitle"/>
        <w:numPr>
          <w:numId w:val="0"/>
        </w:numPr>
        <w:rPr>
          <w:lang w:val="es-AR"/>
        </w:rPr>
      </w:pPr>
      <w:r w:rsidRPr="002061A0" w:rsidR="00E346DA">
        <w:rPr>
          <w:lang w:val="es-AR"/>
        </w:rPr>
        <w:t xml:space="preserve">Grupo </w:t>
      </w:r>
      <w:r w:rsidRPr="003F362D" w:rsidR="003F362D">
        <w:rPr>
          <w:lang w:val="es-AR"/>
        </w:rPr>
        <w:t>[</w:t>
      </w:r>
      <w:r w:rsidRPr="002061A0" w:rsidR="00B75205">
        <w:rPr>
          <w:lang w:val="es-AR"/>
        </w:rPr>
        <w:t>Nro. De Grupo</w:t>
      </w:r>
      <w:r w:rsidR="003F362D">
        <w:rPr>
          <w:lang w:val="es-AR"/>
        </w:rPr>
        <w:t>]</w:t>
      </w:r>
      <w:r w:rsidRPr="002061A0" w:rsidR="00E346DA">
        <w:rPr>
          <w:lang w:val="es-AR"/>
        </w:rPr>
        <w:t xml:space="preserve"> -</w:t>
      </w:r>
      <w:r w:rsidRPr="002061A0" w:rsidR="4A1C34C0">
        <w:rPr>
          <w:lang w:val="es-AR"/>
        </w:rPr>
        <w:t xml:space="preserve"> Sp</w:t>
      </w:r>
      <w:r w:rsidRPr="002061A0" w:rsidR="4A1C34C0">
        <w:rPr>
          <w:lang w:val="es-AR"/>
        </w:rPr>
        <w:t xml:space="preserve">rint 4</w:t>
      </w:r>
      <w:r w:rsidRPr="002061A0" w:rsidR="00E346DA">
        <w:rPr>
          <w:lang w:val="es-AR"/>
        </w:rPr>
        <w:t xml:space="preserve"> </w:t>
      </w:r>
      <w:sdt>
        <w:sdtPr>
          <w:id w:val="216403978"/>
          <w:placeholder>
            <w:docPart w:val="DA55EB2E8D604708A9856B2FB800FF3B"/>
          </w:placeholder>
          <w:showingPlcHdr/>
          <w:date>
            <w:dateFormat w:val="MMMM d, yyyy"/>
            <w:lid w:val="en-US"/>
            <w:storeMappedDataAs w:val="dateTime"/>
            <w:calendar w:val="gregorian"/>
          </w:date>
        </w:sdtPr>
        <w:sdtContent>
          <w:r w:rsidRPr="00E346DA" w:rsidR="00DC5CFA">
            <w:rPr/>
            <w:t>[</w:t>
          </w:r>
          <w:r w:rsidR="00B75205">
            <w:rPr/>
            <w:t xml:space="preserve">Fecha de </w:t>
          </w:r>
          <w:r w:rsidR="00D72B3F">
            <w:rPr/>
            <w:t>Entrega</w:t>
          </w:r>
          <w:r w:rsidRPr="00E346DA" w:rsidR="00DC5CFA">
            <w:rPr/>
            <w:t>]</w:t>
          </w:r>
        </w:sdtContent>
      </w:sdt>
    </w:p>
    <w:p w:rsidR="006513AB" w:rsidP="006513AB" w:rsidRDefault="0099431E" w14:paraId="491AAE79" w14:textId="420BC556">
      <w:pPr>
        <w:pStyle w:val="Heading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2471E278" wp14:editId="4009D642">
                <wp:extent cx="141605" cy="141605"/>
                <wp:effectExtent l="0" t="0" r="0" b="0"/>
                <wp:docPr id="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57AD2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cd6aQ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Lfcd6aQgAAA0oAAAOAAAAAAAAAAAAAAAAAC4CAABkcnMvZTJv&#10;RG9jLnhtbFBLAQItABQABgAIAAAAIQAF4gw92QAAAAMBAAAPAAAAAAAAAAAAAAAAAMMKAABkcnMv&#10;ZG93bnJldi54bWxQSwUGAAAAAAQABADzAAAAyQ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IgwQAAANsAAAAPAAAAZHJzL2Rvd25yZXYueG1sRE9Li8Iw&#10;EL4v+B/CLHhb01XQ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IoJciDBAAAA2wAAAA8AAAAA&#10;AAAAAAAAAAAABwIAAGRycy9kb3ducmV2LnhtbFBLBQYAAAAAAwADALcAAAD1AgAAAAA=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Pr="081F89B4" w:rsidR="081F89B4">
        <w:rPr>
          <w:lang w:val="es-AR"/>
        </w:rPr>
        <w:t>Introducción al entregable</w:t>
      </w:r>
    </w:p>
    <w:p w:rsidRPr="00244542" w:rsidR="001B229A" w:rsidP="081F89B4" w:rsidRDefault="0023066E" w14:paraId="545C4588" w14:textId="78A766E3">
      <w:pPr>
        <w:jc w:val="both"/>
        <w:rPr>
          <w:lang w:val="es-AR"/>
        </w:rPr>
      </w:pPr>
      <w:r>
        <w:rPr>
          <w:lang w:val="es-AR"/>
        </w:rPr>
        <w:t>T</w:t>
      </w:r>
      <w:r w:rsidR="00DC78A6">
        <w:rPr>
          <w:lang w:val="es-AR"/>
        </w:rPr>
        <w:t>eniendo en cuenta los objetivos estratégicos de la organización</w:t>
      </w:r>
      <w:r w:rsidRPr="081F89B4" w:rsidR="081F89B4">
        <w:rPr>
          <w:lang w:val="es-AR"/>
        </w:rPr>
        <w:t>, el equipo de consultoría</w:t>
      </w:r>
      <w:r w:rsidR="003F6983">
        <w:rPr>
          <w:lang w:val="es-AR"/>
        </w:rPr>
        <w:t xml:space="preserve"> </w:t>
      </w:r>
      <w:r w:rsidR="007039DC">
        <w:rPr>
          <w:lang w:val="es-AR"/>
        </w:rPr>
        <w:t xml:space="preserve">deberá </w:t>
      </w:r>
      <w:r w:rsidR="001B229A">
        <w:rPr>
          <w:lang w:val="es-AR"/>
        </w:rPr>
        <w:t>buscar</w:t>
      </w:r>
      <w:r w:rsidR="007A726D">
        <w:rPr>
          <w:lang w:val="es-AR"/>
        </w:rPr>
        <w:t xml:space="preserve"> oportunidades para proponer</w:t>
      </w:r>
      <w:r w:rsidRPr="081F89B4" w:rsidR="081F89B4">
        <w:rPr>
          <w:lang w:val="es-AR"/>
        </w:rPr>
        <w:t xml:space="preserve"> un</w:t>
      </w:r>
      <w:r w:rsidR="001B229A">
        <w:rPr>
          <w:lang w:val="es-AR"/>
        </w:rPr>
        <w:t xml:space="preserve">a visión innovadora </w:t>
      </w:r>
      <w:r w:rsidR="003F6983">
        <w:rPr>
          <w:lang w:val="es-AR"/>
        </w:rPr>
        <w:t xml:space="preserve">que </w:t>
      </w:r>
      <w:r w:rsidR="00332B0D">
        <w:rPr>
          <w:lang w:val="es-AR"/>
        </w:rPr>
        <w:t xml:space="preserve">impulse </w:t>
      </w:r>
      <w:r w:rsidRPr="081F89B4" w:rsidR="00332B0D">
        <w:rPr>
          <w:lang w:val="es-AR"/>
        </w:rPr>
        <w:t>las</w:t>
      </w:r>
      <w:r w:rsidR="003F6983">
        <w:rPr>
          <w:lang w:val="es-AR"/>
        </w:rPr>
        <w:t xml:space="preserve"> capacidades de la organización</w:t>
      </w:r>
      <w:r w:rsidRPr="081F89B4" w:rsidR="081F89B4">
        <w:rPr>
          <w:lang w:val="es-AR"/>
        </w:rPr>
        <w:t xml:space="preserve">. </w:t>
      </w:r>
    </w:p>
    <w:p w:rsidR="001B229A" w:rsidP="001B229A" w:rsidRDefault="001B229A" w14:paraId="46FA667E" w14:textId="77777777">
      <w:pPr>
        <w:rPr>
          <w:lang w:val="es-ES"/>
        </w:rPr>
      </w:pPr>
      <w:r w:rsidRPr="000E643E">
        <w:rPr>
          <w:lang w:val="es-ES"/>
        </w:rPr>
        <w:t>Un gran abordaje de este tema trata el libro “</w:t>
      </w:r>
      <w:r w:rsidRPr="000E643E">
        <w:rPr>
          <w:i/>
          <w:iCs/>
          <w:lang w:val="es-ES"/>
        </w:rPr>
        <w:t>Ten Types of Innovation</w:t>
      </w:r>
      <w:r w:rsidRPr="000E643E">
        <w:rPr>
          <w:lang w:val="es-ES"/>
        </w:rPr>
        <w:t xml:space="preserve">” (10 tipos de innovación), de J. Doblin (Deloitte). </w:t>
      </w:r>
      <w:r>
        <w:rPr>
          <w:lang w:val="es-ES"/>
        </w:rPr>
        <w:t>En el mismo,</w:t>
      </w:r>
      <w:r w:rsidRPr="000E643E">
        <w:rPr>
          <w:lang w:val="es-ES"/>
        </w:rPr>
        <w:t xml:space="preserve"> propone un marco a partir del cual las organizaciones pueden innovar, utilizando estrategias probadas anteriormente </w:t>
      </w:r>
      <w:r>
        <w:rPr>
          <w:lang w:val="es-ES"/>
        </w:rPr>
        <w:t>y co</w:t>
      </w:r>
      <w:r w:rsidRPr="000E643E">
        <w:rPr>
          <w:lang w:val="es-ES"/>
        </w:rPr>
        <w:t xml:space="preserve">n </w:t>
      </w:r>
      <w:r>
        <w:rPr>
          <w:lang w:val="es-ES"/>
        </w:rPr>
        <w:t>un</w:t>
      </w:r>
      <w:r w:rsidRPr="000E643E">
        <w:rPr>
          <w:lang w:val="es-ES"/>
        </w:rPr>
        <w:t xml:space="preserve"> enfoque práctico, tomando la experiencia de diferentes organizaciones e innovaciones a lo largo de la historia</w:t>
      </w:r>
      <w:r>
        <w:rPr>
          <w:lang w:val="es-ES"/>
        </w:rPr>
        <w:t xml:space="preserve">. </w:t>
      </w:r>
    </w:p>
    <w:p w:rsidR="00244542" w:rsidP="001B229A" w:rsidRDefault="001B229A" w14:paraId="7F4A2B44" w14:textId="77777777">
      <w:pPr>
        <w:spacing w:after="280" w:line="240" w:lineRule="auto"/>
        <w:jc w:val="both"/>
        <w:rPr>
          <w:lang w:val="es-ES"/>
        </w:rPr>
      </w:pPr>
      <w:r w:rsidRPr="00BD3224">
        <w:rPr>
          <w:lang w:val="es-ES"/>
        </w:rPr>
        <w:t xml:space="preserve">El modelo propone 10 aspectos de negocio, agrupados en 3 categorías: </w:t>
      </w:r>
    </w:p>
    <w:p w:rsidR="00244542" w:rsidP="00244542" w:rsidRDefault="001B229A" w14:paraId="22D5E73E" w14:textId="79E58E41">
      <w:pPr>
        <w:pStyle w:val="ListParagraph"/>
        <w:numPr>
          <w:ilvl w:val="0"/>
          <w:numId w:val="17"/>
        </w:numPr>
        <w:spacing w:after="280" w:line="240" w:lineRule="auto"/>
        <w:jc w:val="both"/>
        <w:rPr>
          <w:lang w:val="es-ES"/>
        </w:rPr>
      </w:pPr>
      <w:r w:rsidRPr="00244542">
        <w:rPr>
          <w:b/>
          <w:bCs/>
          <w:i/>
          <w:iCs/>
          <w:color w:val="00B0F0"/>
          <w:lang w:val="es-ES"/>
        </w:rPr>
        <w:t>Configuration</w:t>
      </w:r>
      <w:r w:rsidRPr="00244542">
        <w:rPr>
          <w:i/>
          <w:iCs/>
          <w:color w:val="00B0F0"/>
          <w:lang w:val="es-ES"/>
        </w:rPr>
        <w:t xml:space="preserve"> </w:t>
      </w:r>
      <w:r w:rsidRPr="00244542">
        <w:rPr>
          <w:lang w:val="es-ES"/>
        </w:rPr>
        <w:t xml:space="preserve">(Configuración – del modelo de negocio) </w:t>
      </w:r>
    </w:p>
    <w:p w:rsidR="00244542" w:rsidP="00244542" w:rsidRDefault="001B229A" w14:paraId="5632800A" w14:textId="4B3EB9C4">
      <w:pPr>
        <w:pStyle w:val="ListParagraph"/>
        <w:numPr>
          <w:ilvl w:val="0"/>
          <w:numId w:val="17"/>
        </w:numPr>
        <w:spacing w:after="280" w:line="240" w:lineRule="auto"/>
        <w:jc w:val="both"/>
        <w:rPr>
          <w:lang w:val="es-ES"/>
        </w:rPr>
      </w:pPr>
      <w:r w:rsidRPr="00244542">
        <w:rPr>
          <w:b/>
          <w:bCs/>
          <w:i/>
          <w:iCs/>
          <w:color w:val="FF6801"/>
          <w:lang w:val="es-ES"/>
        </w:rPr>
        <w:t>Offering</w:t>
      </w:r>
      <w:r w:rsidRPr="00244542">
        <w:rPr>
          <w:i/>
          <w:iCs/>
          <w:color w:val="FFC000"/>
          <w:lang w:val="es-ES"/>
        </w:rPr>
        <w:t xml:space="preserve"> </w:t>
      </w:r>
      <w:r w:rsidRPr="00244542">
        <w:rPr>
          <w:lang w:val="es-ES"/>
        </w:rPr>
        <w:t>(Oferta – de productos y servicios)</w:t>
      </w:r>
    </w:p>
    <w:p w:rsidRPr="00DC1DC7" w:rsidR="00EC3A8C" w:rsidP="00DC1DC7" w:rsidRDefault="001B229A" w14:paraId="51EA12DE" w14:textId="40696533">
      <w:pPr>
        <w:pStyle w:val="ListParagraph"/>
        <w:numPr>
          <w:ilvl w:val="0"/>
          <w:numId w:val="17"/>
        </w:numPr>
        <w:spacing w:after="280" w:line="240" w:lineRule="auto"/>
        <w:jc w:val="both"/>
        <w:rPr>
          <w:lang w:val="es-ES"/>
        </w:rPr>
      </w:pPr>
      <w:r w:rsidRPr="00244542">
        <w:rPr>
          <w:b/>
          <w:bCs/>
          <w:i/>
          <w:iCs/>
          <w:color w:val="EE029A"/>
          <w:lang w:val="es-ES"/>
        </w:rPr>
        <w:t>Experience</w:t>
      </w:r>
      <w:r w:rsidRPr="00244542">
        <w:rPr>
          <w:i/>
          <w:iCs/>
          <w:color w:val="EE029A"/>
          <w:lang w:val="es-ES"/>
        </w:rPr>
        <w:t xml:space="preserve"> </w:t>
      </w:r>
      <w:r w:rsidRPr="00244542">
        <w:rPr>
          <w:lang w:val="es-ES"/>
        </w:rPr>
        <w:t>(Experiencia – el marketing con el que se promueve)</w:t>
      </w:r>
    </w:p>
    <w:p w:rsidRPr="00EC3A8C" w:rsidR="00EC3A8C" w:rsidP="00EC3A8C" w:rsidRDefault="00EC3A8C" w14:paraId="7B5409ED" w14:textId="77777777">
      <w:pPr>
        <w:rPr>
          <w:lang w:val="es-AR" w:eastAsia="es-MX"/>
        </w:rPr>
      </w:pPr>
      <w:r w:rsidRPr="00EC3A8C">
        <w:rPr>
          <w:lang w:val="es-AR" w:eastAsia="es-MX"/>
        </w:rPr>
        <w:t>Tal como indica Deloitte, “las tecnologías digitales son aceleradores de la innovación. Permiten mejorar la eficiencia, impulsar la creación y oferta de nuevos productos y servicios, habilitar nuevos modelos de negocio y desdibujar los límites entre industrias. La llave del éxito de una organización está en su capacidad de adaptación y transformación digital”</w:t>
      </w:r>
      <w:r>
        <w:rPr>
          <w:rStyle w:val="FootnoteReference"/>
          <w:lang w:val="es-AR" w:eastAsia="es-MX"/>
        </w:rPr>
        <w:footnoteReference w:id="2"/>
      </w:r>
      <w:r w:rsidRPr="00EC3A8C">
        <w:rPr>
          <w:lang w:val="es-AR" w:eastAsia="es-MX"/>
        </w:rPr>
        <w:t>.</w:t>
      </w:r>
    </w:p>
    <w:p w:rsidR="00EC3A8C" w:rsidP="005F6FBA" w:rsidRDefault="00EC3A8C" w14:paraId="1365124E" w14:textId="3AC732DE">
      <w:pPr>
        <w:rPr>
          <w:lang w:val="es-ES"/>
        </w:rPr>
      </w:pPr>
      <w:r w:rsidRPr="2ECE9A6E" w:rsidR="00EC3A8C">
        <w:rPr>
          <w:lang w:val="es-AR" w:eastAsia="es-MX"/>
        </w:rPr>
        <w:t xml:space="preserve">En la actualidad, es casi imposible pensar en innovación sin tecnología. Como </w:t>
      </w:r>
      <w:r w:rsidRPr="2ECE9A6E" w:rsidR="005703A5">
        <w:rPr>
          <w:lang w:val="es-AR" w:eastAsia="es-MX"/>
        </w:rPr>
        <w:t>L</w:t>
      </w:r>
      <w:r w:rsidRPr="2ECE9A6E" w:rsidR="00EC3A8C">
        <w:rPr>
          <w:lang w:val="es-AR" w:eastAsia="es-MX"/>
        </w:rPr>
        <w:t xml:space="preserve">icenciados en Sistemas, debemos identificar, priorizar y gestionar los aspectos alrededor del desafío de incorporar tecnología, revisando las necesidades del cliente, su visión estratégica, y posibles soluciones a aplicar. Luego, implicará </w:t>
      </w:r>
      <w:r w:rsidRPr="2ECE9A6E" w:rsidR="00EC3A8C">
        <w:rPr>
          <w:lang w:val="es-ES"/>
        </w:rPr>
        <w:t>planear los cambios en recursos, estructura, cultura y estilos de dirección, y prever que se incorporen capacidades para liderar en el nuevo entorno de negocios.</w:t>
      </w:r>
    </w:p>
    <w:p w:rsidR="00032F97" w:rsidP="000E79B0" w:rsidRDefault="0099431E" w14:paraId="42214B6A" w14:textId="77777777">
      <w:pPr>
        <w:pStyle w:val="Heading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4CC46630" wp14:editId="25911C5A">
                <wp:extent cx="141605" cy="141605"/>
                <wp:effectExtent l="0" t="0" r="0" b="0"/>
                <wp:docPr id="1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15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2E75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WnyZQgAAA0oAAAOAAAAZHJzL2Uyb0RvYy54bWzcWtuOo0YQfY+Uf0A8Rsp6uBtrvavV3hQp&#10;l1V28gEMxjYKBgLMeDZfn1PdjV2ecUFnV3nJPIyxORR1TlV1Vz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="006513AB">
        <w:rPr>
          <w:lang w:val="es-AR"/>
        </w:rPr>
        <w:t xml:space="preserve">Objetivos del </w:t>
      </w:r>
      <w:r w:rsidR="00632323">
        <w:rPr>
          <w:lang w:val="es-AR"/>
        </w:rPr>
        <w:t>e</w:t>
      </w:r>
      <w:r w:rsidR="006513AB">
        <w:rPr>
          <w:lang w:val="es-AR"/>
        </w:rPr>
        <w:t>ntregable</w:t>
      </w:r>
    </w:p>
    <w:p w:rsidRPr="00722BBD" w:rsidR="00032F97" w:rsidP="00722BBD" w:rsidRDefault="00722BBD" w14:paraId="2D7F7C4F" w14:textId="14F422BE">
      <w:pPr>
        <w:jc w:val="both"/>
        <w:rPr>
          <w:rFonts w:eastAsiaTheme="minorEastAsia"/>
          <w:lang w:val="es-AR"/>
        </w:rPr>
      </w:pPr>
      <w:r w:rsidRPr="54A79760" w:rsidR="00722BBD">
        <w:rPr>
          <w:lang w:val="es-AR"/>
        </w:rPr>
        <w:t>Con</w:t>
      </w:r>
      <w:r w:rsidRPr="54A79760" w:rsidR="00722BBD">
        <w:rPr>
          <w:rFonts w:eastAsia="" w:eastAsiaTheme="minorEastAsia"/>
          <w:lang w:val="es-AR"/>
        </w:rPr>
        <w:t xml:space="preserve"> lo aprendido del cliente hasta el momento y basándose en el análisis e investigación de nuevos recursos y metodologías, </w:t>
      </w:r>
      <w:r w:rsidRPr="54A79760" w:rsidR="00722BBD">
        <w:rPr>
          <w:rFonts w:eastAsia="" w:eastAsiaTheme="minorEastAsia"/>
          <w:lang w:val="es-AR"/>
        </w:rPr>
        <w:t xml:space="preserve">el equipo presentará una </w:t>
      </w:r>
      <w:r w:rsidRPr="54A79760" w:rsidR="00787584">
        <w:rPr>
          <w:rFonts w:eastAsia="" w:eastAsiaTheme="minorEastAsia"/>
          <w:lang w:val="es-AR"/>
        </w:rPr>
        <w:t>visión innovadora</w:t>
      </w:r>
      <w:r w:rsidRPr="54A79760" w:rsidR="00722BBD">
        <w:rPr>
          <w:rFonts w:eastAsia="" w:eastAsiaTheme="minorEastAsia"/>
          <w:lang w:val="es-AR"/>
        </w:rPr>
        <w:t xml:space="preserve"> para su caso, que </w:t>
      </w:r>
      <w:r w:rsidRPr="54A79760" w:rsidR="00722BBD">
        <w:rPr>
          <w:rFonts w:eastAsia="" w:eastAsiaTheme="minorEastAsia"/>
          <w:lang w:val="es-AR"/>
        </w:rPr>
        <w:t xml:space="preserve">funcione como palanca para </w:t>
      </w:r>
      <w:r w:rsidRPr="54A79760" w:rsidR="00722BBD">
        <w:rPr>
          <w:rFonts w:eastAsia="" w:eastAsiaTheme="minorEastAsia"/>
          <w:lang w:val="es-AR"/>
        </w:rPr>
        <w:t xml:space="preserve">mejorar </w:t>
      </w:r>
      <w:r w:rsidRPr="54A79760" w:rsidR="00722BBD">
        <w:rPr>
          <w:rFonts w:eastAsia="" w:eastAsiaTheme="minorEastAsia"/>
          <w:lang w:val="es-AR"/>
        </w:rPr>
        <w:t xml:space="preserve">un conjunto de procesos, </w:t>
      </w:r>
      <w:r w:rsidRPr="54A79760" w:rsidR="00722BBD">
        <w:rPr>
          <w:rFonts w:eastAsia="" w:eastAsiaTheme="minorEastAsia"/>
          <w:lang w:val="es-AR"/>
        </w:rPr>
        <w:t>resolver</w:t>
      </w:r>
      <w:r w:rsidRPr="54A79760" w:rsidR="00722BBD">
        <w:rPr>
          <w:rFonts w:eastAsia="" w:eastAsiaTheme="minorEastAsia"/>
          <w:lang w:val="es-AR"/>
        </w:rPr>
        <w:t xml:space="preserve"> alguna problemática puntual de la organización, o la acompañe en el desarrollo de </w:t>
      </w:r>
      <w:r w:rsidRPr="54A79760" w:rsidR="00722BBD">
        <w:rPr>
          <w:rFonts w:eastAsia="" w:eastAsiaTheme="minorEastAsia"/>
          <w:lang w:val="es-AR"/>
        </w:rPr>
        <w:t>nuevos</w:t>
      </w:r>
      <w:r w:rsidRPr="54A79760" w:rsidR="00722BBD">
        <w:rPr>
          <w:rFonts w:eastAsia="" w:eastAsiaTheme="minorEastAsia"/>
          <w:lang w:val="es-AR"/>
        </w:rPr>
        <w:t xml:space="preserve"> productos y servicios, presentándose así como una </w:t>
      </w:r>
      <w:r w:rsidRPr="54A79760" w:rsidR="00787584">
        <w:rPr>
          <w:rFonts w:eastAsia="" w:eastAsiaTheme="minorEastAsia"/>
          <w:lang w:val="es-AR"/>
        </w:rPr>
        <w:t xml:space="preserve">innovación </w:t>
      </w:r>
      <w:r w:rsidRPr="54A79760" w:rsidR="00722BBD">
        <w:rPr>
          <w:rFonts w:eastAsia="" w:eastAsiaTheme="minorEastAsia"/>
          <w:lang w:val="es-AR"/>
        </w:rPr>
        <w:t>incremental o disruptiva para la organización, que la escolte en su proceso de transformación digital.</w:t>
      </w:r>
    </w:p>
    <w:p w:rsidR="54A79760" w:rsidP="54A79760" w:rsidRDefault="54A79760" w14:paraId="09F12FDB" w14:textId="180B6113">
      <w:pPr>
        <w:spacing w:after="180" w:line="288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</w:pPr>
      <w:r w:rsidR="54A79760">
        <w:drawing>
          <wp:anchor distT="0" distB="0" distL="114300" distR="114300" simplePos="0" relativeHeight="251658240" behindDoc="0" locked="0" layoutInCell="1" allowOverlap="1" wp14:editId="429F707C" wp14:anchorId="50B964B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23849020" name="picture" title="Vídeo titulado:APLSI - T04 - Innovación.mp4">
              <a:hlinkClick r:id="R1670d4d2649842f7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7ec4624b618549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economicasuba.sharepoint.com/sites/Sistemas/CATEDRA-1422/Material%20practica/APLSI%20-%20T04%20-%20Innovaci%C3%B3n.mp4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B4947E7" w:rsidP="2ECE9A6E" w:rsidRDefault="2B4947E7" w14:paraId="0BF71E97" w14:textId="305EA8DF">
      <w:pPr>
        <w:spacing w:after="180" w:line="288" w:lineRule="auto"/>
        <w:jc w:val="both"/>
        <w:rPr>
          <w:rFonts w:ascii="Arial" w:hAnsi="Arial" w:eastAsia="Arial" w:cs="Arial"/>
          <w:noProof w:val="0"/>
          <w:sz w:val="18"/>
          <w:szCs w:val="18"/>
          <w:lang w:val="es-ES"/>
        </w:rPr>
      </w:pPr>
      <w:r w:rsidRPr="2ECE9A6E" w:rsidR="2B4947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s-AR"/>
        </w:rPr>
        <w:t xml:space="preserve">Video explicativo del template: </w:t>
      </w:r>
      <w:hyperlink r:id="R35b3b1d0bab74083">
        <w:r w:rsidRPr="2ECE9A6E" w:rsidR="2B4947E7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18"/>
            <w:szCs w:val="18"/>
            <w:lang w:val="es-AR"/>
          </w:rPr>
          <w:t>APLSI - T04 - Innovación</w:t>
        </w:r>
      </w:hyperlink>
    </w:p>
    <w:p w:rsidR="000E79B0" w:rsidP="000E79B0" w:rsidRDefault="00032F97" w14:paraId="180837D0" w14:textId="42289E8F">
      <w:pPr>
        <w:pStyle w:val="Heading1"/>
        <w:rPr>
          <w:lang w:val="es-AR"/>
        </w:rPr>
      </w:pPr>
      <w:r>
        <w:rPr>
          <w:noProof/>
          <w:lang w:val="es-AR" w:eastAsia="es-AR"/>
        </w:rPr>
        <mc:AlternateContent>
          <mc:Choice Requires="wpg">
            <w:drawing>
              <wp:inline distT="0" distB="0" distL="0" distR="0" wp14:anchorId="0D901574" wp14:editId="6B93BDA8">
                <wp:extent cx="141605" cy="141605"/>
                <wp:effectExtent l="0" t="0" r="0" b="0"/>
                <wp:docPr id="3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>
                        <wps:cNvPr id="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style="width:11.15pt;height:11.15pt;mso-position-horizontal-relative:char;mso-position-vertical-relative:line" coordsize="141605,141605" o:spid="_x0000_s1026" w14:anchorId="6C59EB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LlLbAgAAA0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/>
              </v:group>
            </w:pict>
          </mc:Fallback>
        </mc:AlternateContent>
      </w:r>
      <w:r>
        <w:rPr>
          <w:lang w:val="es-AR"/>
        </w:rPr>
        <w:t xml:space="preserve">  </w:t>
      </w:r>
      <w:r w:rsidR="000E79B0">
        <w:rPr>
          <w:lang w:val="es-AR"/>
        </w:rPr>
        <w:t>R</w:t>
      </w:r>
      <w:r w:rsidR="006C4E3F">
        <w:rPr>
          <w:lang w:val="es-AR"/>
        </w:rPr>
        <w:t>ecursos y materiales</w:t>
      </w:r>
    </w:p>
    <w:p w:rsidR="00C83691" w:rsidP="00C83691" w:rsidRDefault="008F01BB" w14:paraId="50A146D5" w14:textId="5D71FB40">
      <w:pPr>
        <w:pStyle w:val="ListParagraph"/>
        <w:numPr>
          <w:ilvl w:val="0"/>
          <w:numId w:val="15"/>
        </w:numPr>
        <w:jc w:val="both"/>
        <w:rPr>
          <w:lang w:val="es-AR"/>
        </w:rPr>
      </w:pPr>
      <w:r w:rsidRPr="00C83691">
        <w:rPr>
          <w:b/>
          <w:bCs/>
          <w:lang w:val="es-419"/>
        </w:rPr>
        <w:t>Modelo de Doblin: 10 tipos de innovación</w:t>
      </w:r>
      <w:r w:rsidRPr="00C83691" w:rsidR="00C83691">
        <w:rPr>
          <w:b/>
          <w:bCs/>
          <w:lang w:val="es-419"/>
        </w:rPr>
        <w:t xml:space="preserve"> </w:t>
      </w:r>
      <w:r w:rsidRPr="00D07588" w:rsidR="00C83691">
        <w:rPr>
          <w:lang w:val="es-419"/>
        </w:rPr>
        <w:t>(</w:t>
      </w:r>
      <w:r w:rsidRPr="00C83691" w:rsidR="001B5D38">
        <w:rPr>
          <w:lang w:val="es-AR"/>
        </w:rPr>
        <w:t>Capítulo 6 del libro de APLSI</w:t>
      </w:r>
      <w:r w:rsidRPr="00C83691" w:rsidR="00C83691">
        <w:rPr>
          <w:lang w:val="es-AR"/>
        </w:rPr>
        <w:t>)</w:t>
      </w:r>
    </w:p>
    <w:p w:rsidRPr="00032F97" w:rsidR="001F6404" w:rsidP="3A9D34DC" w:rsidRDefault="00AF7672" w14:paraId="036E7B48" w14:textId="3FD8C1F7">
      <w:pPr>
        <w:pStyle w:val="ListParagraph"/>
        <w:numPr>
          <w:ilvl w:val="0"/>
          <w:numId w:val="15"/>
        </w:numPr>
        <w:jc w:val="both"/>
        <w:rPr>
          <w:lang w:val="es-AR"/>
        </w:rPr>
      </w:pPr>
      <w:r w:rsidRPr="7AEDB8FB" w:rsidR="00AF7672">
        <w:rPr>
          <w:rFonts w:eastAsia="" w:eastAsiaTheme="minorEastAsia"/>
          <w:b w:val="1"/>
          <w:bCs w:val="1"/>
          <w:lang w:val="es-AR"/>
        </w:rPr>
        <w:t xml:space="preserve">Metodologías para la </w:t>
      </w:r>
      <w:r w:rsidRPr="7AEDB8FB" w:rsidR="00C83691">
        <w:rPr>
          <w:rFonts w:eastAsia="" w:eastAsiaTheme="minorEastAsia"/>
          <w:b w:val="1"/>
          <w:bCs w:val="1"/>
          <w:lang w:val="es-AR"/>
        </w:rPr>
        <w:t xml:space="preserve">innovación </w:t>
      </w:r>
      <w:r w:rsidRPr="7AEDB8FB" w:rsidR="00C83691">
        <w:rPr>
          <w:rFonts w:eastAsia="" w:eastAsiaTheme="minorEastAsia"/>
          <w:lang w:val="es-AR"/>
        </w:rPr>
        <w:t>(</w:t>
      </w:r>
      <w:r w:rsidRPr="7AEDB8FB" w:rsidR="004C38C4">
        <w:rPr>
          <w:lang w:val="es-AR"/>
        </w:rPr>
        <w:t>Capítulo 8 del libro de APLSI</w:t>
      </w:r>
      <w:r w:rsidRPr="7AEDB8FB" w:rsidR="00C83691">
        <w:rPr>
          <w:lang w:val="es-AR"/>
        </w:rPr>
        <w:t>)</w:t>
      </w:r>
    </w:p>
    <w:p w:rsidR="00F4694D" w:rsidP="7AEDB8FB" w:rsidRDefault="00960F86" w14:paraId="79621D61" w14:textId="1FB93CAD">
      <w:pPr>
        <w:pStyle w:val="Heading1"/>
        <w:numPr>
          <w:numId w:val="0"/>
        </w:numPr>
        <w:jc w:val="both"/>
        <w:rPr>
          <w:lang w:val="es-AR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3584C4E5" wp14:editId="2FCA095F">
                <wp:extent xmlns:wp="http://schemas.openxmlformats.org/drawingml/2006/wordprocessingDrawing" cx="141605" cy="141605"/>
                <wp:effectExtent xmlns:wp="http://schemas.openxmlformats.org/drawingml/2006/wordprocessingDrawing" l="0" t="0" r="0" b="0"/>
                <wp:docPr xmlns:wp="http://schemas.openxmlformats.org/drawingml/2006/wordprocessingDrawing" id="1711027848" name="Group 5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41605" cy="141605"/>
                          <a:chOff x="0" y="0"/>
                          <a:chExt cx="141605" cy="141605"/>
                        </a:xfrm>
                      </wpg:grpSpPr>
                      <wps:wsp xmlns:wps="http://schemas.microsoft.com/office/word/2010/wordprocessingShape">
                        <wps:cNvPr id="3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605" cy="141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0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 xmlns:wps="http://schemas.microsoft.com/office/word/2010/wordprocessingShape">
                        <wps:cNvPr id="39" name="Freeform 21"/>
                        <wps:cNvSpPr>
                          <a:spLocks noEditPoints="1"/>
                        </wps:cNvSpPr>
                        <wps:spPr bwMode="auto">
                          <a:xfrm>
                            <a:off x="58420" y="22225"/>
                            <a:ext cx="24765" cy="97155"/>
                          </a:xfrm>
                          <a:custGeom>
                            <a:avLst/>
                            <a:gdLst>
                              <a:gd name="T0" fmla="*/ 30 w 541"/>
                              <a:gd name="T1" fmla="*/ 791 h 2151"/>
                              <a:gd name="T2" fmla="*/ 511 w 541"/>
                              <a:gd name="T3" fmla="*/ 791 h 2151"/>
                              <a:gd name="T4" fmla="*/ 511 w 541"/>
                              <a:gd name="T5" fmla="*/ 2151 h 2151"/>
                              <a:gd name="T6" fmla="*/ 30 w 541"/>
                              <a:gd name="T7" fmla="*/ 2151 h 2151"/>
                              <a:gd name="T8" fmla="*/ 30 w 541"/>
                              <a:gd name="T9" fmla="*/ 791 h 2151"/>
                              <a:gd name="T10" fmla="*/ 271 w 541"/>
                              <a:gd name="T11" fmla="*/ 0 h 2151"/>
                              <a:gd name="T12" fmla="*/ 311 w 541"/>
                              <a:gd name="T13" fmla="*/ 3 h 2151"/>
                              <a:gd name="T14" fmla="*/ 349 w 541"/>
                              <a:gd name="T15" fmla="*/ 11 h 2151"/>
                              <a:gd name="T16" fmla="*/ 384 w 541"/>
                              <a:gd name="T17" fmla="*/ 26 h 2151"/>
                              <a:gd name="T18" fmla="*/ 418 w 541"/>
                              <a:gd name="T19" fmla="*/ 44 h 2151"/>
                              <a:gd name="T20" fmla="*/ 447 w 541"/>
                              <a:gd name="T21" fmla="*/ 66 h 2151"/>
                              <a:gd name="T22" fmla="*/ 475 w 541"/>
                              <a:gd name="T23" fmla="*/ 93 h 2151"/>
                              <a:gd name="T24" fmla="*/ 497 w 541"/>
                              <a:gd name="T25" fmla="*/ 123 h 2151"/>
                              <a:gd name="T26" fmla="*/ 516 w 541"/>
                              <a:gd name="T27" fmla="*/ 157 h 2151"/>
                              <a:gd name="T28" fmla="*/ 530 w 541"/>
                              <a:gd name="T29" fmla="*/ 193 h 2151"/>
                              <a:gd name="T30" fmla="*/ 538 w 541"/>
                              <a:gd name="T31" fmla="*/ 230 h 2151"/>
                              <a:gd name="T32" fmla="*/ 541 w 541"/>
                              <a:gd name="T33" fmla="*/ 270 h 2151"/>
                              <a:gd name="T34" fmla="*/ 538 w 541"/>
                              <a:gd name="T35" fmla="*/ 310 h 2151"/>
                              <a:gd name="T36" fmla="*/ 530 w 541"/>
                              <a:gd name="T37" fmla="*/ 347 h 2151"/>
                              <a:gd name="T38" fmla="*/ 516 w 541"/>
                              <a:gd name="T39" fmla="*/ 384 h 2151"/>
                              <a:gd name="T40" fmla="*/ 497 w 541"/>
                              <a:gd name="T41" fmla="*/ 417 h 2151"/>
                              <a:gd name="T42" fmla="*/ 475 w 541"/>
                              <a:gd name="T43" fmla="*/ 447 h 2151"/>
                              <a:gd name="T44" fmla="*/ 447 w 541"/>
                              <a:gd name="T45" fmla="*/ 474 h 2151"/>
                              <a:gd name="T46" fmla="*/ 418 w 541"/>
                              <a:gd name="T47" fmla="*/ 496 h 2151"/>
                              <a:gd name="T48" fmla="*/ 384 w 541"/>
                              <a:gd name="T49" fmla="*/ 515 h 2151"/>
                              <a:gd name="T50" fmla="*/ 349 w 541"/>
                              <a:gd name="T51" fmla="*/ 529 h 2151"/>
                              <a:gd name="T52" fmla="*/ 311 w 541"/>
                              <a:gd name="T53" fmla="*/ 538 h 2151"/>
                              <a:gd name="T54" fmla="*/ 271 w 541"/>
                              <a:gd name="T55" fmla="*/ 540 h 2151"/>
                              <a:gd name="T56" fmla="*/ 231 w 541"/>
                              <a:gd name="T57" fmla="*/ 538 h 2151"/>
                              <a:gd name="T58" fmla="*/ 193 w 541"/>
                              <a:gd name="T59" fmla="*/ 529 h 2151"/>
                              <a:gd name="T60" fmla="*/ 157 w 541"/>
                              <a:gd name="T61" fmla="*/ 515 h 2151"/>
                              <a:gd name="T62" fmla="*/ 125 w 541"/>
                              <a:gd name="T63" fmla="*/ 496 h 2151"/>
                              <a:gd name="T64" fmla="*/ 94 w 541"/>
                              <a:gd name="T65" fmla="*/ 474 h 2151"/>
                              <a:gd name="T66" fmla="*/ 68 w 541"/>
                              <a:gd name="T67" fmla="*/ 447 h 2151"/>
                              <a:gd name="T68" fmla="*/ 44 w 541"/>
                              <a:gd name="T69" fmla="*/ 417 h 2151"/>
                              <a:gd name="T70" fmla="*/ 26 w 541"/>
                              <a:gd name="T71" fmla="*/ 384 h 2151"/>
                              <a:gd name="T72" fmla="*/ 13 w 541"/>
                              <a:gd name="T73" fmla="*/ 347 h 2151"/>
                              <a:gd name="T74" fmla="*/ 3 w 541"/>
                              <a:gd name="T75" fmla="*/ 310 h 2151"/>
                              <a:gd name="T76" fmla="*/ 0 w 541"/>
                              <a:gd name="T77" fmla="*/ 270 h 2151"/>
                              <a:gd name="T78" fmla="*/ 3 w 541"/>
                              <a:gd name="T79" fmla="*/ 230 h 2151"/>
                              <a:gd name="T80" fmla="*/ 13 w 541"/>
                              <a:gd name="T81" fmla="*/ 193 h 2151"/>
                              <a:gd name="T82" fmla="*/ 26 w 541"/>
                              <a:gd name="T83" fmla="*/ 157 h 2151"/>
                              <a:gd name="T84" fmla="*/ 44 w 541"/>
                              <a:gd name="T85" fmla="*/ 123 h 2151"/>
                              <a:gd name="T86" fmla="*/ 68 w 541"/>
                              <a:gd name="T87" fmla="*/ 93 h 2151"/>
                              <a:gd name="T88" fmla="*/ 94 w 541"/>
                              <a:gd name="T89" fmla="*/ 66 h 2151"/>
                              <a:gd name="T90" fmla="*/ 125 w 541"/>
                              <a:gd name="T91" fmla="*/ 44 h 2151"/>
                              <a:gd name="T92" fmla="*/ 157 w 541"/>
                              <a:gd name="T93" fmla="*/ 26 h 2151"/>
                              <a:gd name="T94" fmla="*/ 193 w 541"/>
                              <a:gd name="T95" fmla="*/ 11 h 2151"/>
                              <a:gd name="T96" fmla="*/ 231 w 541"/>
                              <a:gd name="T97" fmla="*/ 3 h 2151"/>
                              <a:gd name="T98" fmla="*/ 271 w 541"/>
                              <a:gd name="T99" fmla="*/ 0 h 21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541" h="2151">
                                <a:moveTo>
                                  <a:pt x="30" y="791"/>
                                </a:moveTo>
                                <a:lnTo>
                                  <a:pt x="511" y="791"/>
                                </a:lnTo>
                                <a:lnTo>
                                  <a:pt x="511" y="2151"/>
                                </a:lnTo>
                                <a:lnTo>
                                  <a:pt x="30" y="2151"/>
                                </a:lnTo>
                                <a:lnTo>
                                  <a:pt x="30" y="791"/>
                                </a:lnTo>
                                <a:close/>
                                <a:moveTo>
                                  <a:pt x="271" y="0"/>
                                </a:moveTo>
                                <a:lnTo>
                                  <a:pt x="311" y="3"/>
                                </a:lnTo>
                                <a:lnTo>
                                  <a:pt x="349" y="11"/>
                                </a:lnTo>
                                <a:lnTo>
                                  <a:pt x="384" y="26"/>
                                </a:lnTo>
                                <a:lnTo>
                                  <a:pt x="418" y="44"/>
                                </a:lnTo>
                                <a:lnTo>
                                  <a:pt x="447" y="66"/>
                                </a:lnTo>
                                <a:lnTo>
                                  <a:pt x="475" y="93"/>
                                </a:lnTo>
                                <a:lnTo>
                                  <a:pt x="497" y="123"/>
                                </a:lnTo>
                                <a:lnTo>
                                  <a:pt x="516" y="157"/>
                                </a:lnTo>
                                <a:lnTo>
                                  <a:pt x="530" y="193"/>
                                </a:lnTo>
                                <a:lnTo>
                                  <a:pt x="538" y="230"/>
                                </a:lnTo>
                                <a:lnTo>
                                  <a:pt x="541" y="270"/>
                                </a:lnTo>
                                <a:lnTo>
                                  <a:pt x="538" y="310"/>
                                </a:lnTo>
                                <a:lnTo>
                                  <a:pt x="530" y="347"/>
                                </a:lnTo>
                                <a:lnTo>
                                  <a:pt x="516" y="384"/>
                                </a:lnTo>
                                <a:lnTo>
                                  <a:pt x="497" y="417"/>
                                </a:lnTo>
                                <a:lnTo>
                                  <a:pt x="475" y="447"/>
                                </a:lnTo>
                                <a:lnTo>
                                  <a:pt x="447" y="474"/>
                                </a:lnTo>
                                <a:lnTo>
                                  <a:pt x="418" y="496"/>
                                </a:lnTo>
                                <a:lnTo>
                                  <a:pt x="384" y="515"/>
                                </a:lnTo>
                                <a:lnTo>
                                  <a:pt x="349" y="529"/>
                                </a:lnTo>
                                <a:lnTo>
                                  <a:pt x="311" y="538"/>
                                </a:lnTo>
                                <a:lnTo>
                                  <a:pt x="271" y="540"/>
                                </a:lnTo>
                                <a:lnTo>
                                  <a:pt x="231" y="538"/>
                                </a:lnTo>
                                <a:lnTo>
                                  <a:pt x="193" y="529"/>
                                </a:lnTo>
                                <a:lnTo>
                                  <a:pt x="157" y="515"/>
                                </a:lnTo>
                                <a:lnTo>
                                  <a:pt x="125" y="496"/>
                                </a:lnTo>
                                <a:lnTo>
                                  <a:pt x="94" y="474"/>
                                </a:lnTo>
                                <a:lnTo>
                                  <a:pt x="68" y="447"/>
                                </a:lnTo>
                                <a:lnTo>
                                  <a:pt x="44" y="417"/>
                                </a:lnTo>
                                <a:lnTo>
                                  <a:pt x="26" y="384"/>
                                </a:lnTo>
                                <a:lnTo>
                                  <a:pt x="13" y="347"/>
                                </a:lnTo>
                                <a:lnTo>
                                  <a:pt x="3" y="310"/>
                                </a:lnTo>
                                <a:lnTo>
                                  <a:pt x="0" y="270"/>
                                </a:lnTo>
                                <a:lnTo>
                                  <a:pt x="3" y="230"/>
                                </a:lnTo>
                                <a:lnTo>
                                  <a:pt x="13" y="193"/>
                                </a:lnTo>
                                <a:lnTo>
                                  <a:pt x="26" y="157"/>
                                </a:lnTo>
                                <a:lnTo>
                                  <a:pt x="44" y="123"/>
                                </a:lnTo>
                                <a:lnTo>
                                  <a:pt x="68" y="93"/>
                                </a:lnTo>
                                <a:lnTo>
                                  <a:pt x="94" y="66"/>
                                </a:lnTo>
                                <a:lnTo>
                                  <a:pt x="125" y="44"/>
                                </a:lnTo>
                                <a:lnTo>
                                  <a:pt x="157" y="26"/>
                                </a:lnTo>
                                <a:lnTo>
                                  <a:pt x="193" y="11"/>
                                </a:lnTo>
                                <a:lnTo>
                                  <a:pt x="231" y="3"/>
                                </a:lnTo>
                                <a:lnTo>
                                  <a:pt x="2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" style="width:11.15pt;height:11.15pt;mso-position-horizontal-relative:char;mso-position-vertical-relative:line" coordsize="141605,141605" o:spid="_x0000_s1026" w14:anchorId="6C59EB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LlLbAgAAA0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">
                <v:rect id="Rectangle 20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"/>
                <v:shape id="Freeform 21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">
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<o:lock v:ext="edit" verticies="t"/>
                </v:shape>
                <w10:anchorlock xmlns:w10="urn:schemas-microsoft-com:office:word"/>
              </v:group>
            </w:pict>
          </mc:Fallback>
        </mc:AlternateContent>
      </w:r>
      <w:r w:rsidRPr="7AEDB8FB" w:rsidR="0227A674">
        <w:rPr>
          <w:lang w:val="es-AR"/>
        </w:rPr>
        <w:t xml:space="preserve">  </w:t>
      </w:r>
      <w:r w:rsidR="00F4694D">
        <w:rPr>
          <w:lang w:val="es-AR"/>
        </w:rPr>
        <w:t xml:space="preserve">A</w:t>
      </w:r>
      <w:r w:rsidR="006C4E3F">
        <w:rPr>
          <w:lang w:val="es-AR"/>
        </w:rPr>
        <w:t>rtefacto entregable</w:t>
      </w:r>
    </w:p>
    <w:p w:rsidR="00322A4D" w:rsidP="00032F97" w:rsidRDefault="001B36A9" w14:paraId="0781A72C" w14:textId="31429AD9">
      <w:pPr>
        <w:rPr>
          <w:lang w:val="es-AR" w:eastAsia="es-MX"/>
        </w:rPr>
      </w:pPr>
      <w:r w:rsidRPr="001C167E">
        <w:rPr>
          <w:lang w:val="es-AR" w:eastAsia="es-MX"/>
        </w:rPr>
        <w:t xml:space="preserve">Un </w:t>
      </w:r>
      <w:r w:rsidR="00960F86">
        <w:rPr>
          <w:lang w:val="es-AR" w:eastAsia="es-MX"/>
        </w:rPr>
        <w:t>“</w:t>
      </w:r>
      <w:r w:rsidRPr="00960F86">
        <w:rPr>
          <w:b/>
          <w:bCs/>
          <w:lang w:val="es-AR" w:eastAsia="es-MX"/>
        </w:rPr>
        <w:t>elevator pitch</w:t>
      </w:r>
      <w:r w:rsidR="00960F86">
        <w:rPr>
          <w:b/>
          <w:bCs/>
          <w:lang w:val="es-AR" w:eastAsia="es-MX"/>
        </w:rPr>
        <w:t>”</w:t>
      </w:r>
      <w:r w:rsidRPr="001C167E" w:rsidR="009F1F42">
        <w:rPr>
          <w:lang w:val="es-AR" w:eastAsia="es-MX"/>
        </w:rPr>
        <w:t xml:space="preserve"> </w:t>
      </w:r>
      <w:r w:rsidR="001B21CA">
        <w:rPr>
          <w:lang w:val="es-AR" w:eastAsia="es-MX"/>
        </w:rPr>
        <w:t>grabado, listo para ser enviado</w:t>
      </w:r>
      <w:r w:rsidRPr="001C167E" w:rsidR="009F1F42">
        <w:rPr>
          <w:lang w:val="es-AR" w:eastAsia="es-MX"/>
        </w:rPr>
        <w:t xml:space="preserve"> mediante un </w:t>
      </w:r>
      <w:r w:rsidR="00C578E4">
        <w:rPr>
          <w:lang w:val="es-AR" w:eastAsia="es-MX"/>
        </w:rPr>
        <w:t>audio o video</w:t>
      </w:r>
      <w:r w:rsidRPr="001C167E" w:rsidR="009F1F42">
        <w:rPr>
          <w:lang w:val="es-AR" w:eastAsia="es-MX"/>
        </w:rPr>
        <w:t xml:space="preserve"> </w:t>
      </w:r>
      <w:r w:rsidR="00C578E4">
        <w:rPr>
          <w:lang w:val="es-AR" w:eastAsia="es-MX"/>
        </w:rPr>
        <w:t>por</w:t>
      </w:r>
      <w:r w:rsidRPr="001C167E" w:rsidR="009F1F42">
        <w:rPr>
          <w:lang w:val="es-AR" w:eastAsia="es-MX"/>
        </w:rPr>
        <w:t xml:space="preserve"> WhatsApp al sponsor de la compañía, para que pueda reenviarlo al CEO/</w:t>
      </w:r>
      <w:r w:rsidR="009A58DB">
        <w:rPr>
          <w:lang w:val="es-AR" w:eastAsia="es-MX"/>
        </w:rPr>
        <w:t xml:space="preserve">dirección, </w:t>
      </w:r>
      <w:r w:rsidR="00B35D2E">
        <w:rPr>
          <w:lang w:val="es-AR" w:eastAsia="es-MX"/>
        </w:rPr>
        <w:t>con el objetivo de</w:t>
      </w:r>
      <w:r w:rsidR="009A58DB">
        <w:rPr>
          <w:lang w:val="es-AR" w:eastAsia="es-MX"/>
        </w:rPr>
        <w:t xml:space="preserve"> obtener socios</w:t>
      </w:r>
      <w:r w:rsidRPr="001C167E" w:rsidR="009F1F42">
        <w:rPr>
          <w:lang w:val="es-AR" w:eastAsia="es-MX"/>
        </w:rPr>
        <w:t xml:space="preserve"> que </w:t>
      </w:r>
      <w:r w:rsidR="009A58DB">
        <w:rPr>
          <w:lang w:val="es-AR" w:eastAsia="es-MX"/>
        </w:rPr>
        <w:t>apoyen</w:t>
      </w:r>
      <w:r w:rsidRPr="001C167E" w:rsidR="009F1F42">
        <w:rPr>
          <w:lang w:val="es-AR" w:eastAsia="es-MX"/>
        </w:rPr>
        <w:t xml:space="preserve"> la inversión.</w:t>
      </w:r>
    </w:p>
    <w:p w:rsidR="00463ED0" w:rsidP="00032F97" w:rsidRDefault="00C578E4" w14:paraId="617C03A6" w14:textId="462FF618">
      <w:pPr>
        <w:rPr>
          <w:lang w:val="es-AR" w:eastAsia="es-MX"/>
        </w:rPr>
      </w:pPr>
      <w:r>
        <w:rPr>
          <w:lang w:val="es-AR" w:eastAsia="es-MX"/>
        </w:rPr>
        <w:t xml:space="preserve">El objetivo de este pitch es comunicar la idea, conseguir la aprobación y </w:t>
      </w:r>
      <w:r w:rsidR="00463ED0">
        <w:rPr>
          <w:lang w:val="es-AR" w:eastAsia="es-MX"/>
        </w:rPr>
        <w:t>adhesión interna dentro de la compañía</w:t>
      </w:r>
      <w:r w:rsidR="00E744EF">
        <w:rPr>
          <w:lang w:val="es-AR" w:eastAsia="es-MX"/>
        </w:rPr>
        <w:t xml:space="preserve"> para poder ejecutarlo</w:t>
      </w:r>
      <w:r w:rsidR="00463ED0">
        <w:rPr>
          <w:lang w:val="es-AR" w:eastAsia="es-MX"/>
        </w:rPr>
        <w:t>.</w:t>
      </w:r>
    </w:p>
    <w:p w:rsidR="00E744EF" w:rsidP="00032F97" w:rsidRDefault="00E744EF" w14:paraId="3900C312" w14:textId="03092DB8">
      <w:pPr>
        <w:rPr>
          <w:lang w:val="es-AR" w:eastAsia="es-MX"/>
        </w:rPr>
      </w:pPr>
      <w:r>
        <w:rPr>
          <w:lang w:val="es-AR" w:eastAsia="es-MX"/>
        </w:rPr>
        <w:t>Recomendamos que el mismo no sea mayor a 2 minutos de duración</w:t>
      </w:r>
    </w:p>
    <w:p w:rsidRPr="001C167E" w:rsidR="00DD72F7" w:rsidP="00032F97" w:rsidRDefault="00DE771A" w14:paraId="5497A180" w14:textId="68916279">
      <w:pPr>
        <w:rPr>
          <w:lang w:val="es-AR" w:eastAsia="es-MX"/>
        </w:rPr>
      </w:pPr>
      <w:r>
        <w:rPr>
          <w:lang w:val="es-AR" w:eastAsia="es-MX"/>
        </w:rPr>
        <w:t>E</w:t>
      </w:r>
      <w:r w:rsidR="00463ED0">
        <w:rPr>
          <w:lang w:val="es-AR" w:eastAsia="es-MX"/>
        </w:rPr>
        <w:t>structura/preguntas guía para la elaboración de este pitch:</w:t>
      </w:r>
    </w:p>
    <w:p w:rsidRPr="008C59FC" w:rsidR="00DD72F7" w:rsidP="008C59FC" w:rsidRDefault="009F1F42" w14:paraId="373E973C" w14:textId="1213FA41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Presentación</w:t>
      </w:r>
    </w:p>
    <w:p w:rsidRPr="00174BFE" w:rsidR="00DD72F7" w:rsidP="008C59FC" w:rsidRDefault="009F1F42" w14:paraId="6AFA92C9" w14:textId="5852F970">
      <w:pPr>
        <w:pStyle w:val="ListParagraph"/>
        <w:spacing w:line="240" w:lineRule="auto"/>
        <w:rPr>
          <w:i/>
          <w:iCs/>
          <w:color w:val="7F7F7F" w:themeColor="text1" w:themeTint="80"/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¿Q</w:t>
      </w:r>
      <w:r w:rsidRPr="00174BFE" w:rsidR="00EA3626">
        <w:rPr>
          <w:i/>
          <w:iCs/>
          <w:color w:val="7F7F7F" w:themeColor="text1" w:themeTint="80"/>
          <w:lang w:val="es-AR" w:eastAsia="es-MX"/>
        </w:rPr>
        <w:t>uién</w:t>
      </w:r>
      <w:r w:rsidRPr="00174BFE">
        <w:rPr>
          <w:i/>
          <w:iCs/>
          <w:color w:val="7F7F7F" w:themeColor="text1" w:themeTint="80"/>
          <w:lang w:val="es-AR" w:eastAsia="es-MX"/>
        </w:rPr>
        <w:t xml:space="preserve"> habla?</w:t>
      </w:r>
    </w:p>
    <w:p w:rsidRPr="008C59FC" w:rsidR="00DD72F7" w:rsidP="008C59FC" w:rsidRDefault="00E05010" w14:paraId="29DE216E" w14:textId="576AA68E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Problema</w:t>
      </w:r>
    </w:p>
    <w:p w:rsidRPr="00174BFE" w:rsidR="005835DC" w:rsidP="008C59FC" w:rsidRDefault="005835DC" w14:paraId="59B89390" w14:textId="1F6F515C">
      <w:pPr>
        <w:pStyle w:val="ListParagraph"/>
        <w:spacing w:line="240" w:lineRule="auto"/>
        <w:rPr>
          <w:i/>
          <w:iCs/>
          <w:color w:val="7F7F7F" w:themeColor="text1" w:themeTint="80"/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¿Qué problema/oportunidad encontramos?</w:t>
      </w:r>
    </w:p>
    <w:p w:rsidRPr="008C59FC" w:rsidR="00DD72F7" w:rsidP="008C59FC" w:rsidRDefault="00E05010" w14:paraId="74F96683" w14:textId="2AF943A0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Solución</w:t>
      </w:r>
    </w:p>
    <w:p w:rsidRPr="00174BFE" w:rsidR="00E05010" w:rsidP="008C59FC" w:rsidRDefault="005835DC" w14:paraId="7DA7986B" w14:textId="7197D89C">
      <w:pPr>
        <w:pStyle w:val="ListParagraph"/>
        <w:spacing w:line="240" w:lineRule="auto"/>
        <w:rPr>
          <w:i/>
          <w:iCs/>
          <w:color w:val="7F7F7F" w:themeColor="text1" w:themeTint="80"/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¿Q</w:t>
      </w:r>
      <w:r w:rsidRPr="00174BFE" w:rsidR="00E05010">
        <w:rPr>
          <w:i/>
          <w:iCs/>
          <w:color w:val="7F7F7F" w:themeColor="text1" w:themeTint="80"/>
          <w:lang w:val="es-AR" w:eastAsia="es-MX"/>
        </w:rPr>
        <w:t xml:space="preserve">ué </w:t>
      </w:r>
      <w:r w:rsidR="00E657BF">
        <w:rPr>
          <w:i/>
          <w:iCs/>
          <w:color w:val="7F7F7F" w:themeColor="text1" w:themeTint="80"/>
          <w:lang w:val="es-AR" w:eastAsia="es-MX"/>
        </w:rPr>
        <w:t>modelo</w:t>
      </w:r>
      <w:r w:rsidRPr="00174BFE" w:rsidR="00E05010">
        <w:rPr>
          <w:i/>
          <w:iCs/>
          <w:color w:val="7F7F7F" w:themeColor="text1" w:themeTint="80"/>
          <w:lang w:val="es-AR" w:eastAsia="es-MX"/>
        </w:rPr>
        <w:t xml:space="preserve"> propone</w:t>
      </w:r>
      <w:r w:rsidRPr="00174BFE" w:rsidR="00EA3626">
        <w:rPr>
          <w:i/>
          <w:iCs/>
          <w:color w:val="7F7F7F" w:themeColor="text1" w:themeTint="80"/>
          <w:lang w:val="es-AR" w:eastAsia="es-MX"/>
        </w:rPr>
        <w:t>mos</w:t>
      </w:r>
      <w:r w:rsidRPr="00174BFE" w:rsidR="00E05010">
        <w:rPr>
          <w:i/>
          <w:iCs/>
          <w:color w:val="7F7F7F" w:themeColor="text1" w:themeTint="80"/>
          <w:lang w:val="es-AR" w:eastAsia="es-MX"/>
        </w:rPr>
        <w:t xml:space="preserve"> para este cliente? </w:t>
      </w:r>
    </w:p>
    <w:p w:rsidRPr="008C59FC" w:rsidR="00DD72F7" w:rsidP="008C59FC" w:rsidRDefault="00835E13" w14:paraId="629891A7" w14:textId="56652B67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Target</w:t>
      </w:r>
    </w:p>
    <w:p w:rsidRPr="001C167E" w:rsidR="00FF646B" w:rsidP="008C59FC" w:rsidRDefault="00FF646B" w14:paraId="45ED6EC9" w14:textId="7387039F">
      <w:pPr>
        <w:pStyle w:val="ListParagraph"/>
        <w:spacing w:line="240" w:lineRule="auto"/>
        <w:rPr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¿Qué sponsors/partes de la organización deberían involucrarse?</w:t>
      </w:r>
    </w:p>
    <w:p w:rsidRPr="008C59FC" w:rsidR="00FF646B" w:rsidP="008C59FC" w:rsidRDefault="00FF646B" w14:paraId="1C94B29B" w14:textId="6DF83380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Competidores</w:t>
      </w:r>
    </w:p>
    <w:p w:rsidRPr="001C167E" w:rsidR="008E43C8" w:rsidP="008C59FC" w:rsidRDefault="008E43C8" w14:paraId="21E43097" w14:textId="40E39016">
      <w:pPr>
        <w:pStyle w:val="ListParagraph"/>
        <w:spacing w:line="240" w:lineRule="auto"/>
        <w:rPr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¿Qué competidores ya están aplicando est</w:t>
      </w:r>
      <w:r w:rsidR="00E657BF">
        <w:rPr>
          <w:i/>
          <w:iCs/>
          <w:color w:val="7F7F7F" w:themeColor="text1" w:themeTint="80"/>
          <w:lang w:val="es-AR" w:eastAsia="es-MX"/>
        </w:rPr>
        <w:t>e modelo</w:t>
      </w:r>
      <w:r w:rsidRPr="00174BFE">
        <w:rPr>
          <w:i/>
          <w:iCs/>
          <w:color w:val="7F7F7F" w:themeColor="text1" w:themeTint="80"/>
          <w:lang w:val="es-AR" w:eastAsia="es-MX"/>
        </w:rPr>
        <w:t>?</w:t>
      </w:r>
    </w:p>
    <w:p w:rsidRPr="008C59FC" w:rsidR="008E43C8" w:rsidP="008C59FC" w:rsidRDefault="008E43C8" w14:paraId="192917BF" w14:textId="7404EA84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Equipo</w:t>
      </w:r>
    </w:p>
    <w:p w:rsidR="001C167E" w:rsidP="008C59FC" w:rsidRDefault="008E43C8" w14:paraId="01DC2407" w14:textId="6CAF2FDF">
      <w:pPr>
        <w:pStyle w:val="ListParagraph"/>
        <w:spacing w:line="240" w:lineRule="auto"/>
        <w:rPr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</w:t>
      </w:r>
      <w:r w:rsidRPr="00174BFE" w:rsidR="00EA3626">
        <w:rPr>
          <w:i/>
          <w:iCs/>
          <w:color w:val="7F7F7F" w:themeColor="text1" w:themeTint="80"/>
          <w:lang w:val="es-AR" w:eastAsia="es-MX"/>
        </w:rPr>
        <w:t>P</w:t>
      </w:r>
      <w:r w:rsidRPr="00174BFE">
        <w:rPr>
          <w:i/>
          <w:iCs/>
          <w:color w:val="7F7F7F" w:themeColor="text1" w:themeTint="80"/>
          <w:lang w:val="es-AR" w:eastAsia="es-MX"/>
        </w:rPr>
        <w:t xml:space="preserve">or qué </w:t>
      </w:r>
      <w:r w:rsidRPr="00174BFE" w:rsidR="00EA3626">
        <w:rPr>
          <w:i/>
          <w:iCs/>
          <w:color w:val="7F7F7F" w:themeColor="text1" w:themeTint="80"/>
          <w:lang w:val="es-AR" w:eastAsia="es-MX"/>
        </w:rPr>
        <w:t xml:space="preserve">nos pueden confiar con esta </w:t>
      </w:r>
      <w:r w:rsidR="00365346">
        <w:rPr>
          <w:i/>
          <w:iCs/>
          <w:color w:val="7F7F7F" w:themeColor="text1" w:themeTint="80"/>
          <w:lang w:val="es-AR" w:eastAsia="es-MX"/>
        </w:rPr>
        <w:t>innovación</w:t>
      </w:r>
      <w:r w:rsidRPr="00174BFE" w:rsidR="00EA3626">
        <w:rPr>
          <w:i/>
          <w:iCs/>
          <w:color w:val="7F7F7F" w:themeColor="text1" w:themeTint="80"/>
          <w:lang w:val="es-AR" w:eastAsia="es-MX"/>
        </w:rPr>
        <w:t>?</w:t>
      </w:r>
    </w:p>
    <w:p w:rsidRPr="008C59FC" w:rsidR="0010580A" w:rsidP="008C59FC" w:rsidRDefault="00CF448E" w14:paraId="4D665129" w14:textId="7800D640">
      <w:pPr>
        <w:pStyle w:val="ListParagraph"/>
        <w:numPr>
          <w:ilvl w:val="0"/>
          <w:numId w:val="20"/>
        </w:numPr>
        <w:spacing w:line="240" w:lineRule="auto"/>
        <w:rPr>
          <w:lang w:val="es-AR" w:eastAsia="es-MX"/>
        </w:rPr>
      </w:pPr>
      <w:r w:rsidRPr="008C59FC">
        <w:rPr>
          <w:lang w:val="es-AR" w:eastAsia="es-MX"/>
        </w:rPr>
        <w:t>Próximos pasos</w:t>
      </w:r>
    </w:p>
    <w:p w:rsidR="001C167E" w:rsidP="008C59FC" w:rsidRDefault="00CF448E" w14:paraId="41673981" w14:textId="40E4E4C1">
      <w:pPr>
        <w:pStyle w:val="ListParagraph"/>
        <w:spacing w:line="240" w:lineRule="auto"/>
        <w:rPr>
          <w:i/>
          <w:iCs/>
          <w:color w:val="7F7F7F" w:themeColor="text1" w:themeTint="80"/>
          <w:lang w:val="es-AR" w:eastAsia="es-MX"/>
        </w:rPr>
      </w:pPr>
      <w:r w:rsidRPr="00174BFE">
        <w:rPr>
          <w:i/>
          <w:iCs/>
          <w:color w:val="7F7F7F" w:themeColor="text1" w:themeTint="80"/>
          <w:lang w:val="es-AR" w:eastAsia="es-MX"/>
        </w:rPr>
        <w:t>¿Cuál es el próximo paso a dar?</w:t>
      </w:r>
      <w:r w:rsidRPr="00174BFE" w:rsidR="00AC16E1">
        <w:rPr>
          <w:i/>
          <w:iCs/>
          <w:color w:val="7F7F7F" w:themeColor="text1" w:themeTint="80"/>
          <w:lang w:val="es-AR" w:eastAsia="es-MX"/>
        </w:rPr>
        <w:t xml:space="preserve"> ¿Qué necesitamos del cliente?</w:t>
      </w:r>
    </w:p>
    <w:p w:rsidR="00785A3B" w:rsidP="00785A3B" w:rsidRDefault="00785A3B" w14:paraId="32218352" w14:textId="7DB1497B">
      <w:pPr>
        <w:pBdr>
          <w:bottom w:val="single" w:color="auto" w:sz="6" w:space="1"/>
        </w:pBdr>
        <w:spacing w:line="240" w:lineRule="auto"/>
        <w:rPr>
          <w:i/>
          <w:iCs/>
          <w:color w:val="7F7F7F" w:themeColor="text1" w:themeTint="80"/>
          <w:lang w:val="es-AR" w:eastAsia="es-MX"/>
        </w:rPr>
      </w:pPr>
    </w:p>
    <w:p w:rsidR="002061A0" w:rsidP="00835793" w:rsidRDefault="002061A0" w14:paraId="491AAE80" w14:textId="1EC49303">
      <w:pPr>
        <w:pStyle w:val="Heading1"/>
        <w:rPr>
          <w:noProof/>
          <w:lang w:val="es-AR"/>
        </w:rPr>
      </w:pPr>
      <w:r w:rsidRPr="30365DC6">
        <w:rPr>
          <w:noProof/>
          <w:lang w:val="es-AR"/>
        </w:rPr>
        <w:t>Presentación de la innovación</w:t>
      </w:r>
    </w:p>
    <w:p w:rsidRPr="001217FF" w:rsidR="00740B44" w:rsidP="30365DC6" w:rsidRDefault="00705A8D" w14:paraId="33857642" w14:textId="35C84EAB">
      <w:pPr>
        <w:rPr>
          <w:noProof/>
          <w:lang w:val="es-AR"/>
        </w:rPr>
      </w:pPr>
      <w:r w:rsidRPr="00EC3A8C">
        <w:rPr>
          <w:lang w:val="es-AR" w:eastAsia="es-MX"/>
        </w:rPr>
        <w:t xml:space="preserve">En la práctica, </w:t>
      </w:r>
      <w:r>
        <w:rPr>
          <w:lang w:val="es-AR" w:eastAsia="es-MX"/>
        </w:rPr>
        <w:t>la innovación</w:t>
      </w:r>
      <w:r w:rsidRPr="00EC3A8C">
        <w:rPr>
          <w:lang w:val="es-AR" w:eastAsia="es-MX"/>
        </w:rPr>
        <w:t xml:space="preserve"> puede ocurrir en diferentes áreas y procesos de la organización, por lo tanto, en esta primer etapa identificaremos en qué aspectos debería innovar el cliente para alcanzar sus objetivos en el marco de la transformación digital</w:t>
      </w:r>
      <w:r>
        <w:rPr>
          <w:lang w:val="es-AR" w:eastAsia="es-MX"/>
        </w:rPr>
        <w:t xml:space="preserve">. </w:t>
      </w:r>
    </w:p>
    <w:p w:rsidR="001D55AB" w:rsidP="001D55AB" w:rsidRDefault="001D55AB" w14:paraId="41215256" w14:textId="4DC6A78D">
      <w:pPr>
        <w:pStyle w:val="Heading2"/>
        <w:rPr>
          <w:noProof/>
          <w:lang w:val="es-AR"/>
        </w:rPr>
      </w:pPr>
      <w:r w:rsidRPr="30365DC6">
        <w:rPr>
          <w:noProof/>
          <w:lang w:val="es-AR"/>
        </w:rPr>
        <w:t>M</w:t>
      </w:r>
      <w:r w:rsidR="008A77CF">
        <w:rPr>
          <w:noProof/>
          <w:lang w:val="es-AR"/>
        </w:rPr>
        <w:t>odelo de innovación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EE4695" w:rsidR="001D55AB" w:rsidTr="00CE32B4" w14:paraId="732451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1D55AB" w:rsidP="00CE32B4" w:rsidRDefault="001D55AB" w14:paraId="36608835" w14:textId="77777777">
            <w:pPr>
              <w:rPr>
                <w:noProof/>
                <w:lang w:val="es-AR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35FFA0D" wp14:editId="2408A874">
                      <wp:extent cx="141605" cy="141605"/>
                      <wp:effectExtent l="0" t="0" r="0" b="0"/>
                      <wp:docPr id="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9" name="Rectangle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37B0BE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AALHf5oCAAACygAAA4AAAAAAAAAAAAAAAAALgIAAGRycy9lMm9E&#10;b2MueG1sUEsBAi0AFAAGAAgAAAAhAAXiDD3ZAAAAAwEAAA8AAAAAAAAAAAAAAAAAwgoAAGRycy9k&#10;b3ducmV2LnhtbFBLBQYAAAAABAAEAPMAAADICwAAAAA=&#10;">
                      <v:rect id="Rectangle 4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"/>
                      <v:shape id="Freeform 5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rA3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9eFL+AEy+wcAAP//AwBQSwECLQAUAAYACAAAACEA2+H2y+4AAACFAQAAEwAAAAAAAAAAAAAA&#10;AAAAAAAAW0NvbnRlbnRfVHlwZXNdLnhtbFBLAQItABQABgAIAAAAIQBa9CxbvwAAABUBAAALAAAA&#10;AAAAAAAAAAAAAB8BAABfcmVscy8ucmVsc1BLAQItABQABgAIAAAAIQAxbrA3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BA30E3" w:rsidR="001D55AB" w:rsidP="00CE32B4" w:rsidRDefault="001D55AB" w14:paraId="3056205D" w14:textId="60A43E20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>Referencia</w:t>
            </w:r>
            <w:r>
              <w:rPr>
                <w:noProof/>
                <w:lang w:val="es-AR"/>
              </w:rPr>
              <w:t xml:space="preserve">r el modelo de los 10 tipos de innovación: </w:t>
            </w:r>
            <w:r w:rsidR="00567C81">
              <w:rPr>
                <w:noProof/>
                <w:lang w:val="es-AR"/>
              </w:rPr>
              <w:t>¿de qué tipo/s</w:t>
            </w:r>
            <w:r>
              <w:rPr>
                <w:noProof/>
                <w:lang w:val="es-AR"/>
              </w:rPr>
              <w:t xml:space="preserve"> </w:t>
            </w:r>
            <w:r w:rsidR="006724BE">
              <w:rPr>
                <w:noProof/>
                <w:lang w:val="es-AR"/>
              </w:rPr>
              <w:t>será la</w:t>
            </w:r>
            <w:r>
              <w:rPr>
                <w:noProof/>
                <w:lang w:val="es-AR"/>
              </w:rPr>
              <w:t xml:space="preserve"> innovación y por qué tiene sentido para la organización?</w:t>
            </w:r>
          </w:p>
        </w:tc>
      </w:tr>
    </w:tbl>
    <w:p w:rsidR="001D55AB" w:rsidP="30365DC6" w:rsidRDefault="001D55AB" w14:paraId="1922B7B3" w14:textId="77777777">
      <w:pPr>
        <w:rPr>
          <w:rFonts w:eastAsiaTheme="minorEastAsia"/>
          <w:lang w:val="es-AR"/>
        </w:rPr>
      </w:pPr>
    </w:p>
    <w:p w:rsidR="002B3F68" w:rsidP="30365DC6" w:rsidRDefault="002B3F68" w14:paraId="2EA1AE85" w14:textId="1EE5DFC7">
      <w:pPr>
        <w:rPr>
          <w:noProof/>
          <w:lang w:val="es-ES"/>
        </w:rPr>
      </w:pPr>
      <w:r>
        <w:rPr>
          <w:rFonts w:eastAsiaTheme="minorEastAsia"/>
          <w:lang w:val="es-AR"/>
        </w:rPr>
        <w:t xml:space="preserve">En el mapa siguiente, se ofrecen algunas preguntas disparadoras para reflexionar </w:t>
      </w:r>
      <w:r w:rsidR="00E00CA6">
        <w:rPr>
          <w:rFonts w:eastAsiaTheme="minorEastAsia"/>
          <w:lang w:val="es-AR"/>
        </w:rPr>
        <w:t xml:space="preserve">en equipo </w:t>
      </w:r>
      <w:r>
        <w:rPr>
          <w:rFonts w:eastAsiaTheme="minorEastAsia"/>
          <w:lang w:val="es-AR"/>
        </w:rPr>
        <w:t>dónde se pondrá el foco</w:t>
      </w:r>
      <w:r w:rsidR="00E00CA6">
        <w:rPr>
          <w:rFonts w:eastAsiaTheme="minorEastAsia"/>
          <w:lang w:val="es-AR"/>
        </w:rPr>
        <w:t>.</w:t>
      </w:r>
      <w:r w:rsidR="00125B14">
        <w:rPr>
          <w:rFonts w:eastAsiaTheme="minorEastAsia"/>
          <w:lang w:val="es-AR"/>
        </w:rPr>
        <w:t xml:space="preserve"> </w:t>
      </w:r>
      <w:r w:rsidR="005D6A84">
        <w:rPr>
          <w:rFonts w:eastAsiaTheme="minorEastAsia"/>
          <w:lang w:val="es-AR"/>
        </w:rPr>
        <w:t>La visión propuesta por el equipo puede abarcar más de un tipo.</w:t>
      </w:r>
    </w:p>
    <w:tbl>
      <w:tblPr>
        <w:tblStyle w:val="TableGrid"/>
        <w:tblW w:w="8759" w:type="dxa"/>
        <w:tblBorders>
          <w:top w:val="single" w:color="FFFFFF" w:themeColor="background1" w:sz="24" w:space="0"/>
          <w:left w:val="single" w:color="FFFFFF" w:themeColor="background1" w:sz="24" w:space="0"/>
          <w:bottom w:val="single" w:color="FFFFFF" w:themeColor="background1" w:sz="24" w:space="0"/>
          <w:right w:val="single" w:color="FFFFFF" w:themeColor="background1" w:sz="24" w:space="0"/>
          <w:insideH w:val="single" w:color="FFFFFF" w:themeColor="background1" w:sz="24" w:space="0"/>
          <w:insideV w:val="single" w:color="FFFFFF" w:themeColor="background1" w:sz="24" w:space="0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7229"/>
      </w:tblGrid>
      <w:tr w:rsidR="005C73BB" w:rsidTr="00CE32B4" w14:paraId="0B23A531" w14:textId="77777777">
        <w:trPr>
          <w:trHeight w:val="527"/>
        </w:trPr>
        <w:tc>
          <w:tcPr>
            <w:tcW w:w="8759" w:type="dxa"/>
            <w:gridSpan w:val="2"/>
            <w:tcBorders>
              <w:top w:val="single" w:color="0096FF" w:sz="24" w:space="0"/>
              <w:bottom w:val="single" w:color="0096FF" w:sz="24" w:space="0"/>
            </w:tcBorders>
            <w:shd w:val="clear" w:color="auto" w:fill="FFFFFF" w:themeFill="background1"/>
            <w:vAlign w:val="center"/>
          </w:tcPr>
          <w:p w:rsidRPr="000442CC" w:rsidR="005C73BB" w:rsidP="00CE32B4" w:rsidRDefault="005C73BB" w14:paraId="20CD9D98" w14:textId="77777777">
            <w:pPr>
              <w:spacing w:line="259" w:lineRule="auto"/>
              <w:jc w:val="center"/>
              <w:rPr>
                <w:rFonts w:ascii="Abadi" w:hAnsi="Abadi"/>
                <w:b/>
                <w:bCs/>
                <w:sz w:val="28"/>
                <w:szCs w:val="28"/>
                <w:lang w:val="es-ES"/>
              </w:rPr>
            </w:pPr>
            <w:r w:rsidRPr="000442CC">
              <w:rPr>
                <w:rFonts w:ascii="Abadi" w:hAnsi="Abadi"/>
                <w:b/>
                <w:bCs/>
                <w:color w:val="00B0F0"/>
                <w:sz w:val="28"/>
                <w:szCs w:val="28"/>
                <w:lang w:val="es-ES"/>
              </w:rPr>
              <w:t>C O N F I G U R A C I Ó N</w:t>
            </w:r>
          </w:p>
        </w:tc>
      </w:tr>
      <w:tr w:rsidRPr="00EE4695" w:rsidR="005C73BB" w:rsidTr="00CE32B4" w14:paraId="72B7E8B6" w14:textId="77777777">
        <w:trPr>
          <w:trHeight w:val="542"/>
        </w:trPr>
        <w:tc>
          <w:tcPr>
            <w:tcW w:w="1530" w:type="dxa"/>
            <w:tcBorders>
              <w:top w:val="single" w:color="0096FF" w:sz="24" w:space="0"/>
            </w:tcBorders>
            <w:shd w:val="clear" w:color="auto" w:fill="00B0F0"/>
            <w:vAlign w:val="center"/>
          </w:tcPr>
          <w:p w:rsidRPr="00F570F0" w:rsidR="005C73BB" w:rsidP="00CE32B4" w:rsidRDefault="005C73BB" w14:paraId="7184FB86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Modelo de negocio</w:t>
            </w:r>
          </w:p>
        </w:tc>
        <w:tc>
          <w:tcPr>
            <w:tcW w:w="7229" w:type="dxa"/>
            <w:tcBorders>
              <w:top w:val="single" w:color="0096FF" w:sz="24" w:space="0"/>
            </w:tcBorders>
          </w:tcPr>
          <w:p w:rsidRPr="00E16452" w:rsidR="005C73BB" w:rsidP="00CE32B4" w:rsidRDefault="005C73BB" w14:paraId="15B242C3" w14:textId="77777777">
            <w:pPr>
              <w:spacing w:line="259" w:lineRule="auto"/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¿Cómo hacen dinero las compañías líderes/referentes de la misma industria?</w:t>
            </w:r>
          </w:p>
        </w:tc>
      </w:tr>
      <w:tr w:rsidRPr="00EE4695" w:rsidR="005C73BB" w:rsidTr="00CE32B4" w14:paraId="4A06C969" w14:textId="77777777">
        <w:tc>
          <w:tcPr>
            <w:tcW w:w="1530" w:type="dxa"/>
            <w:shd w:val="clear" w:color="auto" w:fill="00B0F0"/>
            <w:vAlign w:val="center"/>
          </w:tcPr>
          <w:p w:rsidRPr="00F570F0" w:rsidR="005C73BB" w:rsidP="00CE32B4" w:rsidRDefault="005C73BB" w14:paraId="14677EF6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Redes</w:t>
            </w:r>
          </w:p>
        </w:tc>
        <w:tc>
          <w:tcPr>
            <w:tcW w:w="7229" w:type="dxa"/>
          </w:tcPr>
          <w:p w:rsidRPr="00E16452" w:rsidR="005C73BB" w:rsidP="00CE32B4" w:rsidRDefault="005C73BB" w14:paraId="617E6C1F" w14:textId="77777777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¿Con qué empresas valdría la pena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que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oper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>en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para apoyar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>se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en lo que hacen mejor y 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que a la vez se 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potenc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>ien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con 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>este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negocio?</w:t>
            </w:r>
          </w:p>
        </w:tc>
      </w:tr>
      <w:tr w:rsidRPr="00EE4695" w:rsidR="005C73BB" w:rsidTr="00CE32B4" w14:paraId="6ED909D6" w14:textId="77777777">
        <w:tc>
          <w:tcPr>
            <w:tcW w:w="1530" w:type="dxa"/>
            <w:shd w:val="clear" w:color="auto" w:fill="00B0F0"/>
            <w:vAlign w:val="center"/>
          </w:tcPr>
          <w:p w:rsidRPr="00F570F0" w:rsidR="005C73BB" w:rsidP="00CE32B4" w:rsidRDefault="005C73BB" w14:paraId="0169AD6C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Estructura</w:t>
            </w:r>
          </w:p>
        </w:tc>
        <w:tc>
          <w:tcPr>
            <w:tcW w:w="7229" w:type="dxa"/>
          </w:tcPr>
          <w:p w:rsidRPr="00E16452" w:rsidR="005C73BB" w:rsidP="00CE32B4" w:rsidRDefault="005C73BB" w14:paraId="4E2EA767" w14:textId="77777777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¿De qué gerencia/C-level depende el área de IT? ¿Cuánto se invierte en investigación y desarrollo, y qué sectores lo implementan formalmente?</w:t>
            </w:r>
          </w:p>
        </w:tc>
      </w:tr>
      <w:tr w:rsidRPr="00EE4695" w:rsidR="005C73BB" w:rsidTr="00CE32B4" w14:paraId="0795F46F" w14:textId="77777777">
        <w:trPr>
          <w:trHeight w:val="537"/>
        </w:trPr>
        <w:tc>
          <w:tcPr>
            <w:tcW w:w="1530" w:type="dxa"/>
            <w:tcBorders>
              <w:bottom w:val="single" w:color="F4BF2E" w:themeColor="accent3" w:sz="24" w:space="0"/>
            </w:tcBorders>
            <w:shd w:val="clear" w:color="auto" w:fill="00B0F0"/>
            <w:vAlign w:val="center"/>
          </w:tcPr>
          <w:p w:rsidRPr="00F570F0" w:rsidR="005C73BB" w:rsidP="00CE32B4" w:rsidRDefault="005C73BB" w14:paraId="175B3FDF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Procesos</w:t>
            </w:r>
          </w:p>
        </w:tc>
        <w:tc>
          <w:tcPr>
            <w:tcW w:w="7229" w:type="dxa"/>
            <w:tcBorders>
              <w:bottom w:val="single" w:color="F4BF2E" w:themeColor="accent3" w:sz="24" w:space="0"/>
            </w:tcBorders>
          </w:tcPr>
          <w:p w:rsidRPr="00E16452" w:rsidR="005C73BB" w:rsidP="00CE32B4" w:rsidRDefault="005C73BB" w14:paraId="22ADFB7F" w14:textId="3F4ED378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¿Qué metodologías de trabajo, automatización, análisis de datos, técnicas de acercamiento con el usuario, etc. </w:t>
            </w:r>
            <w:r w:rsidR="00231D0C">
              <w:rPr>
                <w:rFonts w:cstheme="minorHAnsi"/>
                <w:color w:val="595959" w:themeColor="text1" w:themeTint="A6"/>
                <w:sz w:val="20"/>
                <w:lang w:val="es-ES"/>
              </w:rPr>
              <w:t>se pueden aplicar/mejorar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?</w:t>
            </w:r>
          </w:p>
        </w:tc>
      </w:tr>
      <w:tr w:rsidR="005C73BB" w:rsidTr="00CE32B4" w14:paraId="02EADAD3" w14:textId="77777777">
        <w:trPr>
          <w:trHeight w:val="485"/>
        </w:trPr>
        <w:tc>
          <w:tcPr>
            <w:tcW w:w="8759" w:type="dxa"/>
            <w:gridSpan w:val="2"/>
            <w:tcBorders>
              <w:top w:val="single" w:color="F4BF2E" w:themeColor="accent3" w:sz="24" w:space="0"/>
              <w:left w:val="nil"/>
              <w:bottom w:val="single" w:color="F4BF2E" w:themeColor="accent3" w:sz="24" w:space="0"/>
              <w:right w:val="nil"/>
            </w:tcBorders>
            <w:shd w:val="clear" w:color="auto" w:fill="FFFFFF" w:themeFill="background1"/>
            <w:vAlign w:val="center"/>
          </w:tcPr>
          <w:p w:rsidRPr="000442CC" w:rsidR="005C73BB" w:rsidP="00CE32B4" w:rsidRDefault="005C73BB" w14:paraId="1ECEE9C5" w14:textId="77777777">
            <w:pPr>
              <w:spacing w:line="259" w:lineRule="auto"/>
              <w:jc w:val="center"/>
              <w:rPr>
                <w:rFonts w:ascii="Abadi" w:hAnsi="Abadi"/>
                <w:b/>
                <w:bCs/>
                <w:color w:val="86BB40" w:themeColor="accent2"/>
                <w:lang w:val="es-ES"/>
              </w:rPr>
            </w:pPr>
            <w:r w:rsidRPr="00AC1886">
              <w:rPr>
                <w:rFonts w:ascii="Abadi" w:hAnsi="Abadi"/>
                <w:b/>
                <w:bCs/>
                <w:color w:val="F4BF2E" w:themeColor="accent3"/>
                <w:sz w:val="28"/>
                <w:szCs w:val="28"/>
                <w:lang w:val="es-ES"/>
              </w:rPr>
              <w:t>O F E R T A</w:t>
            </w:r>
          </w:p>
        </w:tc>
      </w:tr>
      <w:tr w:rsidRPr="00EE4695" w:rsidR="005C73BB" w:rsidTr="00CE32B4" w14:paraId="5B7BC817" w14:textId="77777777">
        <w:tc>
          <w:tcPr>
            <w:tcW w:w="1530" w:type="dxa"/>
            <w:tcBorders>
              <w:top w:val="single" w:color="F4BF2E" w:themeColor="accent3" w:sz="24" w:space="0"/>
            </w:tcBorders>
            <w:shd w:val="clear" w:color="auto" w:fill="FFA200"/>
            <w:vAlign w:val="center"/>
          </w:tcPr>
          <w:p w:rsidRPr="00F570F0" w:rsidR="005C73BB" w:rsidP="00CE32B4" w:rsidRDefault="005C73BB" w14:paraId="06D9833C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Rendimiento del producto</w:t>
            </w:r>
          </w:p>
        </w:tc>
        <w:tc>
          <w:tcPr>
            <w:tcW w:w="7229" w:type="dxa"/>
            <w:tcBorders>
              <w:top w:val="single" w:color="F4BF2E" w:themeColor="accent3" w:sz="24" w:space="0"/>
            </w:tcBorders>
          </w:tcPr>
          <w:p w:rsidRPr="00E16452" w:rsidR="005C73BB" w:rsidP="00CE32B4" w:rsidRDefault="005C73BB" w14:paraId="618C3936" w14:textId="1A786BDB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¿Qué atributo</w:t>
            </w:r>
            <w:r w:rsidR="001D70F6">
              <w:rPr>
                <w:rFonts w:cstheme="minorHAnsi"/>
                <w:color w:val="595959" w:themeColor="text1" w:themeTint="A6"/>
                <w:sz w:val="20"/>
                <w:lang w:val="es-ES"/>
              </w:rPr>
              <w:t>s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se destaca</w:t>
            </w:r>
            <w:r w:rsidR="001D70F6">
              <w:rPr>
                <w:rFonts w:cstheme="minorHAnsi"/>
                <w:color w:val="595959" w:themeColor="text1" w:themeTint="A6"/>
                <w:sz w:val="20"/>
                <w:lang w:val="es-ES"/>
              </w:rPr>
              <w:t>n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de los productos y servicios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que ofrecen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, y cómo podemos enfatizarlo</w:t>
            </w:r>
            <w:r w:rsidR="001D70F6">
              <w:rPr>
                <w:rFonts w:cstheme="minorHAnsi"/>
                <w:color w:val="595959" w:themeColor="text1" w:themeTint="A6"/>
                <w:sz w:val="20"/>
                <w:lang w:val="es-ES"/>
              </w:rPr>
              <w:t>s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?</w:t>
            </w:r>
          </w:p>
        </w:tc>
      </w:tr>
      <w:tr w:rsidRPr="00EE4695" w:rsidR="005C73BB" w:rsidTr="00CE32B4" w14:paraId="37269D32" w14:textId="77777777">
        <w:tc>
          <w:tcPr>
            <w:tcW w:w="1530" w:type="dxa"/>
            <w:tcBorders>
              <w:bottom w:val="single" w:color="EE029A" w:sz="24" w:space="0"/>
            </w:tcBorders>
            <w:shd w:val="clear" w:color="auto" w:fill="FFA200"/>
            <w:vAlign w:val="center"/>
          </w:tcPr>
          <w:p w:rsidRPr="00F570F0" w:rsidR="005C73BB" w:rsidP="00CE32B4" w:rsidRDefault="005C73BB" w14:paraId="36B7F219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Sistema de productos</w:t>
            </w:r>
          </w:p>
        </w:tc>
        <w:tc>
          <w:tcPr>
            <w:tcW w:w="7229" w:type="dxa"/>
            <w:tcBorders>
              <w:bottom w:val="single" w:color="EE029A" w:sz="24" w:space="0"/>
            </w:tcBorders>
          </w:tcPr>
          <w:p w:rsidRPr="00E16452" w:rsidR="005C73BB" w:rsidP="00CE32B4" w:rsidRDefault="005C73BB" w14:paraId="49CF7775" w14:textId="0EDF9A53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E16452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E16452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¿Qué oportunidades t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>ienen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 de </w:t>
            </w:r>
            <w:r w:rsidR="00C62234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generar </w:t>
            </w:r>
            <w:r w:rsidRPr="00E16452">
              <w:rPr>
                <w:rFonts w:cstheme="minorHAnsi"/>
                <w:color w:val="595959" w:themeColor="text1" w:themeTint="A6"/>
                <w:sz w:val="20"/>
                <w:lang w:val="es-ES"/>
              </w:rPr>
              <w:t>un ecosistema de productos que apunte a que el consumidor sea cautivado y fidelizado?</w:t>
            </w:r>
          </w:p>
        </w:tc>
      </w:tr>
      <w:tr w:rsidRPr="00EE4695" w:rsidR="005C73BB" w:rsidTr="00CE32B4" w14:paraId="656B3B2F" w14:textId="77777777">
        <w:trPr>
          <w:trHeight w:val="525"/>
        </w:trPr>
        <w:tc>
          <w:tcPr>
            <w:tcW w:w="8759" w:type="dxa"/>
            <w:gridSpan w:val="2"/>
            <w:tcBorders>
              <w:top w:val="single" w:color="EE029A" w:sz="24" w:space="0"/>
              <w:bottom w:val="single" w:color="EE029A" w:sz="24" w:space="0"/>
            </w:tcBorders>
            <w:shd w:val="clear" w:color="auto" w:fill="FFFFFF" w:themeFill="background1"/>
            <w:vAlign w:val="center"/>
          </w:tcPr>
          <w:p w:rsidRPr="000442CC" w:rsidR="005C73BB" w:rsidP="00CE32B4" w:rsidRDefault="005C73BB" w14:paraId="5F694AE6" w14:textId="77777777">
            <w:pPr>
              <w:jc w:val="center"/>
              <w:rPr>
                <w:rFonts w:ascii="Abadi" w:hAnsi="Abadi"/>
                <w:b/>
                <w:bCs/>
                <w:lang w:val="es-ES"/>
              </w:rPr>
            </w:pP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E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X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P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E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R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I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E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N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C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I</w:t>
            </w:r>
            <w:r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 xml:space="preserve"> </w:t>
            </w:r>
            <w:r w:rsidRPr="000442CC">
              <w:rPr>
                <w:rFonts w:ascii="Abadi" w:hAnsi="Abadi"/>
                <w:b/>
                <w:bCs/>
                <w:color w:val="EE029A"/>
                <w:sz w:val="28"/>
                <w:szCs w:val="28"/>
                <w:lang w:val="es-ES"/>
              </w:rPr>
              <w:t>A</w:t>
            </w:r>
          </w:p>
        </w:tc>
      </w:tr>
      <w:tr w:rsidRPr="00EE4695" w:rsidR="005C73BB" w:rsidTr="00CE32B4" w14:paraId="00ABB9AA" w14:textId="77777777">
        <w:tc>
          <w:tcPr>
            <w:tcW w:w="1530" w:type="dxa"/>
            <w:tcBorders>
              <w:top w:val="single" w:color="EE029A" w:sz="24" w:space="0"/>
            </w:tcBorders>
            <w:shd w:val="clear" w:color="auto" w:fill="FF59A7"/>
            <w:vAlign w:val="center"/>
          </w:tcPr>
          <w:p w:rsidRPr="00F570F0" w:rsidR="005C73BB" w:rsidP="00CE32B4" w:rsidRDefault="005C73BB" w14:paraId="5DCA6DE9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Servicio</w:t>
            </w:r>
          </w:p>
        </w:tc>
        <w:tc>
          <w:tcPr>
            <w:tcW w:w="7229" w:type="dxa"/>
            <w:tcBorders>
              <w:top w:val="single" w:color="EE029A" w:sz="24" w:space="0"/>
            </w:tcBorders>
          </w:tcPr>
          <w:p w:rsidRPr="00346059" w:rsidR="005C73BB" w:rsidP="00CE32B4" w:rsidRDefault="005C73BB" w14:paraId="39E77CCE" w14:textId="77777777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346059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346059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¿De qué maneras 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pueden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>mejorar la experiencia con el servicio en torno al producto que se comercializa?</w:t>
            </w:r>
          </w:p>
        </w:tc>
      </w:tr>
      <w:tr w:rsidRPr="00EE4695" w:rsidR="005C73BB" w:rsidTr="00CE32B4" w14:paraId="5CF438A3" w14:textId="77777777">
        <w:tc>
          <w:tcPr>
            <w:tcW w:w="1530" w:type="dxa"/>
            <w:shd w:val="clear" w:color="auto" w:fill="FF59A7"/>
            <w:vAlign w:val="center"/>
          </w:tcPr>
          <w:p w:rsidRPr="00F570F0" w:rsidR="005C73BB" w:rsidP="00CE32B4" w:rsidRDefault="005C73BB" w14:paraId="56FE6588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Canal</w:t>
            </w:r>
          </w:p>
        </w:tc>
        <w:tc>
          <w:tcPr>
            <w:tcW w:w="7229" w:type="dxa"/>
          </w:tcPr>
          <w:p w:rsidRPr="00346059" w:rsidR="005C73BB" w:rsidP="00CE32B4" w:rsidRDefault="005C73BB" w14:paraId="7889E3C7" w14:textId="77777777">
            <w:pPr>
              <w:spacing w:line="259" w:lineRule="auto"/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346059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346059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>¿Qué canales innovadores de venta como redes sociales, apps de mensajería, u otros se pueden sumar a los tradicionales?</w:t>
            </w:r>
          </w:p>
        </w:tc>
      </w:tr>
      <w:tr w:rsidRPr="00EE4695" w:rsidR="005C73BB" w:rsidTr="00740B44" w14:paraId="7E85393C" w14:textId="77777777">
        <w:trPr>
          <w:trHeight w:val="524"/>
        </w:trPr>
        <w:tc>
          <w:tcPr>
            <w:tcW w:w="1530" w:type="dxa"/>
            <w:tcBorders>
              <w:bottom w:val="single" w:color="FFFFFF" w:themeColor="background1" w:sz="24" w:space="0"/>
            </w:tcBorders>
            <w:shd w:val="clear" w:color="auto" w:fill="FF59A7"/>
            <w:vAlign w:val="center"/>
          </w:tcPr>
          <w:p w:rsidRPr="00F570F0" w:rsidR="005C73BB" w:rsidP="00CE32B4" w:rsidRDefault="005C73BB" w14:paraId="202D9C0F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Marca</w:t>
            </w:r>
          </w:p>
        </w:tc>
        <w:tc>
          <w:tcPr>
            <w:tcW w:w="7229" w:type="dxa"/>
            <w:tcBorders>
              <w:bottom w:val="single" w:color="FFFFFF" w:themeColor="background1" w:sz="24" w:space="0"/>
            </w:tcBorders>
          </w:tcPr>
          <w:p w:rsidRPr="00346059" w:rsidR="005C73BB" w:rsidP="00CE32B4" w:rsidRDefault="005C73BB" w14:paraId="10C8B2EF" w14:textId="77777777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346059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346059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¿De qué manera </w:t>
            </w:r>
            <w:r>
              <w:rPr>
                <w:rFonts w:cstheme="minorHAnsi"/>
                <w:color w:val="595959" w:themeColor="text1" w:themeTint="A6"/>
                <w:sz w:val="20"/>
                <w:lang w:val="es-ES"/>
              </w:rPr>
              <w:t xml:space="preserve">se podría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>acompañar una buena estrategia de marca desde la perspectiva tecnológica?</w:t>
            </w:r>
          </w:p>
        </w:tc>
      </w:tr>
      <w:tr w:rsidRPr="00EE4695" w:rsidR="005C73BB" w:rsidTr="00740B44" w14:paraId="01F008B6" w14:textId="77777777">
        <w:tc>
          <w:tcPr>
            <w:tcW w:w="1530" w:type="dxa"/>
            <w:tcBorders>
              <w:bottom w:val="single" w:color="FF2F92" w:sz="24" w:space="0"/>
            </w:tcBorders>
            <w:shd w:val="clear" w:color="auto" w:fill="FF59A7"/>
            <w:vAlign w:val="center"/>
          </w:tcPr>
          <w:p w:rsidRPr="00F570F0" w:rsidR="005C73BB" w:rsidP="00CE32B4" w:rsidRDefault="005C73BB" w14:paraId="57F1BEC3" w14:textId="77777777">
            <w:pPr>
              <w:jc w:val="center"/>
              <w:rPr>
                <w:rFonts w:ascii="Abadi" w:hAnsi="Abadi"/>
                <w:color w:val="FFFFFF" w:themeColor="background1"/>
              </w:rPr>
            </w:pPr>
            <w:r w:rsidRPr="00F570F0">
              <w:rPr>
                <w:rFonts w:ascii="Abadi" w:hAnsi="Abadi"/>
                <w:color w:val="FFFFFF" w:themeColor="background1"/>
                <w:lang w:val="es-ES"/>
              </w:rPr>
              <w:t>Compromiso con el cliente</w:t>
            </w:r>
          </w:p>
        </w:tc>
        <w:tc>
          <w:tcPr>
            <w:tcW w:w="7229" w:type="dxa"/>
            <w:tcBorders>
              <w:bottom w:val="single" w:color="FF2F92" w:sz="24" w:space="0"/>
            </w:tcBorders>
          </w:tcPr>
          <w:p w:rsidRPr="00346059" w:rsidR="005C73BB" w:rsidP="00CE32B4" w:rsidRDefault="005C73BB" w14:paraId="7030245D" w14:textId="77777777">
            <w:pPr>
              <w:rPr>
                <w:rFonts w:cstheme="minorHAnsi"/>
                <w:color w:val="595959" w:themeColor="text1" w:themeTint="A6"/>
                <w:sz w:val="20"/>
                <w:lang w:val="es-AR"/>
              </w:rPr>
            </w:pPr>
            <w:r w:rsidRPr="00346059">
              <w:rPr>
                <w:rFonts w:ascii="Apple Color Emoji" w:hAnsi="Apple Color Emoji" w:cs="Apple Color Emoji"/>
                <w:color w:val="4D5156"/>
                <w:sz w:val="20"/>
                <w:lang w:val="es-ES"/>
              </w:rPr>
              <w:t>🤔</w:t>
            </w:r>
            <w:r w:rsidRPr="00346059">
              <w:rPr>
                <w:rFonts w:cstheme="minorHAnsi"/>
                <w:color w:val="4D5156"/>
                <w:sz w:val="20"/>
                <w:lang w:val="es-ES"/>
              </w:rPr>
              <w:t xml:space="preserve"> </w:t>
            </w:r>
            <w:r w:rsidRPr="00346059">
              <w:rPr>
                <w:rFonts w:cstheme="minorHAnsi"/>
                <w:color w:val="595959" w:themeColor="text1" w:themeTint="A6"/>
                <w:sz w:val="20"/>
                <w:lang w:val="es-ES"/>
              </w:rPr>
              <w:t>¿De qué diversas maneras la tecnología puede ampliar la experiencia del consumidor, conociendo más sobre sus preferencias y deseos?</w:t>
            </w:r>
          </w:p>
        </w:tc>
      </w:tr>
    </w:tbl>
    <w:p w:rsidRPr="005C73BB" w:rsidR="005C73BB" w:rsidP="30365DC6" w:rsidRDefault="005C73BB" w14:paraId="154F5DC9" w14:textId="77777777">
      <w:pPr>
        <w:rPr>
          <w:noProof/>
          <w:lang w:val="es-AR"/>
        </w:rPr>
      </w:pPr>
    </w:p>
    <w:p w:rsidR="002061A0" w:rsidP="00082E34" w:rsidRDefault="002061A0" w14:paraId="491AAE8A" w14:textId="77777777">
      <w:pPr>
        <w:pStyle w:val="Heading2"/>
        <w:rPr>
          <w:lang w:val="es-AR"/>
        </w:rPr>
      </w:pPr>
      <w:r w:rsidRPr="30365DC6">
        <w:rPr>
          <w:noProof/>
          <w:lang w:val="es-AR"/>
        </w:rPr>
        <w:t>Contexto y ámbito de aplicación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EE4695" w:rsidR="003F362D" w:rsidTr="30365DC6" w14:paraId="0C1EBD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F362D" w:rsidP="30365DC6" w:rsidRDefault="003F362D" w14:paraId="7890A1FB" w14:textId="77777777">
            <w:pPr>
              <w:rPr>
                <w:noProof/>
                <w:lang w:val="es-AR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125511A8" wp14:editId="64930975">
                      <wp:extent cx="141605" cy="141605"/>
                      <wp:effectExtent l="0" t="0" r="0" b="0"/>
                      <wp:docPr id="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4" name="Rectangl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Freeform 35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568C62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KxmWxWQIAAANKAAADgAAAAAAAAAAAAAAAAAuAgAAZHJzL2Uyb0RvYy54&#10;bWxQSwECLQAUAAYACAAAACEABeIMPdkAAAADAQAADwAAAAAAAAAAAAAAAAC+CgAAZHJzL2Rvd25y&#10;ZXYueG1sUEsFBgAAAAAEAAQA8wAAAMQLAAAAAA==&#10;">
                      <v:rect id="Rectangle 34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"/>
                      <v:shape id="Freeform 35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BA30E3" w:rsidR="003F362D" w:rsidP="30365DC6" w:rsidRDefault="00EF7494" w14:paraId="5FA305B4" w14:textId="751B729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AR"/>
              </w:rPr>
            </w:pPr>
            <w:r>
              <w:rPr>
                <w:noProof/>
                <w:lang w:val="es-AR"/>
              </w:rPr>
              <w:t>D</w:t>
            </w:r>
            <w:r w:rsidRPr="30365DC6" w:rsidR="7A26A333">
              <w:rPr>
                <w:noProof/>
                <w:lang w:val="es-AR"/>
              </w:rPr>
              <w:t xml:space="preserve">escripción del contexto </w:t>
            </w:r>
            <w:r>
              <w:rPr>
                <w:noProof/>
                <w:lang w:val="es-AR"/>
              </w:rPr>
              <w:t xml:space="preserve">organizacional </w:t>
            </w:r>
            <w:r w:rsidRPr="30365DC6" w:rsidR="7A26A333">
              <w:rPr>
                <w:noProof/>
                <w:lang w:val="es-AR"/>
              </w:rPr>
              <w:t xml:space="preserve">en el cual se propone </w:t>
            </w:r>
            <w:r w:rsidR="00341A6F">
              <w:rPr>
                <w:noProof/>
                <w:lang w:val="es-AR"/>
              </w:rPr>
              <w:t>innovar</w:t>
            </w:r>
            <w:r w:rsidRPr="30365DC6" w:rsidR="7A26A333">
              <w:rPr>
                <w:noProof/>
                <w:lang w:val="es-AR"/>
              </w:rPr>
              <w:t>.</w:t>
            </w:r>
          </w:p>
        </w:tc>
      </w:tr>
    </w:tbl>
    <w:p w:rsidR="0045356A" w:rsidP="30365DC6" w:rsidRDefault="0045356A" w14:paraId="491AAE8E" w14:textId="174FEB94">
      <w:pPr>
        <w:rPr>
          <w:noProof/>
          <w:lang w:val="es-AR"/>
        </w:rPr>
      </w:pPr>
    </w:p>
    <w:p w:rsidRPr="002061A0" w:rsidR="002061A0" w:rsidP="30365DC6" w:rsidRDefault="002061A0" w14:paraId="491AAE8F" w14:textId="77777777">
      <w:pPr>
        <w:pStyle w:val="Heading2"/>
        <w:rPr>
          <w:noProof/>
          <w:lang w:val="es-AR"/>
        </w:rPr>
      </w:pPr>
      <w:r w:rsidRPr="30365DC6">
        <w:rPr>
          <w:noProof/>
          <w:lang w:val="es-AR"/>
        </w:rPr>
        <w:t>Impacto en los objetivos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EE4695" w:rsidR="003F362D" w:rsidTr="30365DC6" w14:paraId="67D785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F362D" w:rsidP="30365DC6" w:rsidRDefault="003F362D" w14:paraId="7C80A014" w14:textId="77777777">
            <w:pPr>
              <w:rPr>
                <w:noProof/>
                <w:lang w:val="es-AR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522878DA" wp14:editId="75B133BC">
                      <wp:extent cx="141605" cy="141605"/>
                      <wp:effectExtent l="0" t="0" r="0" b="0"/>
                      <wp:docPr id="3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756DA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7tXggAAA0oAAAOAAAAZHJzL2Uyb0RvYy54bWzcWtuOo0YQfY+Uf0A8Rsp6uBtrvavV3hQp&#10;l1V28gEMxjYKBgLMeDZfn1PdjV2ecUFnV3nJPIyxORR1TlV3Vxe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">
                      <v:rect id="Rectangle 37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"/>
                      <v:shape id="Freeform 38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BA30E3" w:rsidR="00273EDC" w:rsidP="30365DC6" w:rsidRDefault="003F362D" w14:paraId="6D8A25C2" w14:textId="5EF7C08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 xml:space="preserve">Describa el impacto de la </w:t>
            </w:r>
            <w:r w:rsidR="008758CF">
              <w:rPr>
                <w:noProof/>
                <w:lang w:val="es-AR"/>
              </w:rPr>
              <w:t>innovación</w:t>
            </w:r>
            <w:r w:rsidRPr="30365DC6">
              <w:rPr>
                <w:noProof/>
                <w:lang w:val="es-AR"/>
              </w:rPr>
              <w:t xml:space="preserve"> y su correspondencia con los objetivos</w:t>
            </w:r>
            <w:r w:rsidR="008758CF">
              <w:rPr>
                <w:noProof/>
                <w:lang w:val="es-AR"/>
              </w:rPr>
              <w:t xml:space="preserve"> estratégicos</w:t>
            </w:r>
            <w:r w:rsidRPr="30365DC6">
              <w:rPr>
                <w:noProof/>
                <w:lang w:val="es-AR"/>
              </w:rPr>
              <w:t>.</w:t>
            </w:r>
          </w:p>
        </w:tc>
      </w:tr>
    </w:tbl>
    <w:p w:rsidR="00273EDC" w:rsidP="003A1F4D" w:rsidRDefault="00273EDC" w14:paraId="35EF1591" w14:textId="77777777">
      <w:pPr>
        <w:rPr>
          <w:lang w:val="es-AR"/>
        </w:rPr>
      </w:pPr>
    </w:p>
    <w:p w:rsidRPr="0045356A" w:rsidR="002061A0" w:rsidP="007531F3" w:rsidRDefault="002061A0" w14:paraId="491AAE9A" w14:textId="0F7C7DB4">
      <w:pPr>
        <w:pStyle w:val="Heading2"/>
        <w:rPr>
          <w:lang w:val="es-AR"/>
        </w:rPr>
      </w:pPr>
      <w:r w:rsidRPr="30365DC6">
        <w:rPr>
          <w:noProof/>
          <w:lang w:val="es-AR"/>
        </w:rPr>
        <w:t>Casos de éxito y referencias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EE4695" w:rsidR="003F362D" w:rsidTr="30365DC6" w14:paraId="765B4A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F362D" w:rsidP="30365DC6" w:rsidRDefault="003F362D" w14:paraId="5555B85B" w14:textId="77777777">
            <w:pPr>
              <w:rPr>
                <w:noProof/>
                <w:lang w:val="es-AR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274D7445" wp14:editId="61723A3B">
                      <wp:extent cx="141605" cy="141605"/>
                      <wp:effectExtent l="0" t="0" r="0" b="0"/>
                      <wp:docPr id="4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5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512ECB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">
                      <v:rect id="Rectangle 49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"/>
                      <v:shape id="Freeform 50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WX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9eFL+AEy+wcAAP//AwBQSwECLQAUAAYACAAAACEA2+H2y+4AAACFAQAAEwAAAAAAAAAAAAAA&#10;AAAAAAAAW0NvbnRlbnRfVHlwZXNdLnhtbFBLAQItABQABgAIAAAAIQBa9CxbvwAAABUBAAALAAAA&#10;AAAAAAAAAAAAAB8BAABfcmVscy8ucmVsc1BLAQItABQABgAIAAAAIQDssVWXwgAAANsAAAAPAAAA&#10;AAAAAAAAAAAAAAcCAABkcnMvZG93bnJldi54bWxQSwUGAAAAAAMAAwC3AAAA9g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BA30E3" w:rsidR="003F362D" w:rsidP="30365DC6" w:rsidRDefault="003F362D" w14:paraId="548E68E7" w14:textId="02BA26F8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 xml:space="preserve">Casos de éxito conocidos y/o referencias </w:t>
            </w:r>
            <w:r w:rsidR="006A250A">
              <w:rPr>
                <w:noProof/>
                <w:lang w:val="es-AR"/>
              </w:rPr>
              <w:t>(notas,</w:t>
            </w:r>
            <w:r w:rsidRPr="30365DC6">
              <w:rPr>
                <w:noProof/>
                <w:lang w:val="es-AR"/>
              </w:rPr>
              <w:t xml:space="preserve"> artículos, papers</w:t>
            </w:r>
            <w:r w:rsidR="00BC4237">
              <w:rPr>
                <w:noProof/>
                <w:lang w:val="es-AR"/>
              </w:rPr>
              <w:t>,</w:t>
            </w:r>
            <w:r w:rsidRPr="30365DC6">
              <w:rPr>
                <w:noProof/>
                <w:lang w:val="es-AR"/>
              </w:rPr>
              <w:t xml:space="preserve"> publicaciones</w:t>
            </w:r>
            <w:r w:rsidR="006A250A">
              <w:rPr>
                <w:noProof/>
                <w:lang w:val="es-AR"/>
              </w:rPr>
              <w:t>)</w:t>
            </w:r>
            <w:r w:rsidRPr="30365DC6">
              <w:rPr>
                <w:noProof/>
                <w:lang w:val="es-AR"/>
              </w:rPr>
              <w:t xml:space="preserve"> sobre </w:t>
            </w:r>
            <w:r w:rsidR="00AC4CE7">
              <w:rPr>
                <w:noProof/>
                <w:lang w:val="es-AR"/>
              </w:rPr>
              <w:t>el modelo de</w:t>
            </w:r>
            <w:r w:rsidRPr="30365DC6">
              <w:rPr>
                <w:noProof/>
                <w:lang w:val="es-AR"/>
              </w:rPr>
              <w:t xml:space="preserve"> </w:t>
            </w:r>
            <w:r w:rsidR="006A250A">
              <w:rPr>
                <w:noProof/>
                <w:lang w:val="es-AR"/>
              </w:rPr>
              <w:t>innovación</w:t>
            </w:r>
            <w:r w:rsidRPr="30365DC6">
              <w:rPr>
                <w:noProof/>
                <w:lang w:val="es-AR"/>
              </w:rPr>
              <w:t xml:space="preserve"> propuesta</w:t>
            </w:r>
            <w:r w:rsidR="00EC61B2">
              <w:rPr>
                <w:noProof/>
                <w:lang w:val="es-AR"/>
              </w:rPr>
              <w:t xml:space="preserve"> en </w:t>
            </w:r>
            <w:r w:rsidR="00AD576E">
              <w:rPr>
                <w:noProof/>
                <w:lang w:val="es-AR"/>
              </w:rPr>
              <w:t>competidores directos u otros casos en la industria.</w:t>
            </w:r>
          </w:p>
        </w:tc>
      </w:tr>
    </w:tbl>
    <w:p w:rsidRPr="003F362D" w:rsidR="0045356A" w:rsidP="30365DC6" w:rsidRDefault="0045356A" w14:paraId="491AAEA3" w14:textId="759E2821">
      <w:pPr>
        <w:rPr>
          <w:noProof/>
          <w:lang w:val="es-AR"/>
        </w:rPr>
      </w:pPr>
    </w:p>
    <w:p w:rsidR="002061A0" w:rsidP="00E212F7" w:rsidRDefault="002061A0" w14:paraId="491AAEAF" w14:textId="77777777">
      <w:pPr>
        <w:pStyle w:val="Heading2"/>
        <w:rPr>
          <w:noProof/>
          <w:lang w:val="es-AR"/>
        </w:rPr>
      </w:pPr>
      <w:r w:rsidRPr="30365DC6">
        <w:rPr>
          <w:noProof/>
          <w:lang w:val="es-AR"/>
        </w:rPr>
        <w:t>Riesgos e impacto</w:t>
      </w:r>
    </w:p>
    <w:tbl>
      <w:tblPr>
        <w:tblStyle w:val="TipTable"/>
        <w:tblW w:w="5000" w:type="pct"/>
        <w:tblLook w:val="04A0" w:firstRow="1" w:lastRow="0" w:firstColumn="1" w:lastColumn="0" w:noHBand="0" w:noVBand="1"/>
      </w:tblPr>
      <w:tblGrid>
        <w:gridCol w:w="556"/>
        <w:gridCol w:w="8470"/>
      </w:tblGrid>
      <w:tr w:rsidRPr="00EE4695" w:rsidR="003F362D" w:rsidTr="30365DC6" w14:paraId="3BE101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="003F362D" w:rsidP="30365DC6" w:rsidRDefault="003F362D" w14:paraId="6E20A29A" w14:textId="77777777">
            <w:pPr>
              <w:rPr>
                <w:noProof/>
                <w:lang w:val="es-AR"/>
              </w:rPr>
            </w:pPr>
            <w:r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420AF2CA" wp14:editId="39110327">
                      <wp:extent cx="141605" cy="141605"/>
                      <wp:effectExtent l="0" t="0" r="0" b="0"/>
                      <wp:docPr id="6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1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6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coordsize="141605,141605" o:spid="_x0000_s1026" w14:anchorId="4A1FC3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">
                      <v:rect id="Rectangle 61" style="position:absolute;width:141605;height:141605;visibility:visible;mso-wrap-style:square;v-text-anchor:top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"/>
                      <v:shape id="Freeform 62" style="position:absolute;left:58420;top:22225;width:24765;height:97155;visibility:visible;mso-wrap-style:square;v-text-anchor:top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6TG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+D/S/gBcv4EAAD//wMAUEsBAi0AFAAGAAgAAAAhANvh9svuAAAAhQEAABMAAAAAAAAAAAAA&#10;AAAAAAAAAFtDb250ZW50X1R5cGVzXS54bWxQSwECLQAUAAYACAAAACEAWvQsW78AAAAVAQAACwAA&#10;AAAAAAAAAAAAAAAfAQAAX3JlbHMvLnJlbHNQSwECLQAUAAYACAAAACEAvUOkxs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BA30E3" w:rsidR="003F362D" w:rsidP="30365DC6" w:rsidRDefault="003F362D" w14:paraId="750AD6D8" w14:textId="46BA199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>Liste los riesgos asociados a la innovación, la probabilidad de ocurrencia y el impacto que podrían causar. Para ellos puede utilizar una escala ordinal tipo Alto, Medio, Bajo.</w:t>
            </w:r>
          </w:p>
        </w:tc>
      </w:tr>
    </w:tbl>
    <w:p w:rsidR="003F362D" w:rsidP="30365DC6" w:rsidRDefault="003F362D" w14:paraId="576C3B02" w14:textId="77777777">
      <w:pPr>
        <w:rPr>
          <w:noProof/>
          <w:lang w:val="es-AR"/>
        </w:rPr>
      </w:pPr>
    </w:p>
    <w:tbl>
      <w:tblPr>
        <w:tblStyle w:val="ProjectScopeTable"/>
        <w:tblW w:w="4923" w:type="pct"/>
        <w:tblInd w:w="144" w:type="dxa"/>
        <w:tblLook w:val="0220" w:firstRow="1" w:lastRow="0" w:firstColumn="0" w:lastColumn="0" w:noHBand="1" w:noVBand="0"/>
      </w:tblPr>
      <w:tblGrid>
        <w:gridCol w:w="6379"/>
        <w:gridCol w:w="1559"/>
        <w:gridCol w:w="1233"/>
      </w:tblGrid>
      <w:tr w:rsidRPr="00D72B3F" w:rsidR="00CA398E" w:rsidTr="30365DC6" w14:paraId="491AAEB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8" w:type="pct"/>
          </w:tcPr>
          <w:p w:rsidRPr="00B75205" w:rsidR="00CA398E" w:rsidP="30365DC6" w:rsidRDefault="00CA398E" w14:paraId="491AAEB4" w14:textId="77777777">
            <w:pPr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>Riesgo</w:t>
            </w:r>
          </w:p>
        </w:tc>
        <w:tc>
          <w:tcPr>
            <w:tcW w:w="850" w:type="pct"/>
          </w:tcPr>
          <w:p w:rsidR="00CA398E" w:rsidP="30365DC6" w:rsidRDefault="00CA398E" w14:paraId="491AAEB5" w14:textId="77777777">
            <w:pPr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>Probabilidad</w:t>
            </w:r>
          </w:p>
        </w:tc>
        <w:tc>
          <w:tcPr>
            <w:tcW w:w="672" w:type="pct"/>
          </w:tcPr>
          <w:p w:rsidRPr="00B75205" w:rsidR="00CA398E" w:rsidP="30365DC6" w:rsidRDefault="00CA398E" w14:paraId="491AAEB6" w14:textId="77777777">
            <w:pPr>
              <w:rPr>
                <w:noProof/>
                <w:lang w:val="es-AR"/>
              </w:rPr>
            </w:pPr>
            <w:r w:rsidRPr="30365DC6">
              <w:rPr>
                <w:noProof/>
                <w:lang w:val="es-AR"/>
              </w:rPr>
              <w:t>Impacto</w:t>
            </w:r>
          </w:p>
        </w:tc>
      </w:tr>
      <w:tr w:rsidRPr="00D72B3F" w:rsidR="00CA398E" w:rsidTr="30365DC6" w14:paraId="491AAEBB" w14:textId="77777777">
        <w:tc>
          <w:tcPr>
            <w:tcW w:w="3478" w:type="pct"/>
          </w:tcPr>
          <w:p w:rsidRPr="008C0C50" w:rsidR="00CA398E" w:rsidP="30365DC6" w:rsidRDefault="00CA398E" w14:paraId="491AAEB8" w14:textId="38DC2941">
            <w:pPr>
              <w:rPr>
                <w:noProof/>
                <w:lang w:val="es-AR"/>
              </w:rPr>
            </w:pPr>
          </w:p>
        </w:tc>
        <w:tc>
          <w:tcPr>
            <w:tcW w:w="850" w:type="pct"/>
          </w:tcPr>
          <w:p w:rsidR="00CA398E" w:rsidP="30365DC6" w:rsidRDefault="00CA398E" w14:paraId="491AAEB9" w14:textId="77777777">
            <w:pPr>
              <w:rPr>
                <w:noProof/>
                <w:lang w:val="es-AR"/>
              </w:rPr>
            </w:pPr>
          </w:p>
        </w:tc>
        <w:tc>
          <w:tcPr>
            <w:tcW w:w="672" w:type="pct"/>
          </w:tcPr>
          <w:p w:rsidRPr="00B75205" w:rsidR="00CA398E" w:rsidP="30365DC6" w:rsidRDefault="00CA398E" w14:paraId="491AAEBA" w14:textId="77777777">
            <w:pPr>
              <w:rPr>
                <w:noProof/>
                <w:lang w:val="es-AR"/>
              </w:rPr>
            </w:pPr>
          </w:p>
        </w:tc>
      </w:tr>
    </w:tbl>
    <w:p w:rsidR="0045356A" w:rsidP="007531F3" w:rsidRDefault="0045356A" w14:paraId="491AAEC0" w14:textId="0EBA05A8">
      <w:pPr>
        <w:rPr>
          <w:lang w:val="es-AR"/>
        </w:rPr>
      </w:pPr>
    </w:p>
    <w:sectPr w:rsidR="0045356A" w:rsidSect="00601442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 w:code="9"/>
      <w:pgMar w:top="1440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32B4" w:rsidRDefault="00CE32B4" w14:paraId="5CBCE5DB" w14:textId="77777777">
      <w:pPr>
        <w:spacing w:after="0" w:line="240" w:lineRule="auto"/>
      </w:pPr>
      <w:r>
        <w:separator/>
      </w:r>
    </w:p>
  </w:endnote>
  <w:endnote w:type="continuationSeparator" w:id="0">
    <w:p w:rsidR="00CE32B4" w:rsidRDefault="00CE32B4" w14:paraId="62145696" w14:textId="77777777">
      <w:pPr>
        <w:spacing w:after="0" w:line="240" w:lineRule="auto"/>
      </w:pPr>
      <w:r>
        <w:continuationSeparator/>
      </w:r>
    </w:p>
  </w:endnote>
  <w:endnote w:type="continuationNotice" w:id="1">
    <w:p w:rsidR="00CE32B4" w:rsidRDefault="00CE32B4" w14:paraId="6757DBF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70B20" w:rsidR="00D72B3F" w:rsidP="00D72B3F" w:rsidRDefault="00D72B3F" w14:paraId="491AAEEA" w14:textId="319BC7C5">
    <w:pPr>
      <w:pStyle w:val="NoSpacing"/>
      <w:jc w:val="right"/>
      <w:rPr>
        <w:lang w:val="es-AR"/>
      </w:rPr>
    </w:pPr>
    <w:r>
      <w:fldChar w:fldCharType="begin"/>
    </w:r>
    <w:r w:rsidRPr="00670B20">
      <w:rPr>
        <w:lang w:val="es-AR"/>
      </w:rPr>
      <w:instrText xml:space="preserve"> FILENAME \* MERGEFORMAT </w:instrText>
    </w:r>
    <w:r>
      <w:fldChar w:fldCharType="separate"/>
    </w:r>
    <w:r w:rsidR="00E23EAB">
      <w:rPr>
        <w:noProof/>
        <w:lang w:val="es-AR"/>
      </w:rPr>
      <w:t>04-T Propuesta de Innovación Tecnológica.docx</w:t>
    </w:r>
    <w:r>
      <w:fldChar w:fldCharType="end"/>
    </w:r>
  </w:p>
  <w:p w:rsidRPr="00D72B3F" w:rsidR="00D72B3F" w:rsidP="00D72B3F" w:rsidRDefault="00D72B3F" w14:paraId="491AAEEB" w14:textId="407C937B">
    <w:pPr>
      <w:pStyle w:val="NoSpacing"/>
      <w:jc w:val="right"/>
    </w:pPr>
    <w:r w:rsidRPr="00670B20">
      <w:rPr>
        <w:lang w:val="es-AR"/>
      </w:rPr>
      <w:t xml:space="preserve">Pág. </w:t>
    </w:r>
    <w:r>
      <w:rPr>
        <w:b/>
        <w:bCs/>
      </w:rPr>
      <w:fldChar w:fldCharType="begin"/>
    </w:r>
    <w:r w:rsidRPr="00670B20">
      <w:rPr>
        <w:b/>
        <w:bCs/>
        <w:lang w:val="es-AR"/>
      </w:rPr>
      <w:instrText xml:space="preserve"> PAGE  \* Arabic  \* MERGEFORMAT </w:instrText>
    </w:r>
    <w:r>
      <w:rPr>
        <w:b/>
        <w:bCs/>
      </w:rPr>
      <w:fldChar w:fldCharType="separate"/>
    </w:r>
    <w:r w:rsidRPr="003F6983" w:rsidR="003F6983">
      <w:rPr>
        <w:b/>
        <w:bCs/>
        <w:noProof/>
      </w:rPr>
      <w:t>2</w:t>
    </w:r>
    <w:r>
      <w:rPr>
        <w:b/>
        <w:bCs/>
      </w:rPr>
      <w:fldChar w:fldCharType="end"/>
    </w:r>
    <w:r w:rsidRPr="00D72B3F">
      <w:t xml:space="preserve"> de </w:t>
    </w:r>
    <w:r>
      <w:rPr>
        <w:b/>
        <w:bCs/>
      </w:rPr>
      <w:fldChar w:fldCharType="begin"/>
    </w:r>
    <w:r w:rsidRPr="00D72B3F"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3F6983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513AB" w:rsidR="00D72B3F" w:rsidP="00D72B3F" w:rsidRDefault="001D4B6E" w14:paraId="491AAEED" w14:textId="3BF964DE">
    <w:pPr>
      <w:pStyle w:val="NoSpacing"/>
      <w:jc w:val="right"/>
      <w:rPr>
        <w:lang w:val="es-AR"/>
      </w:rPr>
    </w:pPr>
    <w:r>
      <w:fldChar w:fldCharType="begin"/>
    </w:r>
    <w:r w:rsidRPr="006513AB">
      <w:rPr>
        <w:lang w:val="es-AR"/>
      </w:rPr>
      <w:instrText xml:space="preserve"> FILENAME \* MERGEFORMAT </w:instrText>
    </w:r>
    <w:r>
      <w:fldChar w:fldCharType="separate"/>
    </w:r>
    <w:r w:rsidR="00664D2C">
      <w:rPr>
        <w:noProof/>
        <w:lang w:val="es-AR"/>
      </w:rPr>
      <w:t>04-T Propuesta de Innovación Tecnológica</w:t>
    </w:r>
    <w:r>
      <w:rPr>
        <w:noProof/>
      </w:rPr>
      <w:fldChar w:fldCharType="end"/>
    </w:r>
  </w:p>
  <w:p w:rsidR="00D72B3F" w:rsidP="00D72B3F" w:rsidRDefault="00D72B3F" w14:paraId="491AAEEE" w14:textId="0B23F0B0">
    <w:pPr>
      <w:pStyle w:val="NoSpacing"/>
      <w:jc w:val="right"/>
    </w:pPr>
    <w:r w:rsidRPr="00DC78A6">
      <w:rPr>
        <w:lang w:val="es-ES"/>
      </w:rPr>
      <w:t xml:space="preserve">Pág. </w:t>
    </w:r>
    <w:r>
      <w:rPr>
        <w:b/>
        <w:bCs/>
      </w:rPr>
      <w:fldChar w:fldCharType="begin"/>
    </w:r>
    <w:r w:rsidRPr="00DC78A6">
      <w:rPr>
        <w:b/>
        <w:bCs/>
        <w:lang w:val="es-ES"/>
      </w:rPr>
      <w:instrText xml:space="preserve"> PAGE  \* Arabic  \* MERGEFORMAT </w:instrText>
    </w:r>
    <w:r>
      <w:rPr>
        <w:b/>
        <w:bCs/>
      </w:rPr>
      <w:fldChar w:fldCharType="separate"/>
    </w:r>
    <w:r w:rsidR="003F6983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3F6983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32B4" w:rsidRDefault="00CE32B4" w14:paraId="5ABA1074" w14:textId="77777777">
      <w:pPr>
        <w:spacing w:after="0" w:line="240" w:lineRule="auto"/>
      </w:pPr>
      <w:r>
        <w:separator/>
      </w:r>
    </w:p>
  </w:footnote>
  <w:footnote w:type="continuationSeparator" w:id="0">
    <w:p w:rsidR="00CE32B4" w:rsidRDefault="00CE32B4" w14:paraId="7CB983A3" w14:textId="77777777">
      <w:pPr>
        <w:spacing w:after="0" w:line="240" w:lineRule="auto"/>
      </w:pPr>
      <w:r>
        <w:continuationSeparator/>
      </w:r>
    </w:p>
  </w:footnote>
  <w:footnote w:type="continuationNotice" w:id="1">
    <w:p w:rsidR="00CE32B4" w:rsidRDefault="00CE32B4" w14:paraId="23654F86" w14:textId="77777777">
      <w:pPr>
        <w:spacing w:after="0" w:line="240" w:lineRule="auto"/>
      </w:pPr>
    </w:p>
  </w:footnote>
  <w:footnote w:id="2">
    <w:p w:rsidRPr="00AD130E" w:rsidR="00EC3A8C" w:rsidP="00EC3A8C" w:rsidRDefault="00EC3A8C" w14:paraId="13FCD32D" w14:textId="77777777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hyperlink w:history="1" r:id="rId1">
        <w:r w:rsidRPr="000026F8">
          <w:rPr>
            <w:rStyle w:val="Hyperlink"/>
          </w:rPr>
          <w:t>https://www2.deloitte.com/es/es/pages/operations/articles/transformacion-digital-innovacion.html#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D7C52" w:rsidRDefault="00E346DA" w14:paraId="491AAEE8" w14:textId="77777777">
    <w:pPr>
      <w:pStyle w:val="Header"/>
      <w:rPr>
        <w:lang w:val="es-ES"/>
      </w:rPr>
    </w:pPr>
    <w:r>
      <w:rPr>
        <w:lang w:val="es-ES"/>
      </w:rPr>
      <w:t>Facultad de Ciencias Económicas – Universidad de Buenos Aires</w:t>
    </w:r>
  </w:p>
  <w:p w:rsidRPr="00E346DA" w:rsidR="00E346DA" w:rsidRDefault="00156797" w14:paraId="491AAEE9" w14:textId="6F06DCBA">
    <w:pPr>
      <w:pStyle w:val="Header"/>
      <w:rPr>
        <w:lang w:val="es-ES"/>
      </w:rPr>
    </w:pPr>
    <w:r>
      <w:rPr>
        <w:lang w:val="es-ES"/>
      </w:rPr>
      <w:t>Actuación Profesional del Licenciado en Sistemas de Información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346DA" w:rsidRDefault="00E346DA" w14:paraId="491AAEEC" w14:textId="77777777">
    <w:pPr>
      <w:pStyle w:val="Header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491AAEEF" wp14:editId="491AAEF0">
          <wp:simplePos x="0" y="0"/>
          <wp:positionH relativeFrom="column">
            <wp:posOffset>5454650</wp:posOffset>
          </wp:positionH>
          <wp:positionV relativeFrom="paragraph">
            <wp:posOffset>-228600</wp:posOffset>
          </wp:positionV>
          <wp:extent cx="641383" cy="685835"/>
          <wp:effectExtent l="0" t="0" r="6350" b="0"/>
          <wp:wrapTight wrapText="bothSides">
            <wp:wrapPolygon edited="0">
              <wp:start x="0" y="0"/>
              <wp:lineTo x="0" y="21000"/>
              <wp:lineTo x="21172" y="21000"/>
              <wp:lineTo x="2117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F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83" cy="685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AR" w:eastAsia="es-AR"/>
      </w:rPr>
      <w:drawing>
        <wp:anchor distT="0" distB="0" distL="114300" distR="114300" simplePos="0" relativeHeight="251658241" behindDoc="1" locked="0" layoutInCell="1" allowOverlap="1" wp14:anchorId="491AAEF1" wp14:editId="491AAEF2">
          <wp:simplePos x="0" y="0"/>
          <wp:positionH relativeFrom="margin">
            <wp:posOffset>4781550</wp:posOffset>
          </wp:positionH>
          <wp:positionV relativeFrom="paragraph">
            <wp:posOffset>-254000</wp:posOffset>
          </wp:positionV>
          <wp:extent cx="723937" cy="711237"/>
          <wp:effectExtent l="0" t="0" r="0" b="0"/>
          <wp:wrapTight wrapText="bothSides">
            <wp:wrapPolygon edited="0">
              <wp:start x="0" y="0"/>
              <wp:lineTo x="0" y="20829"/>
              <wp:lineTo x="21032" y="20829"/>
              <wp:lineTo x="2103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UB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37" cy="7112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53E7B"/>
    <w:multiLevelType w:val="hybridMultilevel"/>
    <w:tmpl w:val="5E30D2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B0B3E75"/>
    <w:multiLevelType w:val="hybridMultilevel"/>
    <w:tmpl w:val="7AC0B0E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33E35"/>
    <w:multiLevelType w:val="hybridMultilevel"/>
    <w:tmpl w:val="B77451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74F1B"/>
    <w:multiLevelType w:val="hybridMultilevel"/>
    <w:tmpl w:val="ECA06C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C811485"/>
    <w:multiLevelType w:val="hybridMultilevel"/>
    <w:tmpl w:val="1A60549A"/>
    <w:lvl w:ilvl="0" w:tplc="24EE11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2"/>
        <w:szCs w:val="24"/>
      </w:rPr>
    </w:lvl>
    <w:lvl w:ilvl="1" w:tplc="D36A14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DF14B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380CB0A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A8050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D4F8B6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E1B0BC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9042E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1BEC83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7" w15:restartNumberingAfterBreak="0">
    <w:nsid w:val="5FD536E2"/>
    <w:multiLevelType w:val="hybridMultilevel"/>
    <w:tmpl w:val="DC02C592"/>
    <w:lvl w:ilvl="0" w:tplc="62721862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931328"/>
    <w:multiLevelType w:val="multilevel"/>
    <w:tmpl w:val="52F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67024B1"/>
    <w:multiLevelType w:val="hybridMultilevel"/>
    <w:tmpl w:val="9DAA1F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A4B5C5B"/>
    <w:multiLevelType w:val="hybridMultilevel"/>
    <w:tmpl w:val="40E8826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CF32F9"/>
    <w:multiLevelType w:val="hybridMultilevel"/>
    <w:tmpl w:val="53544EE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8"/>
    <w:lvlOverride w:ilvl="0">
      <w:startOverride w:val="1"/>
    </w:lvlOverride>
  </w:num>
  <w:num w:numId="4">
    <w:abstractNumId w:val="1"/>
  </w:num>
  <w:num w:numId="5">
    <w:abstractNumId w:val="3"/>
  </w:num>
  <w:num w:numId="6">
    <w:abstractNumId w:val="1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6"/>
  </w:num>
  <w:num w:numId="14">
    <w:abstractNumId w:val="10"/>
  </w:num>
  <w:num w:numId="15">
    <w:abstractNumId w:val="5"/>
  </w:num>
  <w:num w:numId="16">
    <w:abstractNumId w:val="9"/>
  </w:num>
  <w:num w:numId="17">
    <w:abstractNumId w:val="7"/>
  </w:num>
  <w:num w:numId="18">
    <w:abstractNumId w:val="12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61A0"/>
    <w:rsid w:val="00002627"/>
    <w:rsid w:val="00007DDD"/>
    <w:rsid w:val="00012C09"/>
    <w:rsid w:val="0001480B"/>
    <w:rsid w:val="000200AC"/>
    <w:rsid w:val="00032F97"/>
    <w:rsid w:val="0004352F"/>
    <w:rsid w:val="00053844"/>
    <w:rsid w:val="00072EFE"/>
    <w:rsid w:val="00082E34"/>
    <w:rsid w:val="00085613"/>
    <w:rsid w:val="000B3228"/>
    <w:rsid w:val="000D1B93"/>
    <w:rsid w:val="000D7C52"/>
    <w:rsid w:val="000E643E"/>
    <w:rsid w:val="000E79B0"/>
    <w:rsid w:val="0010580A"/>
    <w:rsid w:val="00113F24"/>
    <w:rsid w:val="001217FF"/>
    <w:rsid w:val="00125B14"/>
    <w:rsid w:val="001275A8"/>
    <w:rsid w:val="001336DB"/>
    <w:rsid w:val="00142B86"/>
    <w:rsid w:val="00146A3E"/>
    <w:rsid w:val="00150F7B"/>
    <w:rsid w:val="00156797"/>
    <w:rsid w:val="00166296"/>
    <w:rsid w:val="00174BFE"/>
    <w:rsid w:val="00190999"/>
    <w:rsid w:val="00194EDE"/>
    <w:rsid w:val="001A26A6"/>
    <w:rsid w:val="001B21CA"/>
    <w:rsid w:val="001B229A"/>
    <w:rsid w:val="001B36A9"/>
    <w:rsid w:val="001B5D38"/>
    <w:rsid w:val="001C167E"/>
    <w:rsid w:val="001D151E"/>
    <w:rsid w:val="001D4B6E"/>
    <w:rsid w:val="001D55AB"/>
    <w:rsid w:val="001D70F6"/>
    <w:rsid w:val="001E7165"/>
    <w:rsid w:val="001F6404"/>
    <w:rsid w:val="002061A0"/>
    <w:rsid w:val="0021184C"/>
    <w:rsid w:val="0023066E"/>
    <w:rsid w:val="00231D0C"/>
    <w:rsid w:val="00233961"/>
    <w:rsid w:val="00244542"/>
    <w:rsid w:val="0025132F"/>
    <w:rsid w:val="002535F4"/>
    <w:rsid w:val="00273EDC"/>
    <w:rsid w:val="00274AF5"/>
    <w:rsid w:val="002759EE"/>
    <w:rsid w:val="00290337"/>
    <w:rsid w:val="00290491"/>
    <w:rsid w:val="002B115F"/>
    <w:rsid w:val="002B3F68"/>
    <w:rsid w:val="002C03E2"/>
    <w:rsid w:val="002C26C8"/>
    <w:rsid w:val="002C35A7"/>
    <w:rsid w:val="002C6618"/>
    <w:rsid w:val="002C7606"/>
    <w:rsid w:val="002E3785"/>
    <w:rsid w:val="002E587B"/>
    <w:rsid w:val="002F2A58"/>
    <w:rsid w:val="00305975"/>
    <w:rsid w:val="00310024"/>
    <w:rsid w:val="00322A4D"/>
    <w:rsid w:val="0032402E"/>
    <w:rsid w:val="00332B0D"/>
    <w:rsid w:val="0033461E"/>
    <w:rsid w:val="003417C1"/>
    <w:rsid w:val="00341A6F"/>
    <w:rsid w:val="003422ED"/>
    <w:rsid w:val="00346059"/>
    <w:rsid w:val="00363732"/>
    <w:rsid w:val="003639AE"/>
    <w:rsid w:val="00365346"/>
    <w:rsid w:val="00381F33"/>
    <w:rsid w:val="003A0B71"/>
    <w:rsid w:val="003A1F4D"/>
    <w:rsid w:val="003A5015"/>
    <w:rsid w:val="003B1A3B"/>
    <w:rsid w:val="003B345D"/>
    <w:rsid w:val="003D2823"/>
    <w:rsid w:val="003D67FA"/>
    <w:rsid w:val="003E48DA"/>
    <w:rsid w:val="003F362D"/>
    <w:rsid w:val="003F42C4"/>
    <w:rsid w:val="003F6983"/>
    <w:rsid w:val="00404BC8"/>
    <w:rsid w:val="00405678"/>
    <w:rsid w:val="0041338B"/>
    <w:rsid w:val="00420630"/>
    <w:rsid w:val="0043062F"/>
    <w:rsid w:val="004336B4"/>
    <w:rsid w:val="00433AFB"/>
    <w:rsid w:val="00440FE0"/>
    <w:rsid w:val="004514B1"/>
    <w:rsid w:val="0045356A"/>
    <w:rsid w:val="00463ED0"/>
    <w:rsid w:val="00475D47"/>
    <w:rsid w:val="00481986"/>
    <w:rsid w:val="00483F31"/>
    <w:rsid w:val="00484157"/>
    <w:rsid w:val="004C38C4"/>
    <w:rsid w:val="004C6A58"/>
    <w:rsid w:val="004D00E0"/>
    <w:rsid w:val="004D3CC0"/>
    <w:rsid w:val="004F3B64"/>
    <w:rsid w:val="004F7736"/>
    <w:rsid w:val="00521656"/>
    <w:rsid w:val="005238DE"/>
    <w:rsid w:val="005300F8"/>
    <w:rsid w:val="005310D0"/>
    <w:rsid w:val="00536459"/>
    <w:rsid w:val="00553D63"/>
    <w:rsid w:val="00555DC4"/>
    <w:rsid w:val="00565471"/>
    <w:rsid w:val="00567C81"/>
    <w:rsid w:val="005703A5"/>
    <w:rsid w:val="005835DC"/>
    <w:rsid w:val="00584B45"/>
    <w:rsid w:val="005A0878"/>
    <w:rsid w:val="005C58EA"/>
    <w:rsid w:val="005C73BB"/>
    <w:rsid w:val="005D0A5A"/>
    <w:rsid w:val="005D3C56"/>
    <w:rsid w:val="005D6A84"/>
    <w:rsid w:val="005D7891"/>
    <w:rsid w:val="005E259C"/>
    <w:rsid w:val="005F1717"/>
    <w:rsid w:val="005F6FBA"/>
    <w:rsid w:val="00601442"/>
    <w:rsid w:val="00601FA6"/>
    <w:rsid w:val="0060787D"/>
    <w:rsid w:val="0062458E"/>
    <w:rsid w:val="00632323"/>
    <w:rsid w:val="006407AC"/>
    <w:rsid w:val="006410F3"/>
    <w:rsid w:val="00643552"/>
    <w:rsid w:val="006512AD"/>
    <w:rsid w:val="006513AB"/>
    <w:rsid w:val="006611E3"/>
    <w:rsid w:val="00664D2C"/>
    <w:rsid w:val="00670B20"/>
    <w:rsid w:val="006724BE"/>
    <w:rsid w:val="006741F1"/>
    <w:rsid w:val="00675F50"/>
    <w:rsid w:val="00687B3C"/>
    <w:rsid w:val="006A250A"/>
    <w:rsid w:val="006A700C"/>
    <w:rsid w:val="006C0EAE"/>
    <w:rsid w:val="006C4E3F"/>
    <w:rsid w:val="006F2302"/>
    <w:rsid w:val="007000A0"/>
    <w:rsid w:val="007039DC"/>
    <w:rsid w:val="00703E8C"/>
    <w:rsid w:val="00705A8D"/>
    <w:rsid w:val="007139E6"/>
    <w:rsid w:val="00722BBD"/>
    <w:rsid w:val="00734E24"/>
    <w:rsid w:val="00740B44"/>
    <w:rsid w:val="00741BC9"/>
    <w:rsid w:val="007531F3"/>
    <w:rsid w:val="0078547A"/>
    <w:rsid w:val="00785A3B"/>
    <w:rsid w:val="00787584"/>
    <w:rsid w:val="00797B0A"/>
    <w:rsid w:val="007A726D"/>
    <w:rsid w:val="007C6E78"/>
    <w:rsid w:val="007E66EC"/>
    <w:rsid w:val="007F3DB3"/>
    <w:rsid w:val="008150CC"/>
    <w:rsid w:val="00820545"/>
    <w:rsid w:val="00830085"/>
    <w:rsid w:val="00835793"/>
    <w:rsid w:val="00835E13"/>
    <w:rsid w:val="00840F0D"/>
    <w:rsid w:val="008660E6"/>
    <w:rsid w:val="00866C0A"/>
    <w:rsid w:val="008758CF"/>
    <w:rsid w:val="0089780B"/>
    <w:rsid w:val="008A77CF"/>
    <w:rsid w:val="008C0C50"/>
    <w:rsid w:val="008C59FC"/>
    <w:rsid w:val="008C7F5D"/>
    <w:rsid w:val="008E2787"/>
    <w:rsid w:val="008E43C8"/>
    <w:rsid w:val="008F01BB"/>
    <w:rsid w:val="008F6A7E"/>
    <w:rsid w:val="009143A3"/>
    <w:rsid w:val="00920A14"/>
    <w:rsid w:val="009338CC"/>
    <w:rsid w:val="00941CA2"/>
    <w:rsid w:val="00957415"/>
    <w:rsid w:val="00960F86"/>
    <w:rsid w:val="0096192B"/>
    <w:rsid w:val="00963890"/>
    <w:rsid w:val="009924FD"/>
    <w:rsid w:val="0099431E"/>
    <w:rsid w:val="00996D8F"/>
    <w:rsid w:val="009A1B5D"/>
    <w:rsid w:val="009A29CD"/>
    <w:rsid w:val="009A58DB"/>
    <w:rsid w:val="009B4CEB"/>
    <w:rsid w:val="009C16D9"/>
    <w:rsid w:val="009C224C"/>
    <w:rsid w:val="009D428E"/>
    <w:rsid w:val="009E4B2E"/>
    <w:rsid w:val="009F1F42"/>
    <w:rsid w:val="00A00D0D"/>
    <w:rsid w:val="00A1191B"/>
    <w:rsid w:val="00A2114D"/>
    <w:rsid w:val="00A45DDD"/>
    <w:rsid w:val="00A666D9"/>
    <w:rsid w:val="00A7606C"/>
    <w:rsid w:val="00A760FE"/>
    <w:rsid w:val="00A77D09"/>
    <w:rsid w:val="00A8185B"/>
    <w:rsid w:val="00A97DC1"/>
    <w:rsid w:val="00AC16E1"/>
    <w:rsid w:val="00AC1886"/>
    <w:rsid w:val="00AC47A7"/>
    <w:rsid w:val="00AC4CE7"/>
    <w:rsid w:val="00AD130E"/>
    <w:rsid w:val="00AD576E"/>
    <w:rsid w:val="00AE4A1A"/>
    <w:rsid w:val="00AF7672"/>
    <w:rsid w:val="00B00AB8"/>
    <w:rsid w:val="00B00B41"/>
    <w:rsid w:val="00B01B1A"/>
    <w:rsid w:val="00B35D2E"/>
    <w:rsid w:val="00B44082"/>
    <w:rsid w:val="00B55F45"/>
    <w:rsid w:val="00B622D9"/>
    <w:rsid w:val="00B75205"/>
    <w:rsid w:val="00B932F6"/>
    <w:rsid w:val="00BA2420"/>
    <w:rsid w:val="00BA30E3"/>
    <w:rsid w:val="00BB1BCB"/>
    <w:rsid w:val="00BC0E84"/>
    <w:rsid w:val="00BC4237"/>
    <w:rsid w:val="00BD3224"/>
    <w:rsid w:val="00BD3E68"/>
    <w:rsid w:val="00BD750B"/>
    <w:rsid w:val="00BE6AC3"/>
    <w:rsid w:val="00BF6674"/>
    <w:rsid w:val="00BF6DD7"/>
    <w:rsid w:val="00C03809"/>
    <w:rsid w:val="00C22060"/>
    <w:rsid w:val="00C578E4"/>
    <w:rsid w:val="00C62234"/>
    <w:rsid w:val="00C75545"/>
    <w:rsid w:val="00C75F11"/>
    <w:rsid w:val="00C77796"/>
    <w:rsid w:val="00C83691"/>
    <w:rsid w:val="00CA398E"/>
    <w:rsid w:val="00CD28B8"/>
    <w:rsid w:val="00CE32B4"/>
    <w:rsid w:val="00CF448E"/>
    <w:rsid w:val="00D0167F"/>
    <w:rsid w:val="00D01B8A"/>
    <w:rsid w:val="00D07588"/>
    <w:rsid w:val="00D21BF1"/>
    <w:rsid w:val="00D455D0"/>
    <w:rsid w:val="00D70E90"/>
    <w:rsid w:val="00D7151F"/>
    <w:rsid w:val="00D72B3F"/>
    <w:rsid w:val="00D73DF7"/>
    <w:rsid w:val="00D76B14"/>
    <w:rsid w:val="00D90FC8"/>
    <w:rsid w:val="00DA5575"/>
    <w:rsid w:val="00DA7548"/>
    <w:rsid w:val="00DA7AC8"/>
    <w:rsid w:val="00DC1DC7"/>
    <w:rsid w:val="00DC5CFA"/>
    <w:rsid w:val="00DC78A6"/>
    <w:rsid w:val="00DD6A19"/>
    <w:rsid w:val="00DD72F7"/>
    <w:rsid w:val="00DE3E44"/>
    <w:rsid w:val="00DE771A"/>
    <w:rsid w:val="00DF0114"/>
    <w:rsid w:val="00E00CA6"/>
    <w:rsid w:val="00E05010"/>
    <w:rsid w:val="00E14BDF"/>
    <w:rsid w:val="00E16452"/>
    <w:rsid w:val="00E204CC"/>
    <w:rsid w:val="00E206A1"/>
    <w:rsid w:val="00E212F7"/>
    <w:rsid w:val="00E23EAB"/>
    <w:rsid w:val="00E273B5"/>
    <w:rsid w:val="00E322BE"/>
    <w:rsid w:val="00E346DA"/>
    <w:rsid w:val="00E347EF"/>
    <w:rsid w:val="00E54A1B"/>
    <w:rsid w:val="00E642EC"/>
    <w:rsid w:val="00E657BF"/>
    <w:rsid w:val="00E6662D"/>
    <w:rsid w:val="00E744EF"/>
    <w:rsid w:val="00E76B91"/>
    <w:rsid w:val="00E77119"/>
    <w:rsid w:val="00E817B4"/>
    <w:rsid w:val="00E83E05"/>
    <w:rsid w:val="00EA3626"/>
    <w:rsid w:val="00EC2BD5"/>
    <w:rsid w:val="00EC3A8C"/>
    <w:rsid w:val="00EC61B2"/>
    <w:rsid w:val="00EC6E04"/>
    <w:rsid w:val="00EE4695"/>
    <w:rsid w:val="00EF3E29"/>
    <w:rsid w:val="00EF7494"/>
    <w:rsid w:val="00F246CC"/>
    <w:rsid w:val="00F25670"/>
    <w:rsid w:val="00F343E5"/>
    <w:rsid w:val="00F4694D"/>
    <w:rsid w:val="00F51260"/>
    <w:rsid w:val="00F51ED4"/>
    <w:rsid w:val="00F55E84"/>
    <w:rsid w:val="00FF3D2A"/>
    <w:rsid w:val="00FF646B"/>
    <w:rsid w:val="00FF6555"/>
    <w:rsid w:val="0227A674"/>
    <w:rsid w:val="05EDC6CA"/>
    <w:rsid w:val="081F89B4"/>
    <w:rsid w:val="23BA2376"/>
    <w:rsid w:val="2B4947E7"/>
    <w:rsid w:val="2E33CA83"/>
    <w:rsid w:val="2ECE9A6E"/>
    <w:rsid w:val="30365DC6"/>
    <w:rsid w:val="3A99DC99"/>
    <w:rsid w:val="3A9D34DC"/>
    <w:rsid w:val="4A1C34C0"/>
    <w:rsid w:val="54A79760"/>
    <w:rsid w:val="5556B100"/>
    <w:rsid w:val="617ED546"/>
    <w:rsid w:val="6D4438E2"/>
    <w:rsid w:val="717B123F"/>
    <w:rsid w:val="7A26A333"/>
    <w:rsid w:val="7AEDB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AE76"/>
  <w15:docId w15:val="{77ED19D4-C227-4EE2-A6C3-C853D1FE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4B2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numId w:val="11"/>
      </w:numPr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color="1F4E79" w:themeColor="accent1" w:themeShade="80" w:sz="18" w:space="4"/>
      </w:pBdr>
      <w:spacing w:after="0" w:line="420" w:lineRule="exact"/>
    </w:pPr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color="1F4E79" w:themeColor="accent1" w:themeShade="80" w:sz="18" w:space="4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styleId="SubtitleChar" w:customStyle="1">
    <w:name w:val="Subtitle Char"/>
    <w:basedOn w:val="DefaultParagraphFont"/>
    <w:link w:val="Subtitle"/>
    <w:uiPriority w:val="11"/>
    <w:rPr>
      <w:b/>
      <w:bCs/>
      <w:color w:val="5B9BD5" w:themeColor="accent1"/>
      <w:sz w:val="24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Pr>
      <w:b/>
      <w:bCs/>
      <w:color w:val="5B9BD5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3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character" w:styleId="FooterChar" w:customStyle="1">
    <w:name w:val="Footer Char"/>
    <w:basedOn w:val="DefaultParagraphFont"/>
    <w:link w:val="Footer"/>
    <w:uiPriority w:val="99"/>
    <w:rPr>
      <w:rFonts w:asciiTheme="majorHAnsi" w:hAnsiTheme="majorHAnsi" w:eastAsiaTheme="majorEastAsia" w:cstheme="majorBidi"/>
      <w:noProof/>
      <w:color w:val="1F4E79" w:themeColor="accent1" w:themeShade="80"/>
      <w:sz w:val="20"/>
    </w:rPr>
  </w:style>
  <w:style w:type="table" w:styleId="Tabladecuadrcula4-nfasis11" w:customStyle="1">
    <w:name w:val="Tabla de cuadrícula 4 - Énfasis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uadrculadetablaclara1" w:customStyle="1">
    <w:name w:val="Cuadrícula de tabla clara1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jectScopeTable" w:customStyle="1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pPr>
      <w:spacing w:before="140" w:after="0" w:line="240" w:lineRule="auto"/>
    </w:pPr>
    <w:rPr>
      <w:i/>
      <w:iCs/>
      <w:sz w:val="14"/>
    </w:rPr>
  </w:style>
  <w:style w:type="character" w:styleId="FootnoteTextChar" w:customStyle="1">
    <w:name w:val="Footnote Text Char"/>
    <w:basedOn w:val="DefaultParagraphFont"/>
    <w:link w:val="FootnoteText"/>
    <w:uiPriority w:val="12"/>
    <w:rPr>
      <w:i/>
      <w:iCs/>
      <w:sz w:val="14"/>
    </w:rPr>
  </w:style>
  <w:style w:type="paragraph" w:styleId="ListParagraph">
    <w:name w:val="List Paragraph"/>
    <w:basedOn w:val="Normal"/>
    <w:uiPriority w:val="34"/>
    <w:unhideWhenUsed/>
    <w:qFormat/>
    <w:rsid w:val="008C0C50"/>
    <w:pPr>
      <w:ind w:left="720"/>
      <w:contextualSpacing/>
    </w:pPr>
  </w:style>
  <w:style w:type="table" w:styleId="ProjectTable" w:customStyle="1">
    <w:name w:val="Project Table"/>
    <w:basedOn w:val="TableNormal"/>
    <w:uiPriority w:val="99"/>
    <w:rsid w:val="008C0C50"/>
    <w:pPr>
      <w:spacing w:before="120" w:after="120" w:line="240" w:lineRule="auto"/>
    </w:pPr>
    <w:rPr>
      <w:rFonts w:eastAsiaTheme="minorEastAsia"/>
      <w:szCs w:val="18"/>
    </w:rPr>
    <w:tblPr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06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061A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BD3224"/>
    <w:rPr>
      <w:color w:val="0000FF"/>
      <w:u w:val="single"/>
    </w:rPr>
  </w:style>
  <w:style w:type="paragraph" w:styleId="page-intro-copy" w:customStyle="1">
    <w:name w:val="page-intro-copy"/>
    <w:basedOn w:val="Normal"/>
    <w:rsid w:val="00996D8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val="es-AR" w:eastAsia="es-MX"/>
    </w:rPr>
  </w:style>
  <w:style w:type="character" w:styleId="FootnoteReference">
    <w:name w:val="footnote reference"/>
    <w:basedOn w:val="DefaultParagraphFont"/>
    <w:uiPriority w:val="99"/>
    <w:semiHidden/>
    <w:unhideWhenUsed/>
    <w:rsid w:val="00D90FC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AD13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BCB"/>
    <w:rPr>
      <w:color w:val="92588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9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0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glossaryDocument" Target="glossary/document.xml" Id="rId14" /><Relationship Type="http://schemas.openxmlformats.org/officeDocument/2006/relationships/hyperlink" Target="https://economicasuba.sharepoint.com/sites/Sistemas/CATEDRA-1422/Material%20practica/APLSI%20-%20T04%20-%20Innovaci%C3%B3n.mp4" TargetMode="External" Id="R35b3b1d0bab74083" /><Relationship Type="http://schemas.openxmlformats.org/officeDocument/2006/relationships/image" Target="/media/image.jpg" Id="R7ec4624b6185490e" /><Relationship Type="http://schemas.openxmlformats.org/officeDocument/2006/relationships/hyperlink" Target="https://economicasuba.sharepoint.com/sites/Sistemas/CATEDRA-1422/Material%20practica/APLSI%20-%20T04%20-%20Innovaci%C3%B3n.mp4" TargetMode="External" Id="R1670d4d2649842f7" 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2.deloitte.com/es/es/pages/operations/articles/transformacion-digital-innovacion.htm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michalla\Documents\Template%20de%20bas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customXml" Target="../../customXml/item4.xml"/><Relationship Id="rId1" Type="http://schemas.openxmlformats.org/officeDocument/2006/relationships/customXml" Target="../../customXml/item3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C5690C3DE784B0CAB8D3DB30D7C6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30734-C08D-470F-BB1E-2FBAF7FA177F}"/>
      </w:docPartPr>
      <w:docPartBody>
        <w:p w:rsidR="00B3659C" w:rsidRDefault="007F3DB3">
          <w:pPr>
            <w:pStyle w:val="FC5690C3DE784B0CAB8D3DB30D7C603B"/>
          </w:pPr>
          <w:r w:rsidRPr="006E01B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55EB2E8D604708A9856B2FB800F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4FDC-E1B9-4A93-B864-2FA7CDFF85F4}"/>
      </w:docPartPr>
      <w:docPartBody>
        <w:p w:rsidR="00B3659C" w:rsidRDefault="00E273B5">
          <w:pPr>
            <w:pStyle w:val="DA55EB2E8D604708A9856B2FB800FF3B"/>
          </w:pPr>
          <w:r w:rsidRPr="00E346DA">
            <w:t>[</w:t>
          </w:r>
          <w:r>
            <w:t>Fecha de Entrega</w:t>
          </w:r>
          <w:r w:rsidRPr="00E346DA"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9F2"/>
    <w:rsid w:val="00130304"/>
    <w:rsid w:val="0029223F"/>
    <w:rsid w:val="002A6399"/>
    <w:rsid w:val="00496E21"/>
    <w:rsid w:val="00497A8B"/>
    <w:rsid w:val="004B25C1"/>
    <w:rsid w:val="006B3BE0"/>
    <w:rsid w:val="006C10E4"/>
    <w:rsid w:val="007F3DB3"/>
    <w:rsid w:val="009B4458"/>
    <w:rsid w:val="00A659F2"/>
    <w:rsid w:val="00B3659C"/>
    <w:rsid w:val="00BE4B05"/>
    <w:rsid w:val="00D47352"/>
    <w:rsid w:val="00E273B5"/>
    <w:rsid w:val="00E4150F"/>
    <w:rsid w:val="00F065FF"/>
    <w:rsid w:val="00F2307F"/>
    <w:rsid w:val="00F7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73B5"/>
    <w:rPr>
      <w:color w:val="808080"/>
    </w:rPr>
  </w:style>
  <w:style w:type="paragraph" w:customStyle="1" w:styleId="FC5690C3DE784B0CAB8D3DB30D7C603B">
    <w:name w:val="FC5690C3DE784B0CAB8D3DB30D7C603B"/>
  </w:style>
  <w:style w:type="paragraph" w:customStyle="1" w:styleId="DA55EB2E8D604708A9856B2FB800FF3B">
    <w:name w:val="DA55EB2E8D604708A9856B2FB800FF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C2E2BF-FC05-4163-A44F-CDD15C46D5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371770-17E6-4153-B66C-5ABDCB7E18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C2E2BF-FC05-4163-A44F-CDD15C46D5E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Template de base.dotx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Bárbara Michalla</dc:creator>
  <keywords/>
  <lastModifiedBy>Barbara Michalla</lastModifiedBy>
  <revision>265</revision>
  <dcterms:created xsi:type="dcterms:W3CDTF">2017-03-29T02:05:00.0000000Z</dcterms:created>
  <dcterms:modified xsi:type="dcterms:W3CDTF">2024-04-04T20:30:12.3510935Z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TC029278139991</vt:lpwstr>
  </property>
</Properties>
</file>