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sdt>
      <w:sdtPr>
        <w:id w:val="1334107749"/>
        <w:placeholder>
          <w:docPart w:val="52F8B8D051DA4B6D9704E57807948B1B"/>
        </w:placeholder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Pr="00FF196A" w:rsidR="000D7C52" w:rsidP="00154C19" w:rsidRDefault="00AF1BD5" w14:paraId="19DF0BDE" w14:textId="6D03AEC5">
          <w:pPr>
            <w:pStyle w:val="Ttulo"/>
            <w:pBdr>
              <w:left w:val="double" w:color="1F4E79" w:themeColor="accent1" w:themeShade="80" w:sz="18" w:space="7"/>
            </w:pBdr>
            <w:ind w:left="-284"/>
            <w:rPr>
              <w:rFonts w:asciiTheme="minorHAnsi" w:hAnsiTheme="minorHAnsi" w:cstheme="minorHAnsi"/>
            </w:rPr>
          </w:pPr>
          <w:r w:rsidRPr="00FF196A">
            <w:rPr>
              <w:rFonts w:asciiTheme="minorHAnsi" w:hAnsiTheme="minorHAnsi" w:cstheme="minorHAnsi"/>
            </w:rPr>
            <w:t>[</w:t>
          </w:r>
          <w:r w:rsidRPr="00FF196A" w:rsidR="00E346DA">
            <w:rPr>
              <w:rFonts w:asciiTheme="minorHAnsi" w:hAnsiTheme="minorHAnsi" w:cstheme="minorHAnsi"/>
            </w:rPr>
            <w:t>NOMBRE DEL CASO</w:t>
          </w:r>
          <w:r w:rsidRPr="00FF196A">
            <w:rPr>
              <w:rFonts w:asciiTheme="minorHAnsi" w:hAnsiTheme="minorHAnsi" w:cstheme="minorHAnsi"/>
            </w:rPr>
            <w:t>]</w:t>
          </w:r>
        </w:p>
      </w:sdtContent>
    </w:sdt>
    <w:p w:rsidRPr="00FF196A" w:rsidR="000D7C52" w:rsidP="6F72B913" w:rsidRDefault="009F1F8C" w14:paraId="300984E4" w14:textId="3FD0B105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Theme="minorHAnsi" w:hAnsiTheme="minorHAnsi" w:cstheme="minorHAnsi"/>
          <w:lang w:val="es-419"/>
        </w:rPr>
      </w:pPr>
      <w:sdt>
        <w:sdtPr>
          <w:rPr>
            <w:rFonts w:asciiTheme="minorHAnsi" w:hAnsiTheme="minorHAnsi" w:cstheme="minorHAnsi"/>
          </w:rPr>
          <w:id w:val="492833740"/>
          <w:placeholder>
            <w:docPart w:val="52F8B8D051DA4B6D9704E57807948B1B"/>
          </w:placeholder>
        </w:sdtPr>
        <w:sdtEndPr/>
        <w:sdtContent>
          <w:r w:rsidRPr="00FF196A" w:rsidR="19181DF3">
            <w:rPr>
              <w:rStyle w:val="TtuloCar"/>
              <w:rFonts w:asciiTheme="minorHAnsi" w:hAnsiTheme="minorHAnsi" w:cstheme="minorHAnsi"/>
            </w:rPr>
            <w:t>DIAGNOSTICO ORGANIZACIONAL</w:t>
          </w:r>
        </w:sdtContent>
      </w:sdt>
    </w:p>
    <w:p w:rsidRPr="00FF196A" w:rsidR="000D7C52" w:rsidP="34C6CB72" w:rsidRDefault="00E346DA" w14:paraId="0A5F1A79" w14:textId="31891BCE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="Arial" w:hAnsi="Arial" w:cs="Arial" w:asciiTheme="minorAscii" w:hAnsiTheme="minorAscii" w:cstheme="minorAscii"/>
          <w:lang w:val="es-419"/>
        </w:rPr>
      </w:pPr>
      <w:r w:rsidRPr="34C6CB72" w:rsidR="00E346DA">
        <w:rPr>
          <w:rFonts w:ascii="Arial" w:hAnsi="Arial" w:cs="Arial" w:asciiTheme="minorAscii" w:hAnsiTheme="minorAscii" w:cstheme="minorAscii"/>
        </w:rPr>
        <w:t xml:space="preserve">Grupo </w:t>
      </w:r>
      <w:r w:rsidRPr="34C6CB72" w:rsidR="002310F8">
        <w:rPr>
          <w:rFonts w:ascii="Arial" w:hAnsi="Arial" w:cs="Arial" w:asciiTheme="minorAscii" w:hAnsiTheme="minorAscii" w:cstheme="minorAscii"/>
        </w:rPr>
        <w:t>[</w:t>
      </w:r>
      <w:r w:rsidRPr="34C6CB72" w:rsidR="00B75205">
        <w:rPr>
          <w:rFonts w:ascii="Arial" w:hAnsi="Arial" w:cs="Arial" w:asciiTheme="minorAscii" w:hAnsiTheme="minorAscii" w:cstheme="minorAscii"/>
        </w:rPr>
        <w:t>Nro. De Grupo</w:t>
      </w:r>
      <w:r w:rsidRPr="34C6CB72" w:rsidR="002310F8">
        <w:rPr>
          <w:rFonts w:ascii="Arial" w:hAnsi="Arial" w:cs="Arial" w:asciiTheme="minorAscii" w:hAnsiTheme="minorAscii" w:cstheme="minorAscii"/>
        </w:rPr>
        <w:t>]</w:t>
      </w:r>
      <w:r w:rsidRPr="34C6CB72" w:rsidR="00E346DA">
        <w:rPr>
          <w:rFonts w:ascii="Arial" w:hAnsi="Arial" w:cs="Arial" w:asciiTheme="minorAscii" w:hAnsiTheme="minorAscii" w:cstheme="minorAscii"/>
        </w:rPr>
        <w:t xml:space="preserve"> - </w:t>
      </w:r>
      <w:r w:rsidRPr="34C6CB72" w:rsidR="003D977D">
        <w:rPr>
          <w:rFonts w:ascii="Arial" w:hAnsi="Arial" w:cs="Arial" w:asciiTheme="minorAscii" w:hAnsiTheme="minorAscii" w:cstheme="minorAscii"/>
          <w:lang w:val="es-419"/>
        </w:rPr>
        <w:t>Sprint 2</w:t>
      </w:r>
    </w:p>
    <w:p w:rsidR="007E7092" w:rsidP="007E7092" w:rsidRDefault="002F0A1E" w14:paraId="2814AAD9" w14:textId="5399135C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3288962D" wp14:editId="3CF60973">
                <wp:extent cx="141605" cy="141605"/>
                <wp:effectExtent l="0" t="0" r="0" b="0"/>
                <wp:docPr id="9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ángulo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33C15A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/LFbw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">
                <v:rect id="Rectángulo 1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</w:t>
      </w:r>
      <w:r w:rsidRPr="00FF196A" w:rsidR="19181DF3">
        <w:rPr>
          <w:rFonts w:asciiTheme="minorHAnsi" w:hAnsiTheme="minorHAnsi" w:cstheme="minorHAnsi"/>
        </w:rPr>
        <w:t>Introducción al Entregable</w:t>
      </w:r>
    </w:p>
    <w:p w:rsidR="002E7E83" w:rsidP="5A91A078" w:rsidRDefault="002E7E83" w14:paraId="74C87C45" w14:textId="48BC3C4E">
      <w:pPr>
        <w:rPr>
          <w:rFonts w:ascii="Arial" w:hAnsi="Arial" w:cs="Arial" w:asciiTheme="minorAscii" w:hAnsiTheme="minorAscii" w:cstheme="minorAscii"/>
          <w:sz w:val="20"/>
          <w:szCs w:val="20"/>
        </w:rPr>
      </w:pP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El diagnóstico organizacional se utiliza para poder evaluar a una empresa más allá de lo visible o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 xml:space="preserve">lo 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expuesto al público. Dentro de una organización hay muchos indicadores que indican el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>desempeño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 del negocio —estados financieros, activos,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>KPIs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, etc.— y dan mucha información sobre </w:t>
      </w:r>
      <w:r w:rsidRPr="5A91A078" w:rsidR="26D65C0F">
        <w:rPr>
          <w:rFonts w:ascii="Arial" w:hAnsi="Arial" w:cs="Arial" w:asciiTheme="minorAscii" w:hAnsiTheme="minorAscii" w:cstheme="minorAscii"/>
          <w:sz w:val="20"/>
          <w:szCs w:val="20"/>
        </w:rPr>
        <w:t>cómo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 operan internamente</w:t>
      </w:r>
      <w:r w:rsidRPr="5A91A078" w:rsidR="00C57811">
        <w:rPr>
          <w:rFonts w:ascii="Arial" w:hAnsi="Arial" w:cs="Arial" w:asciiTheme="minorAscii" w:hAnsiTheme="minorAscii" w:cstheme="minorAscii"/>
          <w:sz w:val="20"/>
          <w:szCs w:val="20"/>
        </w:rPr>
        <w:t xml:space="preserve">. </w:t>
      </w:r>
      <w:r w:rsidRPr="5A91A078" w:rsidR="00C57811">
        <w:rPr>
          <w:rFonts w:ascii="Arial" w:hAnsi="Arial" w:cs="Arial" w:asciiTheme="minorAscii" w:hAnsiTheme="minorAscii" w:cstheme="minorAscii"/>
          <w:sz w:val="20"/>
          <w:szCs w:val="20"/>
        </w:rPr>
        <w:t xml:space="preserve">Pero esto 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>no es suficiente para realizar un buen diagnóstico, pues también es necesario evaluar otras realidades relevantes, que son casi imposibles de cuantificar, como las estructuras de poder, cómo y dónde se concentra el saber, y la alineación de parte de los colaboradores a la misión de la organización.</w:t>
      </w:r>
    </w:p>
    <w:p w:rsidRPr="002E7E83" w:rsidR="002E7E83" w:rsidP="002E7E83" w:rsidRDefault="002E7E83" w14:paraId="5D5C491C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4A545315" w14:textId="77777777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>El diagnóstico empresarial evidencia problemas y trae al frente necesidades u oportunidades de mejora, que los altos mandos deben ser capaces de analizar con una mirada global para priorizarlos y tomar decisiones.</w:t>
      </w:r>
    </w:p>
    <w:p w:rsidRPr="002E7E83" w:rsidR="002E7E83" w:rsidP="002E7E83" w:rsidRDefault="002E7E83" w14:paraId="20A9A1E0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20043BC0" w14:textId="4305DA68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 xml:space="preserve">Antes de dar comienzo al proceso de diagnóstico organizacional, </w:t>
      </w:r>
      <w:r>
        <w:rPr>
          <w:rFonts w:asciiTheme="minorHAnsi" w:hAnsiTheme="minorHAnsi" w:cstheme="minorHAnsi"/>
          <w:sz w:val="20"/>
          <w:szCs w:val="20"/>
        </w:rPr>
        <w:t xml:space="preserve">se debe validar que se cumplan </w:t>
      </w:r>
      <w:r w:rsidRPr="002E7E83">
        <w:rPr>
          <w:rFonts w:asciiTheme="minorHAnsi" w:hAnsiTheme="minorHAnsi" w:cstheme="minorHAnsi"/>
          <w:sz w:val="20"/>
          <w:szCs w:val="20"/>
        </w:rPr>
        <w:t>tres requisitos</w:t>
      </w:r>
      <w:r>
        <w:rPr>
          <w:rFonts w:asciiTheme="minorHAnsi" w:hAnsiTheme="minorHAnsi" w:cstheme="minorHAnsi"/>
          <w:sz w:val="20"/>
          <w:szCs w:val="20"/>
        </w:rPr>
        <w:t xml:space="preserve"> fundamentales:</w:t>
      </w:r>
    </w:p>
    <w:p w:rsidRPr="002E7E83" w:rsidR="00F62642" w:rsidP="002E7E83" w:rsidRDefault="00F62642" w14:paraId="0824D551" w14:textId="77777777">
      <w:pPr>
        <w:rPr>
          <w:rFonts w:asciiTheme="minorHAnsi" w:hAnsiTheme="minorHAnsi" w:cstheme="minorHAnsi"/>
          <w:sz w:val="20"/>
          <w:szCs w:val="20"/>
        </w:rPr>
      </w:pPr>
    </w:p>
    <w:p w:rsidRPr="00C57811" w:rsidR="002E7E83" w:rsidP="00F62642" w:rsidRDefault="002E7E83" w14:paraId="5D74F689" w14:textId="2D3A6C5C">
      <w:pPr>
        <w:ind w:left="720"/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</w:pPr>
      <w:r w:rsidRPr="00C57811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1. Tener interés en cambiar</w:t>
      </w:r>
      <w:r w:rsidRPr="00C57811" w:rsidR="00695DE6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 xml:space="preserve">: </w:t>
      </w:r>
      <w:r w:rsidRPr="00C57811" w:rsidR="00F62642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El punto de partida debe ser una mirada autocrítica y realista de la propia organización. Es necesario que los directivos tengan la apertura para aceptar los problemas que se logren identificar para poder aplicar soluciones.</w:t>
      </w:r>
    </w:p>
    <w:p w:rsidRPr="00C57811" w:rsidR="002E7E83" w:rsidP="00F62642" w:rsidRDefault="002E7E83" w14:paraId="6B22D20A" w14:textId="44574D48">
      <w:pPr>
        <w:ind w:left="720"/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</w:pPr>
      <w:r w:rsidRPr="00C57811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2. Aceptar ser diagnosticado</w:t>
      </w:r>
      <w:r w:rsidRPr="00C57811" w:rsidR="00695DE6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 xml:space="preserve">: </w:t>
      </w:r>
      <w:r w:rsidRPr="00C57811" w:rsidR="00DA2849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A veces las organizaciones perciben los síntomas, pero no encuentran el diagnóstico acertado. En esos casos, se debe recurrir a expertos en la realización de diagnósticos. Estos pueden ser liderados por directivos con mayor experiencia en el tema, consultores externos o académicos que ofrezcan una mirada de mayor distancia sobre la organización.</w:t>
      </w:r>
    </w:p>
    <w:p w:rsidRPr="00F62642" w:rsidR="00DA2849" w:rsidP="7DA70005" w:rsidRDefault="00DA2849" w14:paraId="69008882" w14:textId="66535317">
      <w:pPr>
        <w:ind w:left="720"/>
        <w:rPr>
          <w:rFonts w:ascii="Arial" w:hAnsi="Arial" w:cs="Arial" w:asciiTheme="minorAscii" w:hAnsiTheme="minorAscii" w:cstheme="minorAscii"/>
          <w:sz w:val="16"/>
          <w:szCs w:val="16"/>
        </w:rPr>
      </w:pPr>
      <w:r w:rsidRPr="7DA70005" w:rsidR="002E7E83">
        <w:rPr>
          <w:rFonts w:ascii="Arial" w:hAnsi="Arial" w:cs="Arial" w:asciiTheme="minorAscii" w:hAnsiTheme="minorAscii" w:cstheme="minorAscii"/>
          <w:i w:val="1"/>
          <w:iCs w:val="1"/>
          <w:color w:val="7F7F7F" w:themeColor="text1" w:themeTint="80" w:themeShade="FF"/>
          <w:sz w:val="18"/>
          <w:szCs w:val="18"/>
        </w:rPr>
        <w:t>3. Saber escuchar a la organización</w:t>
      </w:r>
      <w:r w:rsidRPr="7DA70005" w:rsidR="00695DE6">
        <w:rPr>
          <w:rFonts w:ascii="Arial" w:hAnsi="Arial" w:cs="Arial" w:asciiTheme="minorAscii" w:hAnsiTheme="minorAscii" w:cstheme="minorAscii"/>
          <w:i w:val="1"/>
          <w:iCs w:val="1"/>
          <w:color w:val="7F7F7F" w:themeColor="text1" w:themeTint="80" w:themeShade="FF"/>
          <w:sz w:val="18"/>
          <w:szCs w:val="18"/>
        </w:rPr>
        <w:t>: cuando se escucha a más personas o se conoce su punto de vista sobre los dolores de la empresa, mejor será el diagnóstico. Se debe escuchar a todos los niveles para tener una mirada más aguda de lo que ocurre.</w:t>
      </w:r>
    </w:p>
    <w:p w:rsidRPr="00F62642" w:rsidR="00DA2849" w:rsidP="7DA70005" w:rsidRDefault="00DA2849" w14:paraId="3758B97D" w14:textId="04F0844E">
      <w:pPr>
        <w:ind w:left="720"/>
        <w:rPr>
          <w:rFonts w:ascii="Arial" w:hAnsi="Arial" w:cs="Arial" w:asciiTheme="minorAscii" w:hAnsiTheme="minorAscii" w:cstheme="minorAscii"/>
          <w:sz w:val="16"/>
          <w:szCs w:val="16"/>
        </w:rPr>
      </w:pPr>
      <w:r w:rsidRPr="7DA70005" w:rsidR="00DA2849">
        <w:rPr>
          <w:rFonts w:ascii="Arial" w:hAnsi="Arial" w:cs="Arial" w:asciiTheme="minorAscii" w:hAnsiTheme="minorAscii" w:cstheme="minorAscii"/>
          <w:sz w:val="16"/>
          <w:szCs w:val="16"/>
        </w:rPr>
        <w:t xml:space="preserve">(Fuente: </w:t>
      </w:r>
      <w:hyperlink r:id="R3ef8e4960ab94e4d">
        <w:r w:rsidRPr="7DA70005" w:rsidR="00DA2849">
          <w:rPr>
            <w:rStyle w:val="Hipervnculo"/>
            <w:rFonts w:ascii="Arial" w:hAnsi="Arial" w:cs="Arial" w:asciiTheme="minorAscii" w:hAnsiTheme="minorAscii" w:cstheme="minorAscii"/>
            <w:sz w:val="16"/>
            <w:szCs w:val="16"/>
          </w:rPr>
          <w:t>https://blog.pad.edu/cual-es-la-importancia-del-diagnostico-organizacional</w:t>
        </w:r>
      </w:hyperlink>
      <w:r w:rsidRPr="7DA70005" w:rsidR="00DA2849">
        <w:rPr>
          <w:rFonts w:ascii="Arial" w:hAnsi="Arial" w:cs="Arial" w:asciiTheme="minorAscii" w:hAnsiTheme="minorAscii" w:cstheme="minorAscii"/>
          <w:sz w:val="16"/>
          <w:szCs w:val="16"/>
        </w:rPr>
        <w:t xml:space="preserve">) </w:t>
      </w:r>
    </w:p>
    <w:p w:rsidRPr="00FF196A" w:rsidR="008C0C50" w:rsidRDefault="002F0A1E" w14:paraId="1BD528E4" w14:textId="5C9EBF07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5F5AB728" wp14:editId="36315159">
                <wp:extent cx="141605" cy="141605"/>
                <wp:effectExtent l="0" t="0" r="0" b="0"/>
                <wp:docPr id="1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ángulo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70F83F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MCTmIV3CAAAEigAAA4AAAAAAAAAAAAA&#10;AAAALgIAAGRycy9lMm9Eb2MueG1sUEsBAi0AFAAGAAgAAAAhAAXiDD3ZAAAAAwEAAA8AAAAAAAAA&#10;AAAAAAAA0QoAAGRycy9kb3ducmV2LnhtbFBLBQYAAAAABAAEAPMAAADXCwAAAAA=&#10;">
                <v:rect id="Rectángulo 13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 O</w:t>
      </w:r>
      <w:r w:rsidRPr="00FF196A" w:rsidR="00457EE7">
        <w:rPr>
          <w:rFonts w:asciiTheme="minorHAnsi" w:hAnsiTheme="minorHAnsi" w:cstheme="minorHAnsi"/>
        </w:rPr>
        <w:t>bjetivo del Entregable</w:t>
      </w:r>
    </w:p>
    <w:p w:rsidRPr="00FF196A" w:rsidR="002F0A1E" w:rsidP="006342B6" w:rsidRDefault="19181DF3" w14:paraId="3FCBDFCB" w14:textId="38F64087">
      <w:pPr>
        <w:jc w:val="both"/>
        <w:rPr>
          <w:rFonts w:asciiTheme="minorHAnsi" w:hAnsiTheme="minorHAnsi" w:cstheme="minorHAnsi"/>
        </w:rPr>
      </w:pPr>
      <w:r w:rsidRPr="34C6CB72" w:rsidR="19181DF3">
        <w:rPr>
          <w:rFonts w:ascii="Arial" w:hAnsi="Arial" w:cs="Arial" w:asciiTheme="minorAscii" w:hAnsiTheme="minorAscii" w:cstheme="minorAscii"/>
          <w:sz w:val="20"/>
          <w:szCs w:val="20"/>
        </w:rPr>
        <w:t xml:space="preserve">El objetivo del entregable es relevar </w:t>
      </w:r>
      <w:r w:rsidRPr="34C6CB72" w:rsidR="00472DC0">
        <w:rPr>
          <w:rFonts w:ascii="Arial" w:hAnsi="Arial" w:cs="Arial" w:asciiTheme="minorAscii" w:hAnsiTheme="minorAscii" w:cstheme="minorAscii"/>
          <w:sz w:val="20"/>
          <w:szCs w:val="20"/>
        </w:rPr>
        <w:t xml:space="preserve">el </w:t>
      </w:r>
      <w:r w:rsidRPr="34C6CB72" w:rsidR="002A41C2">
        <w:rPr>
          <w:rFonts w:ascii="Arial" w:hAnsi="Arial" w:cs="Arial" w:asciiTheme="minorAscii" w:hAnsiTheme="minorAscii" w:cstheme="minorAscii"/>
          <w:sz w:val="20"/>
          <w:szCs w:val="20"/>
        </w:rPr>
        <w:t>estadio</w:t>
      </w:r>
      <w:r w:rsidRPr="34C6CB72" w:rsidR="00472DC0">
        <w:rPr>
          <w:rFonts w:ascii="Arial" w:hAnsi="Arial" w:cs="Arial" w:asciiTheme="minorAscii" w:hAnsiTheme="minorAscii" w:cstheme="minorAscii"/>
          <w:sz w:val="20"/>
          <w:szCs w:val="20"/>
        </w:rPr>
        <w:t xml:space="preserve"> de madurez organizacional y </w:t>
      </w:r>
      <w:r w:rsidRPr="34C6CB72" w:rsidR="00583DFF">
        <w:rPr>
          <w:rFonts w:ascii="Arial" w:hAnsi="Arial" w:cs="Arial" w:asciiTheme="minorAscii" w:hAnsiTheme="minorAscii" w:cstheme="minorAscii"/>
          <w:sz w:val="20"/>
          <w:szCs w:val="20"/>
        </w:rPr>
        <w:t>los</w:t>
      </w:r>
      <w:r w:rsidRPr="34C6CB72" w:rsidR="19181DF3">
        <w:rPr>
          <w:rFonts w:ascii="Arial" w:hAnsi="Arial" w:cs="Arial" w:asciiTheme="minorAscii" w:hAnsiTheme="minorAscii" w:cstheme="minorAscii"/>
          <w:sz w:val="20"/>
          <w:szCs w:val="20"/>
        </w:rPr>
        <w:t xml:space="preserve"> requerimientos del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caso de estudio. 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>Conocer 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os requerimientos 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>desde la perspectiva del cliente s</w:t>
      </w:r>
      <w:r w:rsidRPr="34C6CB72" w:rsidR="006342B6">
        <w:rPr>
          <w:rFonts w:ascii="Arial" w:hAnsi="Arial" w:cs="Arial" w:asciiTheme="minorAscii" w:hAnsiTheme="minorAscii" w:cstheme="minorAscii"/>
          <w:sz w:val="20"/>
          <w:szCs w:val="20"/>
        </w:rPr>
        <w:t xml:space="preserve">erán 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>fundamentales para comenzar a visualizar la brecha entre la situación actual y deseada, y facilitarán la</w:t>
      </w:r>
      <w:r w:rsidRPr="34C6CB72" w:rsidR="00D327E1">
        <w:rPr>
          <w:rFonts w:ascii="Arial" w:hAnsi="Arial" w:cs="Arial" w:asciiTheme="minorAscii" w:hAnsiTheme="minorAscii" w:cstheme="minorAscii"/>
          <w:sz w:val="20"/>
          <w:szCs w:val="20"/>
        </w:rPr>
        <w:t xml:space="preserve"> posterior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definición de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 xml:space="preserve"> la arquitectura empresarial </w:t>
      </w:r>
      <w:r w:rsidRPr="34C6CB72" w:rsidR="00B84A5F">
        <w:rPr>
          <w:rFonts w:ascii="Arial" w:hAnsi="Arial" w:cs="Arial" w:asciiTheme="minorAscii" w:hAnsiTheme="minorAscii" w:cstheme="minorAscii"/>
          <w:sz w:val="20"/>
          <w:szCs w:val="20"/>
        </w:rPr>
        <w:t>de destino como también del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alcance </w:t>
      </w:r>
      <w:r w:rsidRPr="34C6CB72" w:rsidR="00B84A5F">
        <w:rPr>
          <w:rFonts w:ascii="Arial" w:hAnsi="Arial" w:cs="Arial" w:asciiTheme="minorAscii" w:hAnsiTheme="minorAscii" w:cstheme="minorAscii"/>
          <w:sz w:val="20"/>
          <w:szCs w:val="20"/>
        </w:rPr>
        <w:t>de la propuesta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>.</w:t>
      </w:r>
    </w:p>
    <w:p w:rsidR="34C6CB72" w:rsidP="34C6CB72" w:rsidRDefault="34C6CB72" w14:paraId="3A2240B7" w14:textId="2E80EE51">
      <w:p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  <w:r w:rsidR="34C6CB72">
        <w:drawing>
          <wp:anchor distT="0" distB="0" distL="114300" distR="114300" simplePos="0" relativeHeight="251658240" behindDoc="0" locked="0" layoutInCell="1" allowOverlap="1" wp14:editId="42D1D9D9" wp14:anchorId="4E51B97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1074749" name="picture" title="Vídeo titulado:APLSI - T02 - Diagnóstico de la organización.mp4">
              <a:hlinkClick r:id="Rb8c89db7506348f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21f06ae66db48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2%20-%20Diagno%CC%81stico%20de%20la%20organizacio%CC%81n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15194A4" w:rsidP="7DA70005" w:rsidRDefault="715194A4" w14:paraId="769BBA5D" w14:textId="15FE4E80">
      <w:pPr>
        <w:spacing w:after="180" w:line="288" w:lineRule="auto"/>
        <w:jc w:val="both"/>
        <w:rPr>
          <w:rFonts w:ascii="Arial" w:hAnsi="Arial" w:eastAsia="Arial" w:cs="Arial"/>
          <w:noProof w:val="0"/>
          <w:sz w:val="16"/>
          <w:szCs w:val="16"/>
          <w:lang w:val="es-AR"/>
        </w:rPr>
      </w:pP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Video explicativo del </w:t>
      </w: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>template</w:t>
      </w: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: </w:t>
      </w:r>
      <w:hyperlink r:id="Rfa802862ce6f421c">
        <w:r w:rsidRPr="34C6CB72" w:rsidR="715194A4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8"/>
            <w:szCs w:val="18"/>
            <w:lang w:val="es-AR"/>
          </w:rPr>
          <w:t>APLSI - T02 - Diagnóstico Organizacional</w:t>
        </w:r>
      </w:hyperlink>
    </w:p>
    <w:p w:rsidRPr="00FF196A" w:rsidR="002F0A1E" w:rsidP="19181DF3" w:rsidRDefault="002F0A1E" w14:paraId="4EF91FD9" w14:textId="35B3B420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6A5A870E" wp14:editId="2DFC1168">
                <wp:extent cx="141605" cy="141605"/>
                <wp:effectExtent l="0" t="0" r="0" b="0"/>
                <wp:docPr id="2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ángulo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3D7A0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nlbQ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LTm55W0IAAASKAAADgAAAAAAAAAAAAAAAAAuAgAAZHJz&#10;L2Uyb0RvYy54bWxQSwECLQAUAAYACAAAACEABeIMPdkAAAADAQAADwAAAAAAAAAAAAAAAADHCgAA&#10;ZHJzL2Rvd25yZXYueG1sUEsFBgAAAAAEAAQA8wAAAM0LAAAAAA==&#10;">
                <v:rect id="Rectángulo 2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FF196A">
        <w:rPr>
          <w:rFonts w:asciiTheme="minorHAnsi" w:hAnsiTheme="minorHAnsi" w:cstheme="minorHAnsi"/>
        </w:rPr>
        <w:t xml:space="preserve"> ARTEFACTO ENTREGABLE</w:t>
      </w:r>
    </w:p>
    <w:p w:rsidR="00B72818" w:rsidP="00920220" w:rsidRDefault="6A1CE119" w14:paraId="59D0694C" w14:textId="147BD8C7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 xml:space="preserve">Es habitual que en las </w:t>
      </w:r>
      <w:r w:rsidR="00B72818">
        <w:rPr>
          <w:rFonts w:asciiTheme="minorHAnsi" w:hAnsiTheme="minorHAnsi" w:cstheme="minorHAnsi"/>
          <w:sz w:val="20"/>
        </w:rPr>
        <w:t xml:space="preserve">consultoras o empresas </w:t>
      </w:r>
      <w:r w:rsidRPr="00FF196A" w:rsidR="47F63E5A">
        <w:rPr>
          <w:rFonts w:asciiTheme="minorHAnsi" w:hAnsiTheme="minorHAnsi" w:cstheme="minorHAnsi"/>
          <w:sz w:val="20"/>
        </w:rPr>
        <w:t xml:space="preserve">de desarrollo </w:t>
      </w:r>
      <w:r w:rsidRPr="00FF196A">
        <w:rPr>
          <w:rFonts w:asciiTheme="minorHAnsi" w:hAnsiTheme="minorHAnsi" w:cstheme="minorHAnsi"/>
          <w:sz w:val="20"/>
        </w:rPr>
        <w:t>haya un</w:t>
      </w:r>
      <w:r w:rsidRPr="00FF196A" w:rsidR="51BABB7E">
        <w:rPr>
          <w:rFonts w:asciiTheme="minorHAnsi" w:hAnsiTheme="minorHAnsi" w:cstheme="minorHAnsi"/>
          <w:sz w:val="20"/>
        </w:rPr>
        <w:t xml:space="preserve"> </w:t>
      </w:r>
      <w:r w:rsidRPr="00FF196A" w:rsidR="2B817864">
        <w:rPr>
          <w:rFonts w:asciiTheme="minorHAnsi" w:hAnsiTheme="minorHAnsi" w:cstheme="minorHAnsi"/>
          <w:sz w:val="20"/>
        </w:rPr>
        <w:t>D</w:t>
      </w:r>
      <w:r w:rsidRPr="00FF196A" w:rsidR="51BABB7E">
        <w:rPr>
          <w:rFonts w:asciiTheme="minorHAnsi" w:hAnsiTheme="minorHAnsi" w:cstheme="minorHAnsi"/>
          <w:sz w:val="20"/>
        </w:rPr>
        <w:t xml:space="preserve">irector de </w:t>
      </w:r>
      <w:r w:rsidRPr="00FF196A" w:rsidR="14D9B5FA">
        <w:rPr>
          <w:rFonts w:asciiTheme="minorHAnsi" w:hAnsiTheme="minorHAnsi" w:cstheme="minorHAnsi"/>
          <w:sz w:val="20"/>
        </w:rPr>
        <w:t>Proyectos</w:t>
      </w:r>
      <w:r w:rsidRPr="00FF196A" w:rsidR="51BABB7E">
        <w:rPr>
          <w:rFonts w:asciiTheme="minorHAnsi" w:hAnsiTheme="minorHAnsi" w:cstheme="minorHAnsi"/>
          <w:sz w:val="20"/>
        </w:rPr>
        <w:t>, un</w:t>
      </w:r>
      <w:r w:rsidRPr="00FF196A">
        <w:rPr>
          <w:rFonts w:asciiTheme="minorHAnsi" w:hAnsiTheme="minorHAnsi" w:cstheme="minorHAnsi"/>
          <w:sz w:val="20"/>
        </w:rPr>
        <w:t xml:space="preserve">a PMO, </w:t>
      </w:r>
      <w:r w:rsidRPr="00FF196A" w:rsidR="4D7B70D9">
        <w:rPr>
          <w:rFonts w:asciiTheme="minorHAnsi" w:hAnsiTheme="minorHAnsi" w:cstheme="minorHAnsi"/>
          <w:sz w:val="20"/>
        </w:rPr>
        <w:t xml:space="preserve">un </w:t>
      </w:r>
      <w:r w:rsidRPr="00FF196A" w:rsidR="5F92C92A">
        <w:rPr>
          <w:rFonts w:asciiTheme="minorHAnsi" w:hAnsiTheme="minorHAnsi" w:cstheme="minorHAnsi"/>
          <w:sz w:val="20"/>
        </w:rPr>
        <w:t>Líder</w:t>
      </w:r>
      <w:r w:rsidRPr="00FF196A">
        <w:rPr>
          <w:rFonts w:asciiTheme="minorHAnsi" w:hAnsiTheme="minorHAnsi" w:cstheme="minorHAnsi"/>
          <w:sz w:val="20"/>
        </w:rPr>
        <w:t xml:space="preserve"> </w:t>
      </w:r>
      <w:r w:rsidRPr="00FF196A" w:rsidR="4B1DB99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 xml:space="preserve">écnico, </w:t>
      </w:r>
      <w:r w:rsidRPr="00FF196A" w:rsidR="14A01E98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rquitecto de soluciones o alguna otra figura</w:t>
      </w:r>
      <w:r w:rsidRPr="00FF196A" w:rsidR="4AB69A13">
        <w:rPr>
          <w:rFonts w:asciiTheme="minorHAnsi" w:hAnsiTheme="minorHAnsi" w:cstheme="minorHAnsi"/>
          <w:sz w:val="20"/>
        </w:rPr>
        <w:t xml:space="preserve"> </w:t>
      </w:r>
      <w:r w:rsidR="00C802BC">
        <w:rPr>
          <w:rFonts w:asciiTheme="minorHAnsi" w:hAnsiTheme="minorHAnsi" w:cstheme="minorHAnsi"/>
          <w:sz w:val="20"/>
        </w:rPr>
        <w:t>experimentada que</w:t>
      </w:r>
      <w:r w:rsidRPr="00FF196A">
        <w:rPr>
          <w:rFonts w:asciiTheme="minorHAnsi" w:hAnsiTheme="minorHAnsi" w:cstheme="minorHAnsi"/>
          <w:sz w:val="20"/>
        </w:rPr>
        <w:t xml:space="preserve"> d</w:t>
      </w:r>
      <w:r w:rsidR="00C802BC">
        <w:rPr>
          <w:rFonts w:asciiTheme="minorHAnsi" w:hAnsiTheme="minorHAnsi" w:cstheme="minorHAnsi"/>
          <w:sz w:val="20"/>
        </w:rPr>
        <w:t>é</w:t>
      </w:r>
      <w:r w:rsidRPr="00FF196A">
        <w:rPr>
          <w:rFonts w:asciiTheme="minorHAnsi" w:hAnsiTheme="minorHAnsi" w:cstheme="minorHAnsi"/>
          <w:sz w:val="20"/>
        </w:rPr>
        <w:t xml:space="preserve"> soporte </w:t>
      </w:r>
      <w:r w:rsidRPr="00FF196A" w:rsidR="36973404">
        <w:rPr>
          <w:rFonts w:asciiTheme="minorHAnsi" w:hAnsiTheme="minorHAnsi" w:cstheme="minorHAnsi"/>
          <w:sz w:val="20"/>
        </w:rPr>
        <w:t xml:space="preserve">con herramientas, técnicas y conocimiento. </w:t>
      </w:r>
    </w:p>
    <w:p w:rsidRPr="00FF196A" w:rsidR="001968C6" w:rsidP="00920220" w:rsidRDefault="15F75F06" w14:paraId="3EB5C7E7" w14:textId="69EA3A6D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Para que es</w:t>
      </w:r>
      <w:r w:rsidRPr="00FF196A" w:rsidR="3E033E2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>o suced</w:t>
      </w:r>
      <w:r w:rsidRPr="00FF196A" w:rsidR="1DA818B6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, es necesario</w:t>
      </w:r>
      <w:r w:rsidRPr="00FF196A" w:rsidR="0A62EF12">
        <w:rPr>
          <w:rFonts w:asciiTheme="minorHAnsi" w:hAnsiTheme="minorHAnsi" w:cstheme="minorHAnsi"/>
          <w:sz w:val="20"/>
        </w:rPr>
        <w:t xml:space="preserve"> que el equipo esté preparado para explicar quién es el cliente, cuál es su necesidad manifiesta, qué requerimientos expresaron y qué visión inicial tiene el equipo al respecto.</w:t>
      </w:r>
    </w:p>
    <w:p w:rsidRPr="00FF196A" w:rsidR="5E352A29" w:rsidP="77BC4F31" w:rsidRDefault="5E352A29" w14:paraId="3474F2B0" w14:textId="75EAF629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Por lo tanto, e</w:t>
      </w:r>
      <w:r w:rsidRPr="00FF196A" w:rsidR="369C1051">
        <w:rPr>
          <w:rFonts w:asciiTheme="minorHAnsi" w:hAnsiTheme="minorHAnsi" w:cstheme="minorHAnsi"/>
          <w:sz w:val="20"/>
        </w:rPr>
        <w:t xml:space="preserve">n esta oportunidad, el equipo debe estar preparado para </w:t>
      </w:r>
      <w:r w:rsidRPr="00FF196A" w:rsidR="16EF2488">
        <w:rPr>
          <w:rFonts w:asciiTheme="minorHAnsi" w:hAnsiTheme="minorHAnsi" w:cstheme="minorHAnsi"/>
          <w:sz w:val="20"/>
        </w:rPr>
        <w:t>asistir a una reunión con</w:t>
      </w:r>
      <w:r w:rsidRPr="00FF196A" w:rsidR="369C1051">
        <w:rPr>
          <w:rFonts w:asciiTheme="minorHAnsi" w:hAnsiTheme="minorHAnsi" w:cstheme="minorHAnsi"/>
          <w:sz w:val="20"/>
        </w:rPr>
        <w:t xml:space="preserve"> un miembro superior de la consultora</w:t>
      </w:r>
      <w:r w:rsidRPr="00FF196A" w:rsidR="0227F52B">
        <w:rPr>
          <w:rFonts w:asciiTheme="minorHAnsi" w:hAnsiTheme="minorHAnsi" w:cstheme="minorHAnsi"/>
          <w:sz w:val="20"/>
        </w:rPr>
        <w:t xml:space="preserve"> </w:t>
      </w:r>
      <w:r w:rsidRPr="00FF196A" w:rsidR="3F578DEF">
        <w:rPr>
          <w:rFonts w:asciiTheme="minorHAnsi" w:hAnsiTheme="minorHAnsi" w:cstheme="minorHAnsi"/>
          <w:sz w:val="20"/>
        </w:rPr>
        <w:t xml:space="preserve">y responder </w:t>
      </w:r>
      <w:r w:rsidRPr="00FF196A" w:rsidR="0227F52B">
        <w:rPr>
          <w:rFonts w:asciiTheme="minorHAnsi" w:hAnsiTheme="minorHAnsi" w:cstheme="minorHAnsi"/>
          <w:sz w:val="20"/>
        </w:rPr>
        <w:t>al menos las siguientes preguntas</w:t>
      </w:r>
      <w:r w:rsidRPr="00FF196A" w:rsidR="369C1051">
        <w:rPr>
          <w:rFonts w:asciiTheme="minorHAnsi" w:hAnsiTheme="minorHAnsi" w:cstheme="minorHAnsi"/>
          <w:sz w:val="20"/>
        </w:rPr>
        <w:t>:</w:t>
      </w:r>
    </w:p>
    <w:p w:rsidRPr="00FF196A" w:rsidR="369C1051" w:rsidP="77BC4F31" w:rsidRDefault="369C1051" w14:paraId="3484A73E" w14:textId="2045BF22">
      <w:pPr>
        <w:pStyle w:val="Prrafodelista"/>
        <w:numPr>
          <w:ilvl w:val="0"/>
          <w:numId w:val="3"/>
        </w:numPr>
        <w:rPr>
          <w:rFonts w:asciiTheme="minorHAnsi" w:hAnsiTheme="minorHAnsi" w:eastAsiaTheme="minorEastAsia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¿Quién es el cliente?</w:t>
      </w:r>
    </w:p>
    <w:p w:rsidRPr="00FF196A" w:rsidR="369C1051" w:rsidP="4F4617F5" w:rsidRDefault="369C1051" w14:paraId="71FAD554" w14:textId="7AF3D95A">
      <w:pPr>
        <w:pStyle w:val="Prrafodelista"/>
        <w:numPr>
          <w:ilvl w:val="0"/>
          <w:numId w:val="3"/>
        </w:numPr>
        <w:rPr>
          <w:rFonts w:asciiTheme="minorHAnsi" w:hAnsiTheme="minorHAnsi" w:eastAsiaTheme="minorEastAsia" w:cstheme="minorHAnsi"/>
          <w:color w:val="000000" w:themeColor="text1"/>
          <w:sz w:val="20"/>
        </w:rPr>
      </w:pPr>
      <w:r w:rsidRPr="00FF196A">
        <w:rPr>
          <w:rFonts w:asciiTheme="minorHAnsi" w:hAnsiTheme="minorHAnsi" w:cstheme="minorHAnsi"/>
          <w:sz w:val="20"/>
        </w:rPr>
        <w:t>¿</w:t>
      </w:r>
      <w:r w:rsidRPr="00FF196A" w:rsidR="4BAA091F">
        <w:rPr>
          <w:rFonts w:asciiTheme="minorHAnsi" w:hAnsiTheme="minorHAnsi" w:cstheme="minorHAnsi"/>
          <w:sz w:val="20"/>
        </w:rPr>
        <w:t>Q</w:t>
      </w:r>
      <w:r w:rsidRPr="00FF196A">
        <w:rPr>
          <w:rFonts w:asciiTheme="minorHAnsi" w:hAnsiTheme="minorHAnsi" w:cstheme="minorHAnsi"/>
          <w:sz w:val="20"/>
        </w:rPr>
        <w:t>uién, dónde y cómo se toman las decisiones de inversión en la empresa?</w:t>
      </w:r>
    </w:p>
    <w:p w:rsidRPr="00FF196A" w:rsidR="369C1051" w:rsidP="77BC4F31" w:rsidRDefault="369C1051" w14:paraId="324D4B41" w14:textId="17A2E069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actores expresaron requerimientos y de qué tipo?</w:t>
      </w:r>
    </w:p>
    <w:p w:rsidRPr="00FF196A" w:rsidR="369C1051" w:rsidP="77BC4F31" w:rsidRDefault="369C1051" w14:paraId="125A8CB1" w14:textId="1C487C52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requerimientos son los más importantes para la empresa y por qué?</w:t>
      </w:r>
    </w:p>
    <w:p w:rsidRPr="00FF196A" w:rsidR="369C1051" w:rsidP="77BC4F31" w:rsidRDefault="369C1051" w14:paraId="6E3BED30" w14:textId="674E6A0D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opina el equipo de consultores sobre los requerimientos relevados? ¿Existe coherencia con la visión estratégica y el plan táctico de las áreas que los solicitan?</w:t>
      </w:r>
    </w:p>
    <w:p w:rsidRPr="00FF196A" w:rsidR="00920220" w:rsidP="00C91564" w:rsidRDefault="369C1051" w14:paraId="0F495E6F" w14:textId="5CF2135D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¿El equipo requiere de algún tipo de asistencia específica/profesional para poder seguir adelante?</w:t>
      </w:r>
    </w:p>
    <w:p w:rsidRPr="00FF196A" w:rsidR="19181DF3" w:rsidP="19181DF3" w:rsidRDefault="00F34A56" w14:paraId="66F2064E" w14:textId="6DB3EC14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RELEVAMIENTO</w:t>
      </w:r>
      <w:r w:rsidRPr="00FF196A" w:rsidR="00B826AC">
        <w:rPr>
          <w:rFonts w:asciiTheme="minorHAnsi" w:hAnsiTheme="minorHAnsi" w:cstheme="minorHAnsi"/>
        </w:rPr>
        <w:t xml:space="preserve"> </w:t>
      </w:r>
      <w:r w:rsidRPr="00FF196A">
        <w:rPr>
          <w:rFonts w:asciiTheme="minorHAnsi" w:hAnsiTheme="minorHAnsi" w:cstheme="minorHAnsi"/>
        </w:rPr>
        <w:t>INICIAL</w:t>
      </w:r>
    </w:p>
    <w:p w:rsidRPr="00FF196A" w:rsidR="007E7092" w:rsidP="007E7092" w:rsidRDefault="00582103" w14:paraId="583EBBC9" w14:textId="19861899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Personas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310F8" w:rsidTr="00305B71" w14:paraId="64F6FE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310F8" w:rsidP="00305B71" w:rsidRDefault="002310F8" w14:paraId="052FB8E0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728E64D1" wp14:editId="5BBE8A7A">
                      <wp:extent cx="141605" cy="141605"/>
                      <wp:effectExtent l="0" t="0" r="0" b="0"/>
                      <wp:docPr id="19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ángulo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orma libre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013859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8vObg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">
                      <v:rect id="Rectángulo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/>
      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FF196A" w:rsidR="00FF1855" w:rsidP="00FF1855" w:rsidRDefault="002310F8" w14:paraId="6D1BF79C" w14:textId="59CC15E9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</w:rPr>
              <w:t>[</w:t>
            </w:r>
            <w:r w:rsidR="00FF1855">
              <w:rPr>
                <w:rFonts w:asciiTheme="minorHAnsi" w:hAnsiTheme="minorHAnsi" w:cstheme="minorHAnsi"/>
              </w:rPr>
              <w:t>T</w:t>
            </w:r>
            <w:r w:rsidRPr="00FF1855" w:rsidR="00FF1855">
              <w:rPr>
                <w:rFonts w:asciiTheme="minorHAnsi" w:hAnsiTheme="minorHAnsi" w:cstheme="minorHAnsi"/>
              </w:rPr>
              <w:t>odo empieza por conocer bien la cultura (real) de la compañía. Es importante empezar entendiendo cuáles son los valores</w:t>
            </w:r>
            <w:r w:rsidR="00CC0037">
              <w:rPr>
                <w:rFonts w:asciiTheme="minorHAnsi" w:hAnsiTheme="minorHAnsi" w:cstheme="minorHAnsi"/>
              </w:rPr>
              <w:t>, estilos y habilidades</w:t>
            </w:r>
            <w:r w:rsidRPr="00FF1855" w:rsidR="00FF1855">
              <w:rPr>
                <w:rFonts w:asciiTheme="minorHAnsi" w:hAnsiTheme="minorHAnsi" w:cstheme="minorHAnsi"/>
              </w:rPr>
              <w:t xml:space="preserve"> actuales de la empresa, y no sólo los que aparecen en su intranet, sino también los informales</w:t>
            </w:r>
            <w:r w:rsidR="00FF1855">
              <w:rPr>
                <w:rFonts w:asciiTheme="minorHAnsi" w:hAnsiTheme="minorHAnsi" w:cstheme="minorHAnsi"/>
              </w:rPr>
              <w:t>.</w:t>
            </w:r>
            <w:r w:rsidR="00CC0037">
              <w:rPr>
                <w:rFonts w:asciiTheme="minorHAnsi" w:hAnsiTheme="minorHAnsi" w:cstheme="minorHAnsi"/>
              </w:rPr>
              <w:t>]</w:t>
            </w:r>
          </w:p>
        </w:tc>
      </w:tr>
    </w:tbl>
    <w:p w:rsidRPr="00FA318C" w:rsidR="00582103" w:rsidP="007E7092" w:rsidRDefault="00582103" w14:paraId="4E5FDB2C" w14:textId="08C61B61">
      <w:pPr>
        <w:rPr>
          <w:rFonts w:asciiTheme="minorHAnsi" w:hAnsiTheme="minorHAnsi" w:cstheme="minorHAnsi"/>
        </w:rPr>
      </w:pPr>
    </w:p>
    <w:p w:rsidRPr="00FA318C" w:rsidR="00FA318C" w:rsidP="00D45180" w:rsidRDefault="00FA318C" w14:paraId="783FAD70" w14:textId="091502FF">
      <w:pPr>
        <w:rPr>
          <w:rFonts w:asciiTheme="minorHAnsi" w:hAnsiTheme="minorHAnsi" w:cstheme="minorHAnsi"/>
          <w:color w:val="000000" w:themeColor="text1"/>
          <w:sz w:val="20"/>
        </w:rPr>
      </w:pPr>
      <w:r w:rsidRPr="00FA318C">
        <w:rPr>
          <w:rFonts w:asciiTheme="minorHAnsi" w:hAnsiTheme="minorHAnsi" w:cstheme="minorHAnsi"/>
          <w:color w:val="000000" w:themeColor="text1"/>
          <w:sz w:val="20"/>
        </w:rPr>
        <w:t>Preguntas de referencia:</w:t>
      </w:r>
    </w:p>
    <w:p w:rsidR="00FA318C" w:rsidP="00D45180" w:rsidRDefault="00FA318C" w14:paraId="2EB4ADA8" w14:textId="77777777">
      <w:pPr>
        <w:rPr>
          <w:rFonts w:asciiTheme="minorHAnsi" w:hAnsiTheme="minorHAnsi" w:cstheme="minorHAnsi"/>
          <w:b/>
          <w:bCs/>
          <w:color w:val="000000" w:themeColor="text1"/>
          <w:sz w:val="20"/>
        </w:rPr>
      </w:pPr>
    </w:p>
    <w:p w:rsidRPr="00A646EF" w:rsidR="00D45180" w:rsidP="00D45180" w:rsidRDefault="000903D7" w14:paraId="50CE0F91" w14:textId="766ABF74">
      <w:pPr>
        <w:rPr>
          <w:rFonts w:asciiTheme="minorHAnsi" w:hAnsiTheme="minorHAnsi" w:cstheme="minorHAnsi"/>
          <w:color w:val="000000" w:themeColor="text1"/>
          <w:sz w:val="20"/>
        </w:rPr>
      </w:pPr>
      <w:r w:rsidRPr="00A646EF">
        <w:rPr>
          <w:rFonts w:asciiTheme="minorHAnsi" w:hAnsiTheme="minorHAnsi" w:cstheme="minorHAnsi"/>
          <w:b/>
          <w:bCs/>
          <w:color w:val="000000" w:themeColor="text1"/>
          <w:sz w:val="20"/>
        </w:rPr>
        <w:t>Cultura</w:t>
      </w:r>
      <w:r w:rsidRPr="00A646EF">
        <w:rPr>
          <w:rFonts w:asciiTheme="minorHAnsi" w:hAnsiTheme="minorHAnsi" w:cstheme="minorHAnsi"/>
          <w:color w:val="000000" w:themeColor="text1"/>
          <w:sz w:val="20"/>
        </w:rPr>
        <w:t xml:space="preserve">: </w:t>
      </w:r>
      <w:r w:rsidR="00CC0037">
        <w:rPr>
          <w:rFonts w:asciiTheme="minorHAnsi" w:hAnsiTheme="minorHAnsi" w:cstheme="minorHAnsi"/>
          <w:color w:val="000000" w:themeColor="text1"/>
          <w:sz w:val="20"/>
        </w:rPr>
        <w:t>¿C</w:t>
      </w:r>
      <w:r w:rsidRPr="00A646EF">
        <w:rPr>
          <w:rFonts w:asciiTheme="minorHAnsi" w:hAnsiTheme="minorHAnsi" w:cstheme="minorHAnsi"/>
          <w:color w:val="000000" w:themeColor="text1"/>
          <w:sz w:val="20"/>
        </w:rPr>
        <w:t>uáles son los valores actuales de la empresa</w:t>
      </w:r>
      <w:r w:rsidR="00CC0037">
        <w:rPr>
          <w:rFonts w:asciiTheme="minorHAnsi" w:hAnsiTheme="minorHAnsi" w:cstheme="minorHAnsi"/>
          <w:color w:val="000000" w:themeColor="text1"/>
          <w:sz w:val="20"/>
        </w:rPr>
        <w:t>?</w:t>
      </w:r>
      <w:r w:rsidRPr="00A646EF">
        <w:rPr>
          <w:rFonts w:asciiTheme="minorHAnsi" w:hAnsiTheme="minorHAnsi" w:cstheme="minorHAnsi"/>
          <w:color w:val="000000" w:themeColor="text1"/>
          <w:sz w:val="20"/>
        </w:rPr>
        <w:t xml:space="preserve"> ¿son limitantes para </w:t>
      </w:r>
      <w:r w:rsidR="00D46BDD">
        <w:rPr>
          <w:rFonts w:asciiTheme="minorHAnsi" w:hAnsiTheme="minorHAnsi" w:cstheme="minorHAnsi"/>
          <w:color w:val="000000" w:themeColor="text1"/>
          <w:sz w:val="20"/>
        </w:rPr>
        <w:t>su</w:t>
      </w:r>
      <w:r w:rsidRPr="00A646EF">
        <w:rPr>
          <w:rFonts w:asciiTheme="minorHAnsi" w:hAnsiTheme="minorHAnsi" w:cstheme="minorHAnsi"/>
          <w:color w:val="000000" w:themeColor="text1"/>
          <w:sz w:val="20"/>
        </w:rPr>
        <w:t xml:space="preserve"> transformación digital?</w:t>
      </w:r>
    </w:p>
    <w:p w:rsidRPr="00A646EF" w:rsidR="000903D7" w:rsidP="00D45180" w:rsidRDefault="000903D7" w14:paraId="652C73F0" w14:textId="0C3817ED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</w:rPr>
      </w:pPr>
    </w:p>
    <w:p w:rsidRPr="00A646EF" w:rsidR="000903D7" w:rsidP="00D45180" w:rsidRDefault="000903D7" w14:paraId="7568B16D" w14:textId="2C5B6694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46EF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bdr w:val="none" w:color="auto" w:sz="0" w:space="0" w:frame="1"/>
        </w:rPr>
        <w:t>Liderazgo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:¿Qué estilo de liderazgo </w:t>
      </w:r>
      <w:r w:rsidR="00A646EF">
        <w:rPr>
          <w:rFonts w:asciiTheme="minorHAnsi" w:hAnsiTheme="minorHAnsi" w:cstheme="minorHAnsi"/>
          <w:color w:val="000000" w:themeColor="text1"/>
          <w:sz w:val="20"/>
          <w:szCs w:val="20"/>
        </w:rPr>
        <w:t>tiene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la compañía? ¿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Este ha permitido comenzar a transitar su t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ransformación 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d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igital? ¿Qué estilo 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desearían tener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 el futuro? </w:t>
      </w:r>
    </w:p>
    <w:p w:rsidRPr="00A646EF" w:rsidR="00D45180" w:rsidP="00D45180" w:rsidRDefault="00D45180" w14:paraId="0D391D96" w14:textId="77777777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Pr="00A646EF" w:rsidR="000903D7" w:rsidP="00D45180" w:rsidRDefault="000903D7" w14:paraId="4C6B8A5F" w14:textId="0C5E8AE5">
      <w:pPr>
        <w:shd w:val="clear" w:color="auto" w:fill="FFFFFF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646EF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bdr w:val="none" w:color="auto" w:sz="0" w:space="0" w:frame="1"/>
        </w:rPr>
        <w:t>Habilidades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>: ¿Cuáles son las fortalezas de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 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>personal? ¿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y sus d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>ebilidades? ¿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poseen el 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conocimiento y las habilidades necesarias para 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la t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ransformación 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>d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igital? ¿Cuáles </w:t>
      </w:r>
      <w:r w:rsidR="00D46BD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 </w:t>
      </w:r>
      <w:r w:rsidRPr="00A646EF">
        <w:rPr>
          <w:rFonts w:asciiTheme="minorHAnsi" w:hAnsiTheme="minorHAnsi" w:cstheme="minorHAnsi"/>
          <w:color w:val="000000" w:themeColor="text1"/>
          <w:sz w:val="20"/>
          <w:szCs w:val="20"/>
        </w:rPr>
        <w:t>faltan?</w:t>
      </w:r>
    </w:p>
    <w:p w:rsidRPr="00FF196A" w:rsidR="00D915CF" w:rsidP="007E7092" w:rsidRDefault="00D915CF" w14:paraId="7B282230" w14:textId="77777777">
      <w:pPr>
        <w:rPr>
          <w:rFonts w:asciiTheme="minorHAnsi" w:hAnsiTheme="minorHAnsi" w:cstheme="minorHAnsi"/>
        </w:rPr>
      </w:pPr>
    </w:p>
    <w:p w:rsidRPr="00FF196A" w:rsidR="007E7092" w:rsidP="007E7092" w:rsidRDefault="00582103" w14:paraId="5F78A59C" w14:textId="44E38FFC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Nuevos Modelos de Negocio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310F8" w:rsidTr="00305B71" w14:paraId="757FE9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310F8" w:rsidP="00305B71" w:rsidRDefault="002310F8" w14:paraId="7A655001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47202960" wp14:editId="37E0284F">
                      <wp:extent cx="141605" cy="141605"/>
                      <wp:effectExtent l="0" t="0" r="0" b="0"/>
                      <wp:docPr id="3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ángulo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orma libre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7F0612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69aw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GEFnr1rCAAAEigAAA4AAAAAAAAAAAAAAAAALgIAAGRycy9l&#10;Mm9Eb2MueG1sUEsBAi0AFAAGAAgAAAAhAAXiDD3ZAAAAAwEAAA8AAAAAAAAAAAAAAAAAxQoAAGRy&#10;cy9kb3ducmV2LnhtbFBLBQYAAAAABAAEAPMAAADLCwAAAAA=&#10;">
                      <v:rect id="Rectángulo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/>
                      <v:shape id="Forma libre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656EAD" w:rsidP="00656EAD" w:rsidRDefault="002310F8" w14:paraId="1BBB24CF" w14:textId="5615C184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Pr="00656EAD" w:rsidR="00656EAD">
              <w:rPr>
                <w:rFonts w:asciiTheme="minorHAnsi" w:hAnsiTheme="minorHAnsi" w:cstheme="minorHAnsi"/>
              </w:rPr>
              <w:t xml:space="preserve">Aquí es importante entender la cadena de valor de la industria en que se desarrolla y la posición que ocupa en ella. Cuál es el modelo de negocio típico en esa industria y que utilizan sus competidores. </w:t>
            </w:r>
            <w:r w:rsidR="00FF1855">
              <w:rPr>
                <w:rFonts w:asciiTheme="minorHAnsi" w:hAnsiTheme="minorHAnsi" w:cstheme="minorHAnsi"/>
              </w:rPr>
              <w:t>También</w:t>
            </w:r>
            <w:r w:rsidRPr="00656EAD" w:rsidR="00656EAD">
              <w:rPr>
                <w:rFonts w:asciiTheme="minorHAnsi" w:hAnsiTheme="minorHAnsi" w:cstheme="minorHAnsi"/>
              </w:rPr>
              <w:t xml:space="preserve">, identificar y entender los modelos de negocio que están utilizando las </w:t>
            </w:r>
            <w:proofErr w:type="spellStart"/>
            <w:r w:rsidRPr="00656EAD" w:rsidR="00656EAD">
              <w:rPr>
                <w:rFonts w:asciiTheme="minorHAnsi" w:hAnsiTheme="minorHAnsi" w:cstheme="minorHAnsi"/>
              </w:rPr>
              <w:t>start</w:t>
            </w:r>
            <w:proofErr w:type="spellEnd"/>
            <w:r w:rsidR="00FF1855">
              <w:rPr>
                <w:rFonts w:asciiTheme="minorHAnsi" w:hAnsiTheme="minorHAnsi" w:cstheme="minorHAnsi"/>
              </w:rPr>
              <w:t>-</w:t>
            </w:r>
            <w:r w:rsidRPr="00656EAD" w:rsidR="00656EAD">
              <w:rPr>
                <w:rFonts w:asciiTheme="minorHAnsi" w:hAnsiTheme="minorHAnsi" w:cstheme="minorHAnsi"/>
              </w:rPr>
              <w:t>ups que están intentando irrumpir</w:t>
            </w:r>
            <w:r w:rsidR="00FF1855">
              <w:rPr>
                <w:rFonts w:asciiTheme="minorHAnsi" w:hAnsiTheme="minorHAnsi" w:cstheme="minorHAnsi"/>
              </w:rPr>
              <w:t xml:space="preserve"> en la industria</w:t>
            </w:r>
            <w:r w:rsidRPr="00656EAD" w:rsidR="00656EAD">
              <w:rPr>
                <w:rFonts w:asciiTheme="minorHAnsi" w:hAnsiTheme="minorHAnsi" w:cstheme="minorHAnsi"/>
              </w:rPr>
              <w:t>.]</w:t>
            </w:r>
          </w:p>
        </w:tc>
      </w:tr>
    </w:tbl>
    <w:p w:rsidRPr="00FF196A" w:rsidR="0016328A" w:rsidP="007E7092" w:rsidRDefault="0016328A" w14:paraId="0C1CE1C3" w14:textId="4E196C94">
      <w:pPr>
        <w:rPr>
          <w:rFonts w:asciiTheme="minorHAnsi" w:hAnsiTheme="minorHAnsi" w:cstheme="minorHAnsi"/>
          <w:lang w:val="es-419"/>
        </w:rPr>
      </w:pPr>
    </w:p>
    <w:p w:rsidRPr="00FF1855" w:rsidR="00045376" w:rsidP="007E7092" w:rsidRDefault="00045376" w14:paraId="0BE298BF" w14:textId="0F0A82C6">
      <w:pPr>
        <w:rPr>
          <w:rFonts w:asciiTheme="minorHAnsi" w:hAnsiTheme="minorHAnsi" w:cstheme="minorHAnsi"/>
          <w:lang w:val="es-419"/>
        </w:rPr>
      </w:pPr>
    </w:p>
    <w:p w:rsidRPr="002B2DAB" w:rsidR="002B2DAB" w:rsidP="002B2DAB" w:rsidRDefault="0055719A" w14:paraId="09B12E62" w14:textId="6D0193E2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Tecnologías emergentes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B2DAB" w:rsidTr="00305B71" w14:paraId="0F8AF5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0D197C" w:rsidR="002B2DAB" w:rsidP="00305B71" w:rsidRDefault="002B2DAB" w14:paraId="6D4D0DD6" w14:textId="77777777">
            <w:pPr>
              <w:rPr>
                <w:rFonts w:asciiTheme="minorHAnsi" w:hAnsiTheme="minorHAnsi" w:cstheme="minorHAnsi"/>
              </w:rPr>
            </w:pPr>
            <w:r w:rsidRPr="000D197C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0B9EA2AE" wp14:editId="5FD3A88D">
                      <wp:extent cx="141605" cy="141605"/>
                      <wp:effectExtent l="0" t="0" r="0" b="0"/>
                      <wp:docPr id="5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" name="Rectángulo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orma libre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6AEA3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">
                      <v:rect id="Rectángulo 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"/>
                      <v:shape id="Forma libre 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0D197C" w:rsidR="000652FE" w:rsidP="000C025F" w:rsidRDefault="002B2DAB" w14:paraId="4018B956" w14:textId="74CE7D98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0D197C">
              <w:rPr>
                <w:rFonts w:asciiTheme="minorHAnsi" w:hAnsiTheme="minorHAnsi" w:cstheme="minorHAnsi"/>
              </w:rPr>
              <w:t>[</w:t>
            </w:r>
            <w:r w:rsidRPr="000C025F" w:rsidR="000C025F">
              <w:rPr>
                <w:rFonts w:asciiTheme="minorHAnsi" w:hAnsiTheme="minorHAnsi" w:cstheme="minorHAnsi"/>
              </w:rPr>
              <w:t xml:space="preserve">Identificar a priori qué tecnologías son importantes para la transformación digital en esta industria o de tecnologías emergentes más importantes, elegir cuáles pueden tener mayor impacto en esta organización. Por ejemplo, revisando el </w:t>
            </w:r>
            <w:proofErr w:type="spellStart"/>
            <w:r w:rsidRPr="000C025F" w:rsidR="000C025F">
              <w:rPr>
                <w:rFonts w:asciiTheme="minorHAnsi" w:hAnsiTheme="minorHAnsi" w:cstheme="minorHAnsi"/>
              </w:rPr>
              <w:t>Hype</w:t>
            </w:r>
            <w:proofErr w:type="spellEnd"/>
            <w:r w:rsidRPr="000C025F" w:rsidR="000C025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C025F" w:rsidR="000C025F">
              <w:rPr>
                <w:rFonts w:asciiTheme="minorHAnsi" w:hAnsiTheme="minorHAnsi" w:cstheme="minorHAnsi"/>
              </w:rPr>
              <w:t>Cycle</w:t>
            </w:r>
            <w:proofErr w:type="spellEnd"/>
            <w:r w:rsidRPr="000C025F" w:rsidR="000C025F">
              <w:rPr>
                <w:rFonts w:asciiTheme="minorHAnsi" w:hAnsiTheme="minorHAnsi" w:cstheme="minorHAnsi"/>
              </w:rPr>
              <w:t>.]</w:t>
            </w:r>
          </w:p>
        </w:tc>
      </w:tr>
    </w:tbl>
    <w:p w:rsidRPr="00FF196A" w:rsidR="002B2DAB" w:rsidP="002B2DAB" w:rsidRDefault="002B2DAB" w14:paraId="610B5A93" w14:textId="77777777">
      <w:pPr>
        <w:rPr>
          <w:rFonts w:asciiTheme="minorHAnsi" w:hAnsiTheme="minorHAnsi" w:cstheme="minorHAnsi"/>
          <w:lang w:val="es-419"/>
        </w:rPr>
      </w:pPr>
    </w:p>
    <w:p w:rsidRPr="00FF196A" w:rsidR="0055719A" w:rsidRDefault="001858AD" w14:paraId="6715D5A5" w14:textId="25316D0A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F0987" w:rsidP="00F34A56" w:rsidRDefault="00BF0987" w14:paraId="40436F3E" w14:textId="0FB567F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 xml:space="preserve">REQUERIMIENTOS </w:t>
      </w:r>
      <w:r w:rsidRPr="00FF196A" w:rsidR="007E57AD">
        <w:rPr>
          <w:rFonts w:asciiTheme="minorHAnsi" w:hAnsiTheme="minorHAnsi" w:cstheme="minorHAnsi"/>
        </w:rPr>
        <w:t>DEL NEGOCIO</w:t>
      </w:r>
    </w:p>
    <w:p w:rsidRPr="00FF196A" w:rsidR="00A910C4" w:rsidP="00A910C4" w:rsidRDefault="00A910C4" w14:paraId="2D418708" w14:textId="753A724E">
      <w:pPr>
        <w:jc w:val="both"/>
        <w:rPr>
          <w:rFonts w:asciiTheme="minorHAnsi" w:hAnsiTheme="minorHAnsi" w:cstheme="minorBidi"/>
          <w:sz w:val="20"/>
          <w:szCs w:val="20"/>
        </w:rPr>
      </w:pPr>
      <w:r w:rsidRPr="5F0B99F9">
        <w:rPr>
          <w:rFonts w:asciiTheme="minorHAnsi" w:hAnsiTheme="minorHAnsi" w:cstheme="minorBidi"/>
          <w:sz w:val="20"/>
          <w:szCs w:val="20"/>
        </w:rPr>
        <w:t xml:space="preserve">Las historias de usuario se usan, en el contexto de la ingeniería de </w:t>
      </w:r>
      <w:r w:rsidRPr="5F0B99F9" w:rsidR="000B60B8">
        <w:rPr>
          <w:rFonts w:asciiTheme="minorHAnsi" w:hAnsiTheme="minorHAnsi" w:cstheme="minorBidi"/>
          <w:sz w:val="20"/>
          <w:szCs w:val="20"/>
        </w:rPr>
        <w:t>requ</w:t>
      </w:r>
      <w:r w:rsidR="000B60B8">
        <w:rPr>
          <w:rFonts w:asciiTheme="minorHAnsi" w:hAnsiTheme="minorHAnsi" w:cstheme="minorBidi"/>
          <w:sz w:val="20"/>
          <w:szCs w:val="20"/>
        </w:rPr>
        <w:t>erimientos</w:t>
      </w:r>
      <w:r w:rsidRPr="5F0B99F9">
        <w:rPr>
          <w:rFonts w:asciiTheme="minorHAnsi" w:hAnsiTheme="minorHAnsi" w:cstheme="minorBidi"/>
          <w:sz w:val="20"/>
          <w:szCs w:val="20"/>
        </w:rPr>
        <w:t xml:space="preserve"> ágil, como una herramienta de comunicación que </w:t>
      </w:r>
      <w:r w:rsidR="000B60B8">
        <w:rPr>
          <w:rFonts w:asciiTheme="minorHAnsi" w:hAnsiTheme="minorHAnsi" w:cstheme="minorBidi"/>
          <w:sz w:val="20"/>
          <w:szCs w:val="20"/>
        </w:rPr>
        <w:t>d</w:t>
      </w:r>
      <w:r w:rsidRPr="5F0B99F9">
        <w:rPr>
          <w:rFonts w:asciiTheme="minorHAnsi" w:hAnsiTheme="minorHAnsi" w:cstheme="minorBidi"/>
          <w:sz w:val="20"/>
          <w:szCs w:val="20"/>
        </w:rPr>
        <w:t>escriben, en una o dos frases, una funcionalidad de software desde el punto de vista del usuario, con el lenguaje que éste emplearía. El foco está puesto en qué necesidades o problemas soluciona lo que se va a construir.</w:t>
      </w:r>
    </w:p>
    <w:p w:rsidRPr="00A910C4" w:rsidR="00A910C4" w:rsidP="00A910C4" w:rsidRDefault="00A910C4" w14:paraId="51DFAD6C" w14:textId="77777777"/>
    <w:p w:rsidRPr="00FF196A" w:rsidR="007E57AD" w:rsidP="007E57AD" w:rsidRDefault="008F51D9" w14:paraId="51FCA5BA" w14:textId="45ED7307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Historias de usuario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285F2A" w:rsidTr="00305B71" w14:paraId="67AFD4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285F2A" w:rsidP="00305B71" w:rsidRDefault="00285F2A" w14:paraId="1159D484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5F6BD02F" wp14:editId="461E955B">
                      <wp:extent cx="141605" cy="141605"/>
                      <wp:effectExtent l="0" t="0" r="0" b="0"/>
                      <wp:docPr id="23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7" name="Rectángulo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orma libre 2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754EF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jdaQgAABIoAAAOAAAAZHJzL2Uyb0RvYy54bWzcWtuOo0YQfY+Uf0A8Rsp6uBtrvavV3hQp&#10;l1V28gEMxjYKBgLMeDZ/k2/Jj+VUd2OXZ13Q2VVeMg9jbA5FnVPV1dUN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CJykjdaQgAABIoAAAOAAAAAAAAAAAAAAAAAC4CAABkcnMvZTJv&#10;RG9jLnhtbFBLAQItABQABgAIAAAAIQAF4gw92QAAAAMBAAAPAAAAAAAAAAAAAAAAAMMKAABkcnMv&#10;ZG93bnJldi54bWxQSwUGAAAAAAQABADzAAAAyQsAAAAA&#10;">
                      <v:rect id="Rectángulo 2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69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Rk73D/kn6AnN8AAAD//wMAUEsBAi0AFAAGAAgAAAAhANvh9svuAAAAhQEAABMAAAAAAAAAAAAA&#10;AAAAAAAAAFtDb250ZW50X1R5cGVzXS54bWxQSwECLQAUAAYACAAAACEAWvQsW78AAAAVAQAACwAA&#10;AAAAAAAAAAAAAAAfAQAAX3JlbHMvLnJlbHNQSwECLQAUAAYACAAAACEAPlEuvcMAAADbAAAADwAA&#10;AAAAAAAAAAAAAAAHAgAAZHJzL2Rvd25yZXYueG1sUEsFBgAAAAADAAMAtwAAAPcCAAAAAA==&#10;"/>
                      <v:shape id="Forma libre 2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285F2A" w:rsidP="00305B71" w:rsidRDefault="00285F2A" w14:paraId="3E3A8FEA" w14:textId="4EADA15B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0B60B8">
              <w:rPr>
                <w:rFonts w:asciiTheme="minorHAnsi" w:hAnsiTheme="minorHAnsi" w:cstheme="minorHAnsi"/>
              </w:rPr>
              <w:t xml:space="preserve">Releven cuáles son las principales historias de usuarios que </w:t>
            </w:r>
            <w:r w:rsidR="006863F8">
              <w:rPr>
                <w:rFonts w:asciiTheme="minorHAnsi" w:hAnsiTheme="minorHAnsi" w:cstheme="minorHAnsi"/>
              </w:rPr>
              <w:t>plantean los sponsors</w:t>
            </w:r>
            <w:r w:rsidRPr="00656EAD">
              <w:rPr>
                <w:rFonts w:asciiTheme="minorHAnsi" w:hAnsiTheme="minorHAnsi" w:cstheme="minorHAnsi"/>
              </w:rPr>
              <w:t>.]</w:t>
            </w:r>
          </w:p>
        </w:tc>
      </w:tr>
    </w:tbl>
    <w:p w:rsidR="008F51D9" w:rsidP="008F51D9" w:rsidRDefault="008F51D9" w14:paraId="23872679" w14:textId="77777777">
      <w:pPr>
        <w:rPr>
          <w:rFonts w:asciiTheme="minorHAnsi" w:hAnsiTheme="minorHAnsi" w:cstheme="minorHAnsi"/>
          <w:lang w:eastAsia="ja-JP"/>
        </w:rPr>
      </w:pPr>
    </w:p>
    <w:p w:rsidR="00A50641" w:rsidP="008F51D9" w:rsidRDefault="00A50641" w14:paraId="7E89007B" w14:textId="3E4072B9">
      <w:pPr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lang w:eastAsia="ja-JP"/>
        </w:rPr>
        <w:t>Ejemplo:</w:t>
      </w:r>
    </w:p>
    <w:p w:rsidR="00A50641" w:rsidP="008F51D9" w:rsidRDefault="00A50641" w14:paraId="7DEF0EBB" w14:textId="77777777">
      <w:pPr>
        <w:rPr>
          <w:rFonts w:asciiTheme="minorHAnsi" w:hAnsiTheme="minorHAnsi" w:cstheme="minorHAnsi"/>
          <w:lang w:eastAsia="ja-JP"/>
        </w:rPr>
      </w:pPr>
    </w:p>
    <w:p w:rsidRPr="006B7FD7" w:rsidR="00A50641" w:rsidP="006B7FD7" w:rsidRDefault="00A50641" w14:paraId="2B21B0BB" w14:textId="223C4DFF">
      <w:pPr>
        <w:jc w:val="center"/>
        <w:rPr>
          <w:rFonts w:asciiTheme="minorHAnsi" w:hAnsiTheme="minorHAnsi" w:cstheme="minorHAnsi"/>
          <w:b/>
          <w:bCs/>
          <w:lang w:eastAsia="ja-JP"/>
        </w:rPr>
      </w:pPr>
      <w:r w:rsidRPr="006B7FD7">
        <w:rPr>
          <w:rFonts w:asciiTheme="minorHAnsi" w:hAnsiTheme="minorHAnsi" w:cstheme="minorHAnsi"/>
          <w:b/>
          <w:bCs/>
          <w:lang w:eastAsia="ja-JP"/>
        </w:rPr>
        <w:t>US-01 (User story – 01)</w:t>
      </w:r>
    </w:p>
    <w:p w:rsidRPr="00FF196A" w:rsidR="008F51D9" w:rsidP="00A50641" w:rsidRDefault="008F51D9" w14:paraId="6819E8F2" w14:textId="6C1A0E3A">
      <w:pPr>
        <w:jc w:val="center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fldChar w:fldCharType="begin"/>
      </w:r>
      <w:r w:rsidRPr="00FF196A">
        <w:rPr>
          <w:rFonts w:asciiTheme="minorHAnsi" w:hAnsiTheme="minorHAnsi" w:cstheme="minorHAnsi"/>
        </w:rPr>
        <w:instrText xml:space="preserve"> INCLUDEPICTURE "https://i1.wp.com/blog.jmbeas.es/wp-content/uploads/2011/05/taller-exprs-planificacin-gil-17-638.jpg?fit=638%2C479&amp;ssl=1" \* MERGEFORMATINET </w:instrText>
      </w:r>
      <w:r w:rsidRPr="00FF196A">
        <w:rPr>
          <w:rFonts w:asciiTheme="minorHAnsi" w:hAnsiTheme="minorHAnsi" w:cstheme="minorHAnsi"/>
        </w:rPr>
        <w:fldChar w:fldCharType="separate"/>
      </w:r>
      <w:r w:rsidRPr="00FF196A">
        <w:rPr>
          <w:rFonts w:asciiTheme="minorHAnsi" w:hAnsiTheme="minorHAnsi" w:cstheme="minorHAnsi"/>
          <w:noProof/>
        </w:rPr>
        <w:drawing>
          <wp:inline distT="0" distB="0" distL="0" distR="0" wp14:anchorId="2295CE59" wp14:editId="3F32DFC3">
            <wp:extent cx="3563246" cy="2286000"/>
            <wp:effectExtent l="0" t="0" r="5715" b="0"/>
            <wp:docPr id="4" name="Imagen 4" descr="Historias de Usuario – Se hace camino al andar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ias de Usuario – Se hace camino al andar…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4" t="24321" r="9471" b="6171"/>
                    <a:stretch/>
                  </pic:blipFill>
                  <pic:spPr bwMode="auto">
                    <a:xfrm>
                      <a:off x="0" y="0"/>
                      <a:ext cx="3571420" cy="22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196A">
        <w:rPr>
          <w:rFonts w:asciiTheme="minorHAnsi" w:hAnsiTheme="minorHAnsi" w:cstheme="minorHAnsi"/>
        </w:rPr>
        <w:fldChar w:fldCharType="end"/>
      </w:r>
    </w:p>
    <w:p w:rsidR="00874A81" w:rsidRDefault="00874A81" w14:paraId="53040424" w14:textId="5C1FC0DA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Pr="00DF4A0D" w:rsidR="00DF4A0D" w:rsidP="00DF4A0D" w:rsidRDefault="00674978" w14:paraId="293E310E" w14:textId="7B034A9D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Priorización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DF4A0D" w:rsidTr="00305B71" w14:paraId="5308E7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DF4A0D" w:rsidP="00305B71" w:rsidRDefault="00DF4A0D" w14:paraId="51ECBF53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7B2A19D" wp14:editId="3AEEB63D">
                      <wp:extent cx="141605" cy="141605"/>
                      <wp:effectExtent l="0" t="0" r="0" b="0"/>
                      <wp:docPr id="31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2" name="Rectángulo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orma libre 3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006AF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4/NNVm0IAAASKAAADgAAAAAAAAAAAAAAAAAuAgAAZHJz&#10;L2Uyb0RvYy54bWxQSwECLQAUAAYACAAAACEABeIMPdkAAAADAQAADwAAAAAAAAAAAAAAAADHCgAA&#10;ZHJzL2Rvd25yZXYueG1sUEsFBgAAAAAEAAQA8wAAAM0LAAAAAA==&#10;">
                      <v:rect id="Rectángulo 32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      <v:shape id="Forma libre 33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DF4A0D" w:rsidP="00305B71" w:rsidRDefault="00DF4A0D" w14:paraId="0274B9CF" w14:textId="4F6CB74D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 xml:space="preserve">Establezcan a alto nivel, con qué prioridad expresa el cliente que estos requerimientos deberían ser tratados. Para ello, se sugiere utilizar el método de priorización </w:t>
            </w:r>
            <w:proofErr w:type="spellStart"/>
            <w:r>
              <w:rPr>
                <w:rFonts w:asciiTheme="minorHAnsi" w:hAnsiTheme="minorHAnsi" w:cstheme="minorHAnsi"/>
              </w:rPr>
              <w:t>MoSCoW</w:t>
            </w:r>
            <w:proofErr w:type="spellEnd"/>
            <w:r>
              <w:rPr>
                <w:rFonts w:asciiTheme="minorHAnsi" w:hAnsiTheme="minorHAnsi" w:cstheme="minorHAnsi"/>
              </w:rPr>
              <w:t>.]</w:t>
            </w:r>
          </w:p>
        </w:tc>
      </w:tr>
    </w:tbl>
    <w:p w:rsidRPr="00DF4A0D" w:rsidR="00DF4A0D" w:rsidP="00DF4A0D" w:rsidRDefault="00DF4A0D" w14:paraId="096600ED" w14:textId="77777777"/>
    <w:p w:rsidR="00632824" w:rsidP="00DF4A0D" w:rsidRDefault="00632824" w14:paraId="11BAEB41" w14:textId="0AF73C8A">
      <w:pPr>
        <w:jc w:val="center"/>
      </w:pPr>
      <w:r>
        <w:fldChar w:fldCharType="begin"/>
      </w:r>
      <w:r>
        <w:instrText xml:space="preserve"> INCLUDEPICTURE "https://ichi.pro/assets/images/max/724/1*8DEyruP9gbC54cN9yl3ZjQ.png"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D7D2B3" wp14:editId="5F84CD90">
            <wp:extent cx="4263528" cy="1948960"/>
            <wp:effectExtent l="0" t="0" r="3810" b="0"/>
            <wp:docPr id="30" name="Imagen 30" descr="Método de priorización MoSCoW en Ag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étodo de priorización MoSCoW en Agi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257" cy="195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32824" w:rsidP="00632824" w:rsidRDefault="00632824" w14:paraId="16C21A1A" w14:textId="58F7774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5856CE" w:rsidTr="4D571D1C" w14:paraId="371332FA" w14:textId="77777777">
        <w:trPr>
          <w:trHeight w:val="1644"/>
        </w:trPr>
        <w:tc>
          <w:tcPr>
            <w:tcW w:w="4583" w:type="dxa"/>
            <w:shd w:val="clear" w:color="auto" w:fill="C5C1D4" w:themeFill="text2" w:themeFillTint="40"/>
          </w:tcPr>
          <w:p w:rsidRPr="00E97DCF" w:rsidR="005856CE" w:rsidP="00A97015" w:rsidRDefault="005856CE" w14:paraId="70AF8085" w14:textId="14049563">
            <w:pPr>
              <w:jc w:val="center"/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“</w:t>
            </w:r>
            <w:r w:rsidRPr="00081DD7">
              <w:rPr>
                <w:rFonts w:ascii="Calibri" w:hAnsi="Calibri" w:eastAsia="Arial Unicode MS" w:cs="Calibri"/>
                <w:b/>
                <w:sz w:val="22"/>
                <w:szCs w:val="22"/>
              </w:rPr>
              <w:t>M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UST HAVE” (debe estar)</w:t>
            </w:r>
          </w:p>
          <w:p w:rsidRPr="00E97DCF" w:rsidR="00C800D8" w:rsidP="00A97015" w:rsidRDefault="00C800D8" w14:paraId="25A81039" w14:textId="77777777">
            <w:pPr>
              <w:jc w:val="center"/>
              <w:rPr>
                <w:rFonts w:ascii="Calibri" w:hAnsi="Calibri" w:eastAsia="Arial Unicode MS" w:cs="Calibri"/>
                <w:i/>
                <w:sz w:val="18"/>
                <w:szCs w:val="18"/>
              </w:rPr>
            </w:pPr>
            <w:r w:rsidRPr="00E97DCF">
              <w:rPr>
                <w:rFonts w:ascii="Calibri" w:hAnsi="Calibri" w:eastAsia="Arial Unicode MS" w:cs="Calibri"/>
                <w:i/>
                <w:sz w:val="18"/>
                <w:szCs w:val="18"/>
              </w:rPr>
              <w:t>Este pedido tiene que ser atendido sí o sí</w:t>
            </w:r>
          </w:p>
          <w:p w:rsidRPr="00E97DCF" w:rsidR="00195E42" w:rsidP="00632824" w:rsidRDefault="00195E42" w14:paraId="2FBAFC1E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7608EB" w14:paraId="08B90E02" w14:textId="46A0C128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  <w:r w:rsidRPr="00E97DCF">
              <w:rPr>
                <w:rFonts w:ascii="Calibri" w:hAnsi="Calibri" w:eastAsia="Arial Unicode MS" w:cs="Calibri"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56CB2E" wp14:editId="32CC0AE0">
                      <wp:simplePos x="0" y="0"/>
                      <wp:positionH relativeFrom="column">
                        <wp:posOffset>162965</wp:posOffset>
                      </wp:positionH>
                      <wp:positionV relativeFrom="paragraph">
                        <wp:posOffset>35025</wp:posOffset>
                      </wp:positionV>
                      <wp:extent cx="683046" cy="619087"/>
                      <wp:effectExtent l="25400" t="25400" r="104775" b="10541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046" cy="619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7608EB" w:rsidR="00F46689" w:rsidP="007608EB" w:rsidRDefault="007608EB" w14:paraId="4B58B169" w14:textId="1D9723EB">
                                  <w:pPr>
                                    <w:pStyle w:val="Sinespaciado"/>
                                    <w:jc w:val="center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7608EB">
                                    <w:rPr>
                                      <w:sz w:val="22"/>
                                      <w:szCs w:val="24"/>
                                    </w:rPr>
                                    <w:t>US-01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3" style="position:absolute;margin-left:12.85pt;margin-top:2.75pt;width:53.8pt;height:48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color="black [3213]" strokeweight=".25pt" w14:anchorId="5656CB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">
                      <v:shadow on="t" color="black" opacity="26214f" offset=".74836mm,.74836mm" origin="-.5,-.5"/>
                      <v:textbox>
                        <w:txbxContent>
                          <w:p w:rsidRPr="007608EB" w:rsidR="00F46689" w:rsidP="007608EB" w:rsidRDefault="007608EB" w14:paraId="4B58B169" w14:textId="1D9723EB">
                            <w:pPr>
                              <w:pStyle w:val="Sinespaciado"/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7608EB">
                              <w:rPr>
                                <w:sz w:val="22"/>
                                <w:szCs w:val="24"/>
                              </w:rPr>
                              <w:t>US-01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E97DCF" w:rsidR="00195E42" w:rsidP="00632824" w:rsidRDefault="00195E42" w14:paraId="44F45725" w14:textId="0028A930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1B480DCF" w14:textId="73C96945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4710D0B1" w14:textId="205DB73C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380713DF" w14:textId="06D6A76C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38A9C9E8" w14:textId="34B9494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5BD8F5AD" w14:textId="270CB8FE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C800D8" w:rsidP="00632824" w:rsidRDefault="00C800D8" w14:paraId="1665A38D" w14:textId="6B22FB14">
            <w:pPr>
              <w:rPr>
                <w:rFonts w:ascii="Calibri" w:hAnsi="Calibri" w:eastAsia="Arial Unicode MS" w:cs="Calibri"/>
                <w:i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B6D78B" w:themeFill="accent2" w:themeFillTint="99"/>
          </w:tcPr>
          <w:p w:rsidRPr="00E97DCF" w:rsidR="005856CE" w:rsidP="00A97015" w:rsidRDefault="005856CE" w14:paraId="1EB9ACC9" w14:textId="501184C8">
            <w:pPr>
              <w:jc w:val="center"/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“</w:t>
            </w:r>
            <w:r w:rsidRPr="00081DD7">
              <w:rPr>
                <w:rFonts w:ascii="Calibri" w:hAnsi="Calibri" w:eastAsia="Arial Unicode MS" w:cs="Calibri"/>
                <w:b/>
                <w:sz w:val="22"/>
                <w:szCs w:val="22"/>
              </w:rPr>
              <w:t>S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HOULD HAVE” (</w:t>
            </w:r>
            <w:r w:rsidRPr="00E97DCF" w:rsidR="00A1308C">
              <w:rPr>
                <w:rFonts w:ascii="Calibri" w:hAnsi="Calibri" w:eastAsia="Arial Unicode MS" w:cs="Calibri"/>
                <w:sz w:val="22"/>
                <w:szCs w:val="22"/>
              </w:rPr>
              <w:t>deseable</w:t>
            </w:r>
            <w:r w:rsidRPr="00E97DCF" w:rsidR="008F02A1">
              <w:rPr>
                <w:rFonts w:ascii="Calibri" w:hAnsi="Calibri" w:eastAsia="Arial Unicode MS" w:cs="Calibri"/>
                <w:sz w:val="22"/>
                <w:szCs w:val="22"/>
              </w:rPr>
              <w:t xml:space="preserve"> que esté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)</w:t>
            </w:r>
          </w:p>
          <w:p w:rsidRPr="00E97DCF" w:rsidR="00C800D8" w:rsidP="00A97015" w:rsidRDefault="006371B4" w14:paraId="67528F01" w14:textId="77777777">
            <w:pPr>
              <w:jc w:val="center"/>
              <w:rPr>
                <w:rFonts w:ascii="Calibri" w:hAnsi="Calibri" w:eastAsia="Arial Unicode MS" w:cs="Calibri"/>
                <w:i/>
                <w:sz w:val="18"/>
                <w:szCs w:val="18"/>
              </w:rPr>
            </w:pPr>
            <w:r w:rsidRPr="00E97DCF">
              <w:rPr>
                <w:rFonts w:ascii="Calibri" w:hAnsi="Calibri" w:eastAsia="Arial Unicode MS" w:cs="Calibri"/>
                <w:i/>
                <w:sz w:val="18"/>
                <w:szCs w:val="18"/>
              </w:rPr>
              <w:t>Debería estar</w:t>
            </w:r>
            <w:r w:rsidRPr="00E97DCF" w:rsidR="00FB3658">
              <w:rPr>
                <w:rFonts w:ascii="Calibri" w:hAnsi="Calibri" w:eastAsia="Arial Unicode MS" w:cs="Calibri"/>
                <w:i/>
                <w:sz w:val="18"/>
                <w:szCs w:val="18"/>
              </w:rPr>
              <w:t>, pero llegado el caso se podría prescindir</w:t>
            </w:r>
          </w:p>
          <w:p w:rsidRPr="00E97DCF" w:rsidR="00C800D8" w:rsidP="4D571D1C" w:rsidRDefault="00A97015" w14:paraId="5440052B" w14:textId="61A1B4F9">
            <w:pPr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7AB943B" wp14:editId="23949B91">
                      <wp:simplePos x="0" y="0"/>
                      <wp:positionH relativeFrom="column">
                        <wp:posOffset>1253536</wp:posOffset>
                      </wp:positionH>
                      <wp:positionV relativeFrom="paragraph">
                        <wp:posOffset>225433</wp:posOffset>
                      </wp:positionV>
                      <wp:extent cx="683046" cy="619087"/>
                      <wp:effectExtent l="25400" t="25400" r="104775" b="10541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046" cy="619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7608EB" w:rsidR="00A97015" w:rsidP="00A97015" w:rsidRDefault="00A97015" w14:paraId="1E2A87C2" w14:textId="0E3278AE">
                                  <w:pPr>
                                    <w:pStyle w:val="Sinespaciado"/>
                                    <w:jc w:val="center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7608EB">
                                    <w:rPr>
                                      <w:sz w:val="22"/>
                                      <w:szCs w:val="24"/>
                                    </w:rPr>
                                    <w:t>US-0</w:t>
                                  </w:r>
                                  <w:r>
                                    <w:rPr>
                                      <w:sz w:val="22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22" style="position:absolute;margin-left:98.7pt;margin-top:17.75pt;width:53.8pt;height:48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12]" strokecolor="black [3213]" strokeweight=".25pt" w14:anchorId="67AB94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">
                      <v:shadow on="t" color="black" opacity="26214f" offset=".74836mm,.74836mm" origin="-.5,-.5"/>
                      <v:textbox>
                        <w:txbxContent>
                          <w:p w:rsidRPr="007608EB" w:rsidR="00A97015" w:rsidP="00A97015" w:rsidRDefault="00A97015" w14:paraId="1E2A87C2" w14:textId="0E3278AE">
                            <w:pPr>
                              <w:pStyle w:val="Sinespaciado"/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7608EB">
                              <w:rPr>
                                <w:sz w:val="22"/>
                                <w:szCs w:val="24"/>
                              </w:rPr>
                              <w:t>US-0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6ABB042" wp14:editId="64C05A31">
                      <wp:extent cx="683046" cy="619087"/>
                      <wp:effectExtent l="25400" t="25400" r="104775" b="105410"/>
                      <wp:docPr id="1297554716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046" cy="619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7608EB" w:rsidR="00A97015" w:rsidP="00A97015" w:rsidRDefault="00A97015" w14:paraId="41655BDF" w14:textId="59F9D040">
                                  <w:pPr>
                                    <w:pStyle w:val="Sinespaciado"/>
                                    <w:jc w:val="center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7608EB">
                                    <w:rPr>
                                      <w:sz w:val="22"/>
                                      <w:szCs w:val="24"/>
                                    </w:rPr>
                                    <w:t>US-0</w:t>
                                  </w:r>
                                  <w:r>
                                    <w:rPr>
                                      <w:sz w:val="22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ángulo 18" style="width:53.8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8" fillcolor="white [3212]" strokecolor="black [3213]" strokeweight=".25pt" w14:anchorId="56ABB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">
                      <v:shadow on="t" color="black" opacity="26214f" offset=".74836mm,.74836mm" origin="-.5,-.5"/>
                      <v:textbox>
                        <w:txbxContent>
                          <w:p w:rsidRPr="007608EB" w:rsidR="00A97015" w:rsidP="00A97015" w:rsidRDefault="00A97015" w14:paraId="41655BDF" w14:textId="59F9D040">
                            <w:pPr>
                              <w:pStyle w:val="Sinespaciado"/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7608EB">
                              <w:rPr>
                                <w:sz w:val="22"/>
                                <w:szCs w:val="24"/>
                              </w:rPr>
                              <w:t>US-0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5856CE" w:rsidTr="4D571D1C" w14:paraId="3CFBE9F7" w14:textId="77777777">
        <w:trPr>
          <w:trHeight w:val="1966"/>
        </w:trPr>
        <w:tc>
          <w:tcPr>
            <w:tcW w:w="4583" w:type="dxa"/>
            <w:shd w:val="clear" w:color="auto" w:fill="F8D881" w:themeFill="accent3" w:themeFillTint="99"/>
          </w:tcPr>
          <w:p w:rsidRPr="00E97DCF" w:rsidR="005856CE" w:rsidP="00A97015" w:rsidRDefault="008F02A1" w14:paraId="55963CA3" w14:textId="57F99C29">
            <w:pPr>
              <w:jc w:val="center"/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“</w:t>
            </w:r>
            <w:r w:rsidRPr="00081DD7">
              <w:rPr>
                <w:rFonts w:ascii="Calibri" w:hAnsi="Calibri" w:eastAsia="Arial Unicode MS" w:cs="Calibri"/>
                <w:b/>
                <w:sz w:val="22"/>
                <w:szCs w:val="22"/>
              </w:rPr>
              <w:t>C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OULD HAVE” (podría estar)</w:t>
            </w:r>
          </w:p>
          <w:p w:rsidRPr="00E97DCF" w:rsidR="00FB3658" w:rsidP="00A97015" w:rsidRDefault="00FB3658" w14:paraId="4F4A9791" w14:textId="502BDD06">
            <w:pPr>
              <w:jc w:val="center"/>
              <w:rPr>
                <w:rFonts w:ascii="Calibri" w:hAnsi="Calibri" w:eastAsia="Arial Unicode MS" w:cs="Calibri"/>
                <w:i/>
                <w:sz w:val="18"/>
                <w:szCs w:val="18"/>
              </w:rPr>
            </w:pPr>
            <w:r w:rsidRPr="00E97DCF">
              <w:rPr>
                <w:rFonts w:ascii="Calibri" w:hAnsi="Calibri" w:eastAsia="Arial Unicode MS" w:cs="Calibri"/>
                <w:i/>
                <w:sz w:val="18"/>
                <w:szCs w:val="18"/>
              </w:rPr>
              <w:t>Sería interesante tenerlo en cuenta de ser posible</w:t>
            </w:r>
          </w:p>
          <w:p w:rsidRPr="00E97DCF" w:rsidR="00195E42" w:rsidP="00632824" w:rsidRDefault="00195E42" w14:paraId="138BD9F3" w14:textId="356CD4B8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A97015" w14:paraId="45A2242A" w14:textId="2B295808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  <w:r w:rsidRPr="00E97DCF">
              <w:rPr>
                <w:rFonts w:ascii="Calibri" w:hAnsi="Calibri" w:eastAsia="Arial Unicode MS" w:cs="Calibri"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FD8661C" wp14:editId="71CB5CF4">
                      <wp:simplePos x="0" y="0"/>
                      <wp:positionH relativeFrom="column">
                        <wp:posOffset>638520</wp:posOffset>
                      </wp:positionH>
                      <wp:positionV relativeFrom="paragraph">
                        <wp:posOffset>103245</wp:posOffset>
                      </wp:positionV>
                      <wp:extent cx="683046" cy="619087"/>
                      <wp:effectExtent l="25400" t="25400" r="104775" b="105410"/>
                      <wp:wrapNone/>
                      <wp:docPr id="40" name="Rectá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046" cy="619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7608EB" w:rsidR="00A97015" w:rsidP="00A97015" w:rsidRDefault="00A97015" w14:paraId="414C70D2" w14:textId="61614E52">
                                  <w:pPr>
                                    <w:pStyle w:val="Sinespaciado"/>
                                    <w:jc w:val="center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7608EB">
                                    <w:rPr>
                                      <w:sz w:val="22"/>
                                      <w:szCs w:val="24"/>
                                    </w:rPr>
                                    <w:t>US-0</w:t>
                                  </w:r>
                                  <w:r>
                                    <w:rPr>
                                      <w:sz w:val="22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40" style="position:absolute;margin-left:50.3pt;margin-top:8.15pt;width:53.8pt;height:48.7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9" fillcolor="white [3212]" strokecolor="black [3213]" strokeweight=".25pt" w14:anchorId="2FD86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">
                      <v:shadow on="t" color="black" opacity="26214f" offset=".74836mm,.74836mm" origin="-.5,-.5"/>
                      <v:textbox>
                        <w:txbxContent>
                          <w:p w:rsidRPr="007608EB" w:rsidR="00A97015" w:rsidP="00A97015" w:rsidRDefault="00A97015" w14:paraId="414C70D2" w14:textId="61614E52">
                            <w:pPr>
                              <w:pStyle w:val="Sinespaciado"/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7608EB">
                              <w:rPr>
                                <w:sz w:val="22"/>
                                <w:szCs w:val="24"/>
                              </w:rPr>
                              <w:t>US-0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Pr="00E97DCF" w:rsidR="00195E42" w:rsidP="00632824" w:rsidRDefault="00195E42" w14:paraId="054E46CB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0DA21F36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0ECDB64E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195E42" w:rsidP="00632824" w:rsidRDefault="00195E42" w14:paraId="5E1CB1E2" w14:textId="2EF5F132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A97015" w:rsidP="00632824" w:rsidRDefault="00A97015" w14:paraId="0B0AF305" w14:textId="77777777">
            <w:pPr>
              <w:rPr>
                <w:rFonts w:ascii="Calibri" w:hAnsi="Calibri" w:eastAsia="Arial Unicode MS" w:cs="Calibri"/>
                <w:i/>
                <w:sz w:val="20"/>
                <w:szCs w:val="20"/>
              </w:rPr>
            </w:pPr>
          </w:p>
          <w:p w:rsidRPr="00E97DCF" w:rsidR="00FB3658" w:rsidP="00632824" w:rsidRDefault="00FB3658" w14:paraId="769775A3" w14:textId="04D79931">
            <w:pPr>
              <w:rPr>
                <w:rFonts w:ascii="Calibri" w:hAnsi="Calibri" w:eastAsia="Arial Unicode MS" w:cs="Calibri"/>
                <w:sz w:val="22"/>
                <w:szCs w:val="22"/>
              </w:rPr>
            </w:pPr>
          </w:p>
        </w:tc>
        <w:tc>
          <w:tcPr>
            <w:tcW w:w="4583" w:type="dxa"/>
            <w:shd w:val="clear" w:color="auto" w:fill="F7B6A6" w:themeFill="accent4" w:themeFillTint="99"/>
          </w:tcPr>
          <w:p w:rsidRPr="00E97DCF" w:rsidR="005856CE" w:rsidP="00A97015" w:rsidRDefault="008F02A1" w14:paraId="17445A38" w14:textId="77777777">
            <w:pPr>
              <w:jc w:val="center"/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“</w:t>
            </w:r>
            <w:r w:rsidRPr="00081DD7">
              <w:rPr>
                <w:rFonts w:ascii="Calibri" w:hAnsi="Calibri" w:eastAsia="Arial Unicode MS" w:cs="Calibri"/>
                <w:b/>
                <w:sz w:val="22"/>
                <w:szCs w:val="22"/>
              </w:rPr>
              <w:t>W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ON’T HAVE” (</w:t>
            </w:r>
            <w:r w:rsidRPr="00E97DCF" w:rsidR="00C800D8">
              <w:rPr>
                <w:rFonts w:ascii="Calibri" w:hAnsi="Calibri" w:eastAsia="Arial Unicode MS" w:cs="Calibri"/>
                <w:sz w:val="22"/>
                <w:szCs w:val="22"/>
              </w:rPr>
              <w:t xml:space="preserve">ahora </w:t>
            </w:r>
            <w:r w:rsidRPr="00E97DCF" w:rsidR="007D2A43">
              <w:rPr>
                <w:rFonts w:ascii="Calibri" w:hAnsi="Calibri" w:eastAsia="Arial Unicode MS" w:cs="Calibri"/>
                <w:sz w:val="22"/>
                <w:szCs w:val="22"/>
              </w:rPr>
              <w:t xml:space="preserve">no </w:t>
            </w:r>
            <w:r w:rsidRPr="00E97DCF" w:rsidR="00C800D8">
              <w:rPr>
                <w:rFonts w:ascii="Calibri" w:hAnsi="Calibri" w:eastAsia="Arial Unicode MS" w:cs="Calibri"/>
                <w:sz w:val="22"/>
                <w:szCs w:val="22"/>
              </w:rPr>
              <w:t>es el momento</w:t>
            </w:r>
            <w:r w:rsidRPr="00E97DCF">
              <w:rPr>
                <w:rFonts w:ascii="Calibri" w:hAnsi="Calibri" w:eastAsia="Arial Unicode MS" w:cs="Calibri"/>
                <w:sz w:val="22"/>
                <w:szCs w:val="22"/>
              </w:rPr>
              <w:t>)</w:t>
            </w:r>
          </w:p>
          <w:p w:rsidRPr="00E97DCF" w:rsidR="0010694E" w:rsidP="00A97015" w:rsidRDefault="00A97015" w14:paraId="2B88DFBC" w14:textId="47AD8C48">
            <w:pPr>
              <w:jc w:val="center"/>
              <w:rPr>
                <w:rFonts w:ascii="Calibri" w:hAnsi="Calibri" w:eastAsia="Arial Unicode MS" w:cs="Calibri"/>
                <w:sz w:val="22"/>
                <w:szCs w:val="22"/>
              </w:rPr>
            </w:pPr>
            <w:r w:rsidRPr="00E97DCF">
              <w:rPr>
                <w:rFonts w:ascii="Calibri" w:hAnsi="Calibri" w:eastAsia="Arial Unicode MS" w:cs="Calibri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78D19579" wp14:editId="18A1F700">
                      <wp:simplePos x="0" y="0"/>
                      <wp:positionH relativeFrom="column">
                        <wp:posOffset>697406</wp:posOffset>
                      </wp:positionH>
                      <wp:positionV relativeFrom="paragraph">
                        <wp:posOffset>378950</wp:posOffset>
                      </wp:positionV>
                      <wp:extent cx="683046" cy="619087"/>
                      <wp:effectExtent l="25400" t="25400" r="104775" b="105410"/>
                      <wp:wrapNone/>
                      <wp:docPr id="41" name="Rectá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046" cy="619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7608EB" w:rsidR="00A97015" w:rsidP="00A97015" w:rsidRDefault="00A97015" w14:paraId="6D068624" w14:textId="472B0126">
                                  <w:pPr>
                                    <w:pStyle w:val="Sinespaciado"/>
                                    <w:jc w:val="center"/>
                                    <w:rPr>
                                      <w:sz w:val="22"/>
                                      <w:szCs w:val="24"/>
                                    </w:rPr>
                                  </w:pPr>
                                  <w:r w:rsidRPr="007608EB">
                                    <w:rPr>
                                      <w:sz w:val="22"/>
                                      <w:szCs w:val="24"/>
                                    </w:rPr>
                                    <w:t>US-0</w:t>
                                  </w:r>
                                  <w:r>
                                    <w:rPr>
                                      <w:sz w:val="22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41" style="position:absolute;left:0;text-align:left;margin-left:54.9pt;margin-top:29.85pt;width:53.8pt;height:48.7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30" fillcolor="white [3212]" strokecolor="black [3213]" strokeweight=".25pt" w14:anchorId="78D19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">
                      <v:shadow on="t" color="black" opacity="26214f" offset=".74836mm,.74836mm" origin="-.5,-.5"/>
                      <v:textbox>
                        <w:txbxContent>
                          <w:p w:rsidRPr="007608EB" w:rsidR="00A97015" w:rsidP="00A97015" w:rsidRDefault="00A97015" w14:paraId="6D068624" w14:textId="472B0126">
                            <w:pPr>
                              <w:pStyle w:val="Sinespaciado"/>
                              <w:jc w:val="center"/>
                              <w:rPr>
                                <w:sz w:val="22"/>
                                <w:szCs w:val="24"/>
                              </w:rPr>
                            </w:pPr>
                            <w:r w:rsidRPr="007608EB">
                              <w:rPr>
                                <w:sz w:val="22"/>
                                <w:szCs w:val="24"/>
                              </w:rPr>
                              <w:t>US-0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97DCF" w:rsidR="00F401BC">
              <w:rPr>
                <w:rFonts w:ascii="Calibri" w:hAnsi="Calibri" w:eastAsia="Arial Unicode MS" w:cs="Calibri"/>
                <w:i/>
                <w:sz w:val="18"/>
                <w:szCs w:val="18"/>
              </w:rPr>
              <w:t>No se debería priorizar</w:t>
            </w:r>
            <w:r w:rsidRPr="00E97DCF" w:rsidR="00195E42">
              <w:rPr>
                <w:rFonts w:ascii="Calibri" w:hAnsi="Calibri" w:eastAsia="Arial Unicode MS" w:cs="Calibri"/>
                <w:i/>
                <w:sz w:val="18"/>
                <w:szCs w:val="18"/>
              </w:rPr>
              <w:t xml:space="preserve"> ahora, pero quizás sí en el futuro</w:t>
            </w:r>
          </w:p>
        </w:tc>
      </w:tr>
    </w:tbl>
    <w:p w:rsidR="005856CE" w:rsidP="00632824" w:rsidRDefault="005856CE" w14:paraId="0E6F1D7D" w14:textId="13DF375F"/>
    <w:p w:rsidRPr="00FF196A" w:rsidR="00F34A56" w:rsidP="00F34A56" w:rsidRDefault="00AC39D0" w14:paraId="47DBBDBA" w14:textId="760F630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DIAGNOSTICO ORGANIZACIONAL</w:t>
      </w:r>
    </w:p>
    <w:p w:rsidR="00D84C37" w:rsidP="00D84C37" w:rsidRDefault="00D84C37" w14:paraId="20017491" w14:textId="77777777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 los sponsors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D84C37" w:rsidTr="00305B71" w14:paraId="55B2F5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D84C37" w:rsidP="00305B71" w:rsidRDefault="00D84C37" w14:paraId="72E1A1E2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1C9AFD07" wp14:editId="00E9C978">
                      <wp:extent cx="141605" cy="141605"/>
                      <wp:effectExtent l="0" t="0" r="0" b="0"/>
                      <wp:docPr id="8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5" name="Rectángulo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orma libre 1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3CC474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IAawgAABIoAAAOAAAAZHJzL2Uyb0RvYy54bWzcWtuOo0YQfY+Uf0A8Rsp6mqux1rta7U2R&#10;clllJx/AYGyjYCDAjGfzN/mW/FhONY1dnnVBZ1d5yTyMsTkUdU5Vd1cX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FcKsgBrCAAAEigAAA4AAAAAAAAAAAAAAAAALgIAAGRycy9l&#10;Mm9Eb2MueG1sUEsBAi0AFAAGAAgAAAAhAAXiDD3ZAAAAAwEAAA8AAAAAAAAAAAAAAAAAxQoAAGRy&#10;cy9kb3ducmV2LnhtbFBLBQYAAAAABAAEAPMAAADLCwAAAAA=&#10;">
                      <v:rect id="Rectángulo 1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"/>
                      <v:shape id="Forma libre 16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D84C37" w:rsidP="00305B71" w:rsidRDefault="00D84C37" w14:paraId="550C58AE" w14:textId="6F738DA4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>
              <w:rPr>
                <w:rFonts w:asciiTheme="minorHAnsi" w:hAnsiTheme="minorHAnsi" w:cstheme="minorHAnsi"/>
              </w:rPr>
              <w:t>Identificar de qué manera se perciben los propios directivos de la organización</w:t>
            </w:r>
            <w:r w:rsidRPr="00656EAD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Se sugiere </w:t>
            </w:r>
            <w:r w:rsidR="000457B7">
              <w:rPr>
                <w:rFonts w:asciiTheme="minorHAnsi" w:hAnsiTheme="minorHAnsi" w:cstheme="minorHAnsi"/>
              </w:rPr>
              <w:t>u</w:t>
            </w:r>
            <w:r>
              <w:rPr>
                <w:rFonts w:asciiTheme="minorHAnsi" w:hAnsiTheme="minorHAnsi" w:cstheme="minorHAnsi"/>
              </w:rPr>
              <w:t>tilizar como base el modelo CMM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:rsidRPr="00FF196A" w:rsidR="00D84C37" w:rsidP="00D84C37" w:rsidRDefault="00D84C37" w14:paraId="4D8258F1" w14:textId="77777777">
      <w:pPr>
        <w:rPr>
          <w:rFonts w:asciiTheme="minorHAnsi" w:hAnsiTheme="minorHAnsi" w:cstheme="minorHAnsi"/>
          <w:lang w:val="es-419"/>
        </w:rPr>
      </w:pPr>
    </w:p>
    <w:p w:rsidRPr="00285F2A" w:rsidR="000457B7" w:rsidP="000457B7" w:rsidRDefault="000457B7" w14:paraId="58C5FDB9" w14:textId="77777777">
      <w:pPr>
        <w:pStyle w:val="Prrafodelista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inicial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son desorganizados e incluso pueden llegar a ser caóticos.</w:t>
      </w:r>
    </w:p>
    <w:p w:rsidRPr="00285F2A" w:rsidR="000457B7" w:rsidP="000457B7" w:rsidRDefault="000457B7" w14:paraId="3EA3838A" w14:textId="77777777">
      <w:pPr>
        <w:pStyle w:val="Prrafodelista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repetible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se basa en técnicas básicas de gestión de proyectos. Los procesos están definidos y documentados.</w:t>
      </w:r>
    </w:p>
    <w:p w:rsidRPr="00285F2A" w:rsidR="000457B7" w:rsidP="000457B7" w:rsidRDefault="000457B7" w14:paraId="21FA1D1A" w14:textId="217CC28A">
      <w:pPr>
        <w:pStyle w:val="Prrafodelista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definido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: la compañía tiene su propio proceso </w:t>
      </w:r>
      <w:r w:rsidR="008C3C6C">
        <w:rPr>
          <w:rFonts w:asciiTheme="minorHAnsi" w:hAnsiTheme="minorHAnsi" w:cstheme="minorHAnsi"/>
          <w:sz w:val="20"/>
          <w:szCs w:val="20"/>
          <w:lang w:val="es-MX" w:eastAsia="ja-JP"/>
        </w:rPr>
        <w:t>como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 xml:space="preserve"> estándar y cuenta con mayor atención a la documentación, integración y estandarización.</w:t>
      </w:r>
    </w:p>
    <w:p w:rsidRPr="00285F2A" w:rsidR="000457B7" w:rsidP="000457B7" w:rsidRDefault="000457B7" w14:paraId="133B2B5D" w14:textId="77777777">
      <w:pPr>
        <w:pStyle w:val="Prrafodelista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administrado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la empresa monitorea y gestiona sus propios procesos gracias a la recolección y análisis de datos.</w:t>
      </w:r>
    </w:p>
    <w:p w:rsidRPr="00285F2A" w:rsidR="00AC39D0" w:rsidP="000457B7" w:rsidRDefault="000457B7" w14:paraId="7CF57586" w14:textId="5FFB5C1C">
      <w:pPr>
        <w:pStyle w:val="Prrafodelista"/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  <w:lang w:val="es-MX" w:eastAsia="ja-JP"/>
        </w:rPr>
      </w:pPr>
      <w:r w:rsidRPr="008E5F56">
        <w:rPr>
          <w:rFonts w:asciiTheme="minorHAnsi" w:hAnsiTheme="minorHAnsi" w:cstheme="minorHAnsi"/>
          <w:b/>
          <w:bCs/>
          <w:sz w:val="20"/>
          <w:szCs w:val="20"/>
          <w:lang w:val="es-MX" w:eastAsia="ja-JP"/>
        </w:rPr>
        <w:t>Nivel de optimización</w:t>
      </w:r>
      <w:r w:rsidRPr="00285F2A">
        <w:rPr>
          <w:rFonts w:asciiTheme="minorHAnsi" w:hAnsiTheme="minorHAnsi" w:cstheme="minorHAnsi"/>
          <w:sz w:val="20"/>
          <w:szCs w:val="20"/>
          <w:lang w:val="es-MX" w:eastAsia="ja-JP"/>
        </w:rPr>
        <w:t>: los procesos se mejoran de manera constante mediante la supervisión de los procedimientos actuales y la introducción de procesos innovadores.</w:t>
      </w:r>
    </w:p>
    <w:p w:rsidRPr="00FF196A" w:rsidR="00AC39D0" w:rsidP="00AC39D0" w:rsidRDefault="00AC39D0" w14:paraId="7E6D0F09" w14:textId="77777777">
      <w:pPr>
        <w:rPr>
          <w:rFonts w:asciiTheme="minorHAnsi" w:hAnsiTheme="minorHAnsi" w:cstheme="minorHAnsi"/>
          <w:lang w:eastAsia="ja-JP"/>
        </w:rPr>
      </w:pPr>
    </w:p>
    <w:p w:rsidR="007879F1" w:rsidP="007879F1" w:rsidRDefault="007879F1" w14:paraId="15C3C850" w14:textId="695D71E8">
      <w:pPr>
        <w:pStyle w:val="Ttulo2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Percepción de</w:t>
      </w:r>
      <w:r>
        <w:rPr>
          <w:rFonts w:asciiTheme="minorHAnsi" w:hAnsiTheme="minorHAnsi" w:cstheme="minorHAnsi"/>
        </w:rPr>
        <w:t>l equipo</w:t>
      </w:r>
    </w:p>
    <w:tbl>
      <w:tblPr>
        <w:tblStyle w:val="Tabladesugerencia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FF196A" w:rsidR="007879F1" w:rsidTr="00305B71" w14:paraId="5F21AF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FF196A" w:rsidR="007879F1" w:rsidP="00305B71" w:rsidRDefault="007879F1" w14:paraId="12E852B2" w14:textId="77777777">
            <w:pPr>
              <w:rPr>
                <w:rFonts w:asciiTheme="minorHAnsi" w:hAnsiTheme="minorHAnsi" w:cstheme="minorHAnsi"/>
              </w:rPr>
            </w:pPr>
            <w:r w:rsidRPr="00FF196A">
              <w:rPr>
                <w:rFonts w:asciiTheme="minorHAnsi" w:hAnsiTheme="minorHAnsi" w:cstheme="minorHAnsi"/>
                <w:noProof/>
                <w:lang w:eastAsia="es-AR"/>
              </w:rPr>
              <mc:AlternateContent>
                <mc:Choice Requires="wpg">
                  <w:drawing>
                    <wp:inline distT="0" distB="0" distL="0" distR="0" wp14:anchorId="2A60568E" wp14:editId="4CE55E73">
                      <wp:extent cx="141605" cy="141605"/>
                      <wp:effectExtent l="0" t="0" r="0" b="0"/>
                      <wp:docPr id="34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8" name="Rectángulo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orma libre 3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5" style="width:11.15pt;height:11.15pt;mso-position-horizontal-relative:char;mso-position-vertical-relative:line" coordsize="141605,141605" o:spid="_x0000_s1026" w14:anchorId="077E3D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Dn43IvaQgAABIoAAAOAAAAAAAAAAAAAAAAAC4CAABkcnMvZTJv&#10;RG9jLnhtbFBLAQItABQABgAIAAAAIQAF4gw92QAAAAMBAAAPAAAAAAAAAAAAAAAAAMMKAABkcnMv&#10;ZG93bnJldi54bWxQSwUGAAAAAAQABADzAAAAyQsAAAAA&#10;">
                      <v:rect id="Rectángulo 38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wS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xj&#10;05f0A+TyHwAA//8DAFBLAQItABQABgAIAAAAIQDb4fbL7gAAAIUBAAATAAAAAAAAAAAAAAAAAAAA&#10;AABbQ29udGVudF9UeXBlc10ueG1sUEsBAi0AFAAGAAgAAAAhAFr0LFu/AAAAFQEAAAsAAAAAAAAA&#10;AAAAAAAAHwEAAF9yZWxzLy5yZWxzUEsBAi0AFAAGAAgAAAAhAMoXLBK+AAAA2wAAAA8AAAAAAAAA&#10;AAAAAAAABwIAAGRycy9kb3ducmV2LnhtbFBLBQYAAAAAAwADALcAAADyAgAAAAA=&#10;"/>
                      <v:shape id="Forma libre 39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656EAD" w:rsidR="007879F1" w:rsidP="00305B71" w:rsidRDefault="007879F1" w14:paraId="75B941E4" w14:textId="74499D9C">
            <w:pPr>
              <w:pStyle w:val="Textodesugerenci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AR"/>
              </w:rPr>
            </w:pPr>
            <w:r w:rsidRPr="00656EAD">
              <w:rPr>
                <w:rFonts w:asciiTheme="minorHAnsi" w:hAnsiTheme="minorHAnsi" w:cstheme="minorHAnsi"/>
              </w:rPr>
              <w:t>[</w:t>
            </w:r>
            <w:r w:rsidR="006B7FD7">
              <w:rPr>
                <w:rFonts w:asciiTheme="minorHAnsi" w:hAnsiTheme="minorHAnsi" w:cstheme="minorHAnsi"/>
              </w:rPr>
              <w:t>¿Cambió la visión del equipo de consultoría respecto de la situación actual de su cliente? ¿Anticipan alguna dificultad para avanzar?</w:t>
            </w:r>
            <w:r w:rsidRPr="00656EAD">
              <w:rPr>
                <w:rFonts w:asciiTheme="minorHAnsi" w:hAnsiTheme="minorHAnsi" w:cstheme="minorHAnsi"/>
              </w:rPr>
              <w:t>]</w:t>
            </w:r>
          </w:p>
        </w:tc>
      </w:tr>
    </w:tbl>
    <w:p w:rsidR="00F34A56" w:rsidP="0055719A" w:rsidRDefault="00F34A56" w14:paraId="4268C1B3" w14:textId="77777777">
      <w:pPr>
        <w:rPr>
          <w:rFonts w:asciiTheme="minorHAnsi" w:hAnsiTheme="minorHAnsi" w:cstheme="minorHAnsi"/>
        </w:rPr>
      </w:pPr>
    </w:p>
    <w:p w:rsidRPr="00FF196A" w:rsidR="00F34A56" w:rsidP="0055719A" w:rsidRDefault="00F34A56" w14:paraId="59663299" w14:textId="77777777">
      <w:pPr>
        <w:rPr>
          <w:rFonts w:asciiTheme="minorHAnsi" w:hAnsiTheme="minorHAnsi" w:cstheme="minorHAnsi"/>
        </w:rPr>
      </w:pPr>
    </w:p>
    <w:sectPr w:rsidRPr="00FF196A" w:rsidR="00F34A56" w:rsidSect="00601442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3B7F" w:rsidRDefault="00D93B7F" w14:paraId="4EE5FD96" w14:textId="77777777">
      <w:r>
        <w:separator/>
      </w:r>
    </w:p>
  </w:endnote>
  <w:endnote w:type="continuationSeparator" w:id="0">
    <w:p w:rsidR="00D93B7F" w:rsidRDefault="00D93B7F" w14:paraId="3705D494" w14:textId="77777777">
      <w:r>
        <w:continuationSeparator/>
      </w:r>
    </w:p>
  </w:endnote>
  <w:endnote w:type="continuationNotice" w:id="1">
    <w:p w:rsidR="00D93B7F" w:rsidRDefault="00D93B7F" w14:paraId="54390AE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753AF" w:rsidR="00AD5934" w:rsidP="00AD5934" w:rsidRDefault="00AD5934" w14:paraId="6A8478B0" w14:textId="60E30B7B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A50641">
      <w:rPr>
        <w:noProof/>
        <w:lang w:val="es-AR"/>
      </w:rPr>
      <w:t>02-T Diagnostico organizacional.docx</w:t>
    </w:r>
    <w:r>
      <w:rPr>
        <w:noProof/>
      </w:rPr>
      <w:fldChar w:fldCharType="end"/>
    </w:r>
  </w:p>
  <w:p w:rsidRPr="00D72B3F" w:rsidR="00D72B3F" w:rsidP="00D72B3F" w:rsidRDefault="00D72B3F" w14:paraId="426C007C" w14:textId="6ABCD88F">
    <w:pPr>
      <w:pStyle w:val="Sinespaciado"/>
      <w:jc w:val="right"/>
    </w:pPr>
    <w:r w:rsidRPr="001968C6">
      <w:rPr>
        <w:lang w:val="es-419"/>
      </w:rPr>
      <w:t xml:space="preserve">Pág. </w:t>
    </w:r>
    <w:r>
      <w:rPr>
        <w:b/>
        <w:bCs/>
      </w:rPr>
      <w:fldChar w:fldCharType="begin"/>
    </w:r>
    <w:r w:rsidRPr="001968C6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753AF" w:rsidR="00D72B3F" w:rsidP="00D72B3F" w:rsidRDefault="009F63BB" w14:paraId="0A0DC1B1" w14:textId="11C0C6C8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046E4B">
      <w:rPr>
        <w:noProof/>
        <w:lang w:val="es-AR"/>
      </w:rPr>
      <w:t>02-T Requerimientos y funcionalidades críticas</w:t>
    </w:r>
    <w:r>
      <w:rPr>
        <w:noProof/>
      </w:rPr>
      <w:fldChar w:fldCharType="end"/>
    </w:r>
  </w:p>
  <w:p w:rsidR="00D72B3F" w:rsidP="00D72B3F" w:rsidRDefault="00D72B3F" w14:paraId="32A7C3E6" w14:textId="092F88CE">
    <w:pPr>
      <w:pStyle w:val="Sinespaciado"/>
      <w:jc w:val="right"/>
    </w:pPr>
    <w:r w:rsidRPr="003753AF">
      <w:rPr>
        <w:lang w:val="es-AR"/>
      </w:rPr>
      <w:t xml:space="preserve">Pág. </w:t>
    </w:r>
    <w:r>
      <w:rPr>
        <w:b/>
        <w:bCs/>
      </w:rPr>
      <w:fldChar w:fldCharType="begin"/>
    </w:r>
    <w:r w:rsidRPr="003753AF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C41837" w:rsidR="00C418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3B7F" w:rsidRDefault="00D93B7F" w14:paraId="313454AB" w14:textId="77777777">
      <w:r>
        <w:separator/>
      </w:r>
    </w:p>
  </w:footnote>
  <w:footnote w:type="continuationSeparator" w:id="0">
    <w:p w:rsidR="00D93B7F" w:rsidRDefault="00D93B7F" w14:paraId="1A4AA56F" w14:textId="77777777">
      <w:r>
        <w:continuationSeparator/>
      </w:r>
    </w:p>
  </w:footnote>
  <w:footnote w:type="continuationNotice" w:id="1">
    <w:p w:rsidR="00D93B7F" w:rsidRDefault="00D93B7F" w14:paraId="2EDA6A3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C025F" w:rsidR="000D7C52" w:rsidRDefault="00E346DA" w14:paraId="5914C2F3" w14:textId="77777777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Facultad de Ciencias Económicas – Universidad de Buenos Aires</w:t>
    </w:r>
  </w:p>
  <w:p w:rsidRPr="000C025F" w:rsidR="00E346DA" w:rsidRDefault="0045515D" w14:paraId="070ECA55" w14:textId="57F1411C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346DA" w:rsidRDefault="00E346DA" w14:paraId="3E772FFB" w14:textId="77777777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AR"/>
      </w:rPr>
      <w:drawing>
        <wp:anchor distT="0" distB="0" distL="114300" distR="114300" simplePos="0" relativeHeight="251658241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7C4B91"/>
    <w:multiLevelType w:val="hybridMultilevel"/>
    <w:tmpl w:val="057249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A53BD"/>
    <w:multiLevelType w:val="hybridMultilevel"/>
    <w:tmpl w:val="C5E0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772C9"/>
    <w:multiLevelType w:val="hybridMultilevel"/>
    <w:tmpl w:val="BC5CA5A8"/>
    <w:lvl w:ilvl="0" w:tplc="9B6AB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4E3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5E2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3E8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8E34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AE76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147A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60C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69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E671A2"/>
    <w:multiLevelType w:val="hybridMultilevel"/>
    <w:tmpl w:val="25EE65D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534C2A"/>
    <w:multiLevelType w:val="hybridMultilevel"/>
    <w:tmpl w:val="6480EDC2"/>
    <w:lvl w:ilvl="0" w:tplc="E0444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FA03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2AC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AEA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309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D42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F24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4839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6C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7251B9A"/>
    <w:multiLevelType w:val="hybridMultilevel"/>
    <w:tmpl w:val="F1C46F7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25499A"/>
    <w:multiLevelType w:val="multilevel"/>
    <w:tmpl w:val="A7B8DA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9FB5820"/>
    <w:multiLevelType w:val="hybridMultilevel"/>
    <w:tmpl w:val="5B0682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D612E"/>
    <w:multiLevelType w:val="hybridMultilevel"/>
    <w:tmpl w:val="DE0E72E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5EE3194"/>
    <w:multiLevelType w:val="hybridMultilevel"/>
    <w:tmpl w:val="80420816"/>
    <w:lvl w:ilvl="0" w:tplc="7FB81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9C5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EAC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CB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A880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C7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8AC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501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4D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C1114B"/>
    <w:multiLevelType w:val="hybridMultilevel"/>
    <w:tmpl w:val="CE4CE9C0"/>
    <w:lvl w:ilvl="0" w:tplc="46B6226C">
      <w:numFmt w:val="bullet"/>
      <w:lvlText w:val="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539">
    <w:abstractNumId w:val="14"/>
  </w:num>
  <w:num w:numId="2" w16cid:durableId="222915393">
    <w:abstractNumId w:val="7"/>
  </w:num>
  <w:num w:numId="3" w16cid:durableId="1934508245">
    <w:abstractNumId w:val="5"/>
  </w:num>
  <w:num w:numId="4" w16cid:durableId="820272143">
    <w:abstractNumId w:val="0"/>
  </w:num>
  <w:num w:numId="5" w16cid:durableId="39284895">
    <w:abstractNumId w:val="13"/>
  </w:num>
  <w:num w:numId="6" w16cid:durableId="364330337">
    <w:abstractNumId w:val="13"/>
    <w:lvlOverride w:ilvl="0">
      <w:startOverride w:val="1"/>
    </w:lvlOverride>
  </w:num>
  <w:num w:numId="7" w16cid:durableId="868572099">
    <w:abstractNumId w:val="2"/>
  </w:num>
  <w:num w:numId="8" w16cid:durableId="1286346984">
    <w:abstractNumId w:val="3"/>
  </w:num>
  <w:num w:numId="9" w16cid:durableId="1287010225">
    <w:abstractNumId w:val="16"/>
  </w:num>
  <w:num w:numId="10" w16cid:durableId="1862278013">
    <w:abstractNumId w:val="11"/>
  </w:num>
  <w:num w:numId="11" w16cid:durableId="872035193">
    <w:abstractNumId w:val="12"/>
  </w:num>
  <w:num w:numId="12" w16cid:durableId="1128010093">
    <w:abstractNumId w:val="15"/>
  </w:num>
  <w:num w:numId="13" w16cid:durableId="625238478">
    <w:abstractNumId w:val="6"/>
  </w:num>
  <w:num w:numId="14" w16cid:durableId="682248742">
    <w:abstractNumId w:val="8"/>
  </w:num>
  <w:num w:numId="15" w16cid:durableId="1548492792">
    <w:abstractNumId w:val="9"/>
  </w:num>
  <w:num w:numId="16" w16cid:durableId="565995771">
    <w:abstractNumId w:val="10"/>
  </w:num>
  <w:num w:numId="17" w16cid:durableId="732119795">
    <w:abstractNumId w:val="4"/>
  </w:num>
  <w:num w:numId="18" w16cid:durableId="24808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F"/>
    <w:rsid w:val="00013154"/>
    <w:rsid w:val="00016D9B"/>
    <w:rsid w:val="00045376"/>
    <w:rsid w:val="000457B7"/>
    <w:rsid w:val="00046E4B"/>
    <w:rsid w:val="000652FE"/>
    <w:rsid w:val="00081DD7"/>
    <w:rsid w:val="00082778"/>
    <w:rsid w:val="00083A57"/>
    <w:rsid w:val="000903D7"/>
    <w:rsid w:val="000A0267"/>
    <w:rsid w:val="000B41AA"/>
    <w:rsid w:val="000B5863"/>
    <w:rsid w:val="000B60B8"/>
    <w:rsid w:val="000C025F"/>
    <w:rsid w:val="000C1F13"/>
    <w:rsid w:val="000D197C"/>
    <w:rsid w:val="000D7C52"/>
    <w:rsid w:val="0010694E"/>
    <w:rsid w:val="00106BEE"/>
    <w:rsid w:val="00107813"/>
    <w:rsid w:val="001141DF"/>
    <w:rsid w:val="00146F34"/>
    <w:rsid w:val="00152F8C"/>
    <w:rsid w:val="00154C19"/>
    <w:rsid w:val="0016328A"/>
    <w:rsid w:val="001858AD"/>
    <w:rsid w:val="00185912"/>
    <w:rsid w:val="00195E42"/>
    <w:rsid w:val="001968C6"/>
    <w:rsid w:val="001A3BD0"/>
    <w:rsid w:val="001A4919"/>
    <w:rsid w:val="001B40E3"/>
    <w:rsid w:val="001C4441"/>
    <w:rsid w:val="001C7532"/>
    <w:rsid w:val="001D2812"/>
    <w:rsid w:val="001D609D"/>
    <w:rsid w:val="001E7648"/>
    <w:rsid w:val="0020560C"/>
    <w:rsid w:val="00223E95"/>
    <w:rsid w:val="00226239"/>
    <w:rsid w:val="002310F8"/>
    <w:rsid w:val="00260C59"/>
    <w:rsid w:val="00285F2A"/>
    <w:rsid w:val="00291E70"/>
    <w:rsid w:val="002A41C2"/>
    <w:rsid w:val="002A62A5"/>
    <w:rsid w:val="002B1BD2"/>
    <w:rsid w:val="002B2DAB"/>
    <w:rsid w:val="002B6190"/>
    <w:rsid w:val="002C3F26"/>
    <w:rsid w:val="002C41A9"/>
    <w:rsid w:val="002D02CA"/>
    <w:rsid w:val="002E3785"/>
    <w:rsid w:val="002E7E83"/>
    <w:rsid w:val="002F0A1E"/>
    <w:rsid w:val="00305B71"/>
    <w:rsid w:val="00310248"/>
    <w:rsid w:val="0032524D"/>
    <w:rsid w:val="003274BE"/>
    <w:rsid w:val="0033471B"/>
    <w:rsid w:val="003432C5"/>
    <w:rsid w:val="003753AF"/>
    <w:rsid w:val="00382532"/>
    <w:rsid w:val="003870DC"/>
    <w:rsid w:val="003A5015"/>
    <w:rsid w:val="003D977D"/>
    <w:rsid w:val="004051E2"/>
    <w:rsid w:val="00410CF8"/>
    <w:rsid w:val="00424673"/>
    <w:rsid w:val="00441868"/>
    <w:rsid w:val="00449E6F"/>
    <w:rsid w:val="00452B8B"/>
    <w:rsid w:val="00455038"/>
    <w:rsid w:val="0045515D"/>
    <w:rsid w:val="00457EE7"/>
    <w:rsid w:val="00464880"/>
    <w:rsid w:val="004678F5"/>
    <w:rsid w:val="00472DC0"/>
    <w:rsid w:val="00492828"/>
    <w:rsid w:val="004C3DAA"/>
    <w:rsid w:val="004E3CD8"/>
    <w:rsid w:val="004F0F8F"/>
    <w:rsid w:val="005152B1"/>
    <w:rsid w:val="00520DDB"/>
    <w:rsid w:val="00521D5F"/>
    <w:rsid w:val="0053289C"/>
    <w:rsid w:val="00535E78"/>
    <w:rsid w:val="0055523D"/>
    <w:rsid w:val="0055719A"/>
    <w:rsid w:val="00566777"/>
    <w:rsid w:val="005805DD"/>
    <w:rsid w:val="00582103"/>
    <w:rsid w:val="00583DFF"/>
    <w:rsid w:val="005856CE"/>
    <w:rsid w:val="005938E2"/>
    <w:rsid w:val="005B4936"/>
    <w:rsid w:val="005B6E98"/>
    <w:rsid w:val="005D363F"/>
    <w:rsid w:val="005D3C56"/>
    <w:rsid w:val="005E755C"/>
    <w:rsid w:val="005F0744"/>
    <w:rsid w:val="00601036"/>
    <w:rsid w:val="00601442"/>
    <w:rsid w:val="0063151C"/>
    <w:rsid w:val="00632824"/>
    <w:rsid w:val="006342B6"/>
    <w:rsid w:val="006371B4"/>
    <w:rsid w:val="006417D5"/>
    <w:rsid w:val="00655099"/>
    <w:rsid w:val="006565A7"/>
    <w:rsid w:val="00656EAD"/>
    <w:rsid w:val="006642AD"/>
    <w:rsid w:val="0066471E"/>
    <w:rsid w:val="00674978"/>
    <w:rsid w:val="00675C4E"/>
    <w:rsid w:val="006863F8"/>
    <w:rsid w:val="00695DE6"/>
    <w:rsid w:val="006B7FD7"/>
    <w:rsid w:val="006D12A5"/>
    <w:rsid w:val="006D6F17"/>
    <w:rsid w:val="00701759"/>
    <w:rsid w:val="00702F9A"/>
    <w:rsid w:val="00737125"/>
    <w:rsid w:val="00751BC2"/>
    <w:rsid w:val="007608EB"/>
    <w:rsid w:val="0076734B"/>
    <w:rsid w:val="007715BB"/>
    <w:rsid w:val="00785C15"/>
    <w:rsid w:val="007879F1"/>
    <w:rsid w:val="007A32FC"/>
    <w:rsid w:val="007C7062"/>
    <w:rsid w:val="007D2A43"/>
    <w:rsid w:val="007E30BF"/>
    <w:rsid w:val="007E3D74"/>
    <w:rsid w:val="007E57AD"/>
    <w:rsid w:val="007E66EC"/>
    <w:rsid w:val="007E7092"/>
    <w:rsid w:val="00815B23"/>
    <w:rsid w:val="00815DA1"/>
    <w:rsid w:val="0082795D"/>
    <w:rsid w:val="00836ED5"/>
    <w:rsid w:val="00861BE8"/>
    <w:rsid w:val="008660E6"/>
    <w:rsid w:val="008749D0"/>
    <w:rsid w:val="00874A81"/>
    <w:rsid w:val="008B2AB4"/>
    <w:rsid w:val="008B4C10"/>
    <w:rsid w:val="008C0C50"/>
    <w:rsid w:val="008C0F3D"/>
    <w:rsid w:val="008C3C6C"/>
    <w:rsid w:val="008C54FE"/>
    <w:rsid w:val="008E5F56"/>
    <w:rsid w:val="008F02A1"/>
    <w:rsid w:val="008F07FB"/>
    <w:rsid w:val="008F51D9"/>
    <w:rsid w:val="00920220"/>
    <w:rsid w:val="00922E61"/>
    <w:rsid w:val="00937B98"/>
    <w:rsid w:val="00965F37"/>
    <w:rsid w:val="00975617"/>
    <w:rsid w:val="00985939"/>
    <w:rsid w:val="009B51F4"/>
    <w:rsid w:val="009C2007"/>
    <w:rsid w:val="009C2623"/>
    <w:rsid w:val="009C364D"/>
    <w:rsid w:val="009C7344"/>
    <w:rsid w:val="009D3434"/>
    <w:rsid w:val="009E46B5"/>
    <w:rsid w:val="009F1F8C"/>
    <w:rsid w:val="009F63BB"/>
    <w:rsid w:val="00A1308C"/>
    <w:rsid w:val="00A32B27"/>
    <w:rsid w:val="00A3341C"/>
    <w:rsid w:val="00A34629"/>
    <w:rsid w:val="00A50641"/>
    <w:rsid w:val="00A53CDE"/>
    <w:rsid w:val="00A646EF"/>
    <w:rsid w:val="00A71300"/>
    <w:rsid w:val="00A73126"/>
    <w:rsid w:val="00A910C4"/>
    <w:rsid w:val="00A95F35"/>
    <w:rsid w:val="00A97015"/>
    <w:rsid w:val="00AB4D8F"/>
    <w:rsid w:val="00AC030D"/>
    <w:rsid w:val="00AC32BF"/>
    <w:rsid w:val="00AC39D0"/>
    <w:rsid w:val="00AD3F0F"/>
    <w:rsid w:val="00AD5934"/>
    <w:rsid w:val="00AD7DD3"/>
    <w:rsid w:val="00AF1BD5"/>
    <w:rsid w:val="00B167A3"/>
    <w:rsid w:val="00B57667"/>
    <w:rsid w:val="00B675F9"/>
    <w:rsid w:val="00B72818"/>
    <w:rsid w:val="00B74C16"/>
    <w:rsid w:val="00B750E7"/>
    <w:rsid w:val="00B75205"/>
    <w:rsid w:val="00B826AC"/>
    <w:rsid w:val="00B84A5F"/>
    <w:rsid w:val="00BC781C"/>
    <w:rsid w:val="00BE5310"/>
    <w:rsid w:val="00BF0987"/>
    <w:rsid w:val="00C41837"/>
    <w:rsid w:val="00C551BB"/>
    <w:rsid w:val="00C57811"/>
    <w:rsid w:val="00C62F74"/>
    <w:rsid w:val="00C658B2"/>
    <w:rsid w:val="00C75545"/>
    <w:rsid w:val="00C800D8"/>
    <w:rsid w:val="00C802BC"/>
    <w:rsid w:val="00C91564"/>
    <w:rsid w:val="00CC0037"/>
    <w:rsid w:val="00CC3B8D"/>
    <w:rsid w:val="00CE238D"/>
    <w:rsid w:val="00CE31A9"/>
    <w:rsid w:val="00D261C9"/>
    <w:rsid w:val="00D30CAF"/>
    <w:rsid w:val="00D327E1"/>
    <w:rsid w:val="00D400D6"/>
    <w:rsid w:val="00D427BB"/>
    <w:rsid w:val="00D45180"/>
    <w:rsid w:val="00D46BDD"/>
    <w:rsid w:val="00D67E7C"/>
    <w:rsid w:val="00D72B3F"/>
    <w:rsid w:val="00D74BAE"/>
    <w:rsid w:val="00D84C37"/>
    <w:rsid w:val="00D915CF"/>
    <w:rsid w:val="00D93B7F"/>
    <w:rsid w:val="00DA0C6F"/>
    <w:rsid w:val="00DA1F12"/>
    <w:rsid w:val="00DA2849"/>
    <w:rsid w:val="00DA79DD"/>
    <w:rsid w:val="00DB0A0F"/>
    <w:rsid w:val="00DC5CFA"/>
    <w:rsid w:val="00DC7AED"/>
    <w:rsid w:val="00DF4A0D"/>
    <w:rsid w:val="00DF73FB"/>
    <w:rsid w:val="00E26185"/>
    <w:rsid w:val="00E345FC"/>
    <w:rsid w:val="00E346DA"/>
    <w:rsid w:val="00E347EF"/>
    <w:rsid w:val="00E748A2"/>
    <w:rsid w:val="00E915FC"/>
    <w:rsid w:val="00E95EA8"/>
    <w:rsid w:val="00E97DCF"/>
    <w:rsid w:val="00E97F2F"/>
    <w:rsid w:val="00EA2EFE"/>
    <w:rsid w:val="00F15DAB"/>
    <w:rsid w:val="00F2672D"/>
    <w:rsid w:val="00F34A56"/>
    <w:rsid w:val="00F401BC"/>
    <w:rsid w:val="00F4094C"/>
    <w:rsid w:val="00F40C69"/>
    <w:rsid w:val="00F41355"/>
    <w:rsid w:val="00F46689"/>
    <w:rsid w:val="00F62642"/>
    <w:rsid w:val="00F66A5F"/>
    <w:rsid w:val="00F715F7"/>
    <w:rsid w:val="00F80531"/>
    <w:rsid w:val="00F819A7"/>
    <w:rsid w:val="00F82DB2"/>
    <w:rsid w:val="00FA318C"/>
    <w:rsid w:val="00FA7880"/>
    <w:rsid w:val="00FB09AF"/>
    <w:rsid w:val="00FB1778"/>
    <w:rsid w:val="00FB3658"/>
    <w:rsid w:val="00FC5E9F"/>
    <w:rsid w:val="00FE485A"/>
    <w:rsid w:val="00FF1855"/>
    <w:rsid w:val="00FF196A"/>
    <w:rsid w:val="0227F52B"/>
    <w:rsid w:val="053C5185"/>
    <w:rsid w:val="06E43C5D"/>
    <w:rsid w:val="07D85320"/>
    <w:rsid w:val="08C8C453"/>
    <w:rsid w:val="0A62EF12"/>
    <w:rsid w:val="0CF6B560"/>
    <w:rsid w:val="10274186"/>
    <w:rsid w:val="11503AC0"/>
    <w:rsid w:val="139B70C9"/>
    <w:rsid w:val="14A01E98"/>
    <w:rsid w:val="14D9B5FA"/>
    <w:rsid w:val="151D4915"/>
    <w:rsid w:val="15F75F06"/>
    <w:rsid w:val="16EF2488"/>
    <w:rsid w:val="18B15407"/>
    <w:rsid w:val="19181DF3"/>
    <w:rsid w:val="1D39B01E"/>
    <w:rsid w:val="1DA818B6"/>
    <w:rsid w:val="1F35DA1B"/>
    <w:rsid w:val="20F9AD85"/>
    <w:rsid w:val="2167EDDD"/>
    <w:rsid w:val="2299F78A"/>
    <w:rsid w:val="2471BBDA"/>
    <w:rsid w:val="266C2FDC"/>
    <w:rsid w:val="26D65C0F"/>
    <w:rsid w:val="289CB9C6"/>
    <w:rsid w:val="2B817864"/>
    <w:rsid w:val="2D978D05"/>
    <w:rsid w:val="33357031"/>
    <w:rsid w:val="3499B002"/>
    <w:rsid w:val="34C6CB72"/>
    <w:rsid w:val="35AF93D9"/>
    <w:rsid w:val="36973404"/>
    <w:rsid w:val="369C1051"/>
    <w:rsid w:val="3B41A35A"/>
    <w:rsid w:val="3E033E27"/>
    <w:rsid w:val="3E78A855"/>
    <w:rsid w:val="3F578DEF"/>
    <w:rsid w:val="3FCB1B8F"/>
    <w:rsid w:val="402FBAA0"/>
    <w:rsid w:val="44F99276"/>
    <w:rsid w:val="47F63E5A"/>
    <w:rsid w:val="48CB4761"/>
    <w:rsid w:val="48F16A00"/>
    <w:rsid w:val="496693A8"/>
    <w:rsid w:val="4AB69A13"/>
    <w:rsid w:val="4B1DB997"/>
    <w:rsid w:val="4BAA091F"/>
    <w:rsid w:val="4D571D1C"/>
    <w:rsid w:val="4D7B70D9"/>
    <w:rsid w:val="4F4617F5"/>
    <w:rsid w:val="5047706C"/>
    <w:rsid w:val="51BABB7E"/>
    <w:rsid w:val="537FB126"/>
    <w:rsid w:val="54353B7D"/>
    <w:rsid w:val="5565C8C6"/>
    <w:rsid w:val="56ABB042"/>
    <w:rsid w:val="56B8A632"/>
    <w:rsid w:val="5A91A078"/>
    <w:rsid w:val="5DD3AF30"/>
    <w:rsid w:val="5E352A29"/>
    <w:rsid w:val="5F0B99F9"/>
    <w:rsid w:val="5F6FEA8F"/>
    <w:rsid w:val="5F92C92A"/>
    <w:rsid w:val="5FF518A3"/>
    <w:rsid w:val="62D9E856"/>
    <w:rsid w:val="65047233"/>
    <w:rsid w:val="659313FF"/>
    <w:rsid w:val="6617AD5F"/>
    <w:rsid w:val="66C8C68D"/>
    <w:rsid w:val="68BB22B3"/>
    <w:rsid w:val="69B43744"/>
    <w:rsid w:val="6A1CE119"/>
    <w:rsid w:val="6A514DF3"/>
    <w:rsid w:val="6A532C8B"/>
    <w:rsid w:val="6A71F6F6"/>
    <w:rsid w:val="6D879AE8"/>
    <w:rsid w:val="6DCC2F5D"/>
    <w:rsid w:val="6F72B913"/>
    <w:rsid w:val="707089D2"/>
    <w:rsid w:val="715194A4"/>
    <w:rsid w:val="7270F970"/>
    <w:rsid w:val="761D9B89"/>
    <w:rsid w:val="76598088"/>
    <w:rsid w:val="77BC4F31"/>
    <w:rsid w:val="799EBA4C"/>
    <w:rsid w:val="79AAED4A"/>
    <w:rsid w:val="7AE4AB56"/>
    <w:rsid w:val="7AF407DD"/>
    <w:rsid w:val="7BFCFA9C"/>
    <w:rsid w:val="7DA7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EB8C1"/>
  <w15:docId w15:val="{E9EEE09D-4F30-487B-88F0-2AFD149E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F8F"/>
    <w:pPr>
      <w:spacing w:after="0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s-AR" w:eastAsia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7"/>
      </w:numPr>
      <w:spacing w:before="360" w:after="120"/>
      <w:outlineLvl w:val="1"/>
    </w:pPr>
    <w:rPr>
      <w:b/>
      <w:bCs/>
      <w:color w:val="5B9BD5" w:themeColor="accen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0F8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line="280" w:lineRule="exact"/>
    </w:pPr>
    <w:rPr>
      <w:b/>
      <w:bCs/>
      <w:color w:val="5B9BD5" w:themeColor="accent1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6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decuadrcula4-nfasis11" w:customStyle="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uadrculadetablaclara1" w:customStyle="1">
    <w:name w:val="Cuadrícula de tab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E7092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E7092"/>
    <w:rPr>
      <w:rFonts w:ascii="Tahoma" w:hAnsi="Tahoma" w:cs="Tahoma"/>
      <w:sz w:val="16"/>
      <w:szCs w:val="16"/>
    </w:rPr>
  </w:style>
  <w:style w:type="table" w:styleId="Tabladesugerencia" w:customStyle="1">
    <w:name w:val="Tabla de sugerencia"/>
    <w:basedOn w:val="Tablanormal"/>
    <w:uiPriority w:val="99"/>
    <w:rsid w:val="007E7092"/>
    <w:pPr>
      <w:spacing w:after="0" w:line="240" w:lineRule="auto"/>
    </w:pPr>
    <w:rPr>
      <w:lang w:val="es-ES" w:eastAsia="es-ES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extodesugerencia" w:customStyle="1">
    <w:name w:val="Texto de sugerencia"/>
    <w:basedOn w:val="Normal"/>
    <w:uiPriority w:val="99"/>
    <w:rsid w:val="007E7092"/>
    <w:pPr>
      <w:spacing w:after="160" w:line="264" w:lineRule="auto"/>
      <w:ind w:right="576"/>
    </w:pPr>
    <w:rPr>
      <w:i/>
      <w:iCs/>
      <w:color w:val="7F7F7F" w:themeColor="text1" w:themeTint="80"/>
      <w:sz w:val="16"/>
      <w:lang w:val="es-ES" w:eastAsia="es-ES"/>
    </w:rPr>
  </w:style>
  <w:style w:type="paragraph" w:styleId="paragraph" w:customStyle="1">
    <w:name w:val="paragraph"/>
    <w:basedOn w:val="Normal"/>
    <w:rsid w:val="007C7062"/>
    <w:pPr>
      <w:spacing w:before="100" w:beforeAutospacing="1" w:after="100" w:afterAutospacing="1"/>
    </w:pPr>
    <w:rPr>
      <w:lang w:eastAsia="es-AR"/>
    </w:rPr>
  </w:style>
  <w:style w:type="character" w:styleId="eop" w:customStyle="1">
    <w:name w:val="eop"/>
    <w:basedOn w:val="Fuentedeprrafopredeter"/>
    <w:rsid w:val="007C7062"/>
  </w:style>
  <w:style w:type="character" w:styleId="normaltextrun" w:customStyle="1">
    <w:name w:val="normaltextrun"/>
    <w:basedOn w:val="Fuentedeprrafopredeter"/>
    <w:rsid w:val="007C7062"/>
  </w:style>
  <w:style w:type="character" w:styleId="spellingerror" w:customStyle="1">
    <w:name w:val="spellingerror"/>
    <w:basedOn w:val="Fuentedeprrafopredeter"/>
    <w:rsid w:val="007C7062"/>
  </w:style>
  <w:style w:type="character" w:styleId="Textoennegrita">
    <w:name w:val="Strong"/>
    <w:basedOn w:val="Fuentedeprrafopredeter"/>
    <w:uiPriority w:val="22"/>
    <w:qFormat/>
    <w:rsid w:val="000903D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A1F12"/>
    <w:rPr>
      <w:color w:val="0000FF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4F0F8F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AR" w:eastAsia="es-MX"/>
    </w:rPr>
  </w:style>
  <w:style w:type="paragraph" w:styleId="NormalWeb">
    <w:name w:val="Normal (Web)"/>
    <w:basedOn w:val="Normal"/>
    <w:uiPriority w:val="99"/>
    <w:semiHidden/>
    <w:unhideWhenUsed/>
    <w:rsid w:val="004F0F8F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DA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0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3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8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9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png" Id="rId11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image" Target="media/image1.jpeg" Id="rId10" /><Relationship Type="http://schemas.openxmlformats.org/officeDocument/2006/relationships/styles" Target="styles.xml" Id="rId4" /><Relationship Type="http://schemas.openxmlformats.org/officeDocument/2006/relationships/header" Target="header2.xml" Id="rId14" /><Relationship Type="http://schemas.openxmlformats.org/officeDocument/2006/relationships/hyperlink" Target="https://blog.pad.edu/cual-es-la-importancia-del-diagnostico-organizacional" TargetMode="External" Id="R3ef8e4960ab94e4d" /><Relationship Type="http://schemas.openxmlformats.org/officeDocument/2006/relationships/image" Target="/media/image3.jpg" Id="R821f06ae66db48c9" /><Relationship Type="http://schemas.openxmlformats.org/officeDocument/2006/relationships/hyperlink" Target="https://economicasuba.sharepoint.com/sites/Sistemas/CATEDRA-1422/Material%20practica/APLSI%20-%20T02%20-%20Diagno%CC%81stico%20de%20la%20organizacio%CC%81n.mp4" TargetMode="External" Id="Rb8c89db7506348fd" /><Relationship Type="http://schemas.openxmlformats.org/officeDocument/2006/relationships/hyperlink" Target="https://economicasuba.sharepoint.com/sites/Sistemas/CATEDRA-1422/Material%20practica/APLSI%20-%20T02%20-%20Diagno%CC%81stico%20de%20la%20organizacio%CC%81n.mp4" TargetMode="External" Id="Rfa802862ce6f421c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F8B8D051DA4B6D9704E5780794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655-167D-460E-ABBA-4FFDAAF6DFE6}"/>
      </w:docPartPr>
      <w:docPartBody>
        <w:p w:rsidR="008900C3" w:rsidRDefault="00E748A2">
          <w:pPr>
            <w:pStyle w:val="52F8B8D051DA4B6D9704E57807948B1B"/>
          </w:pPr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738AC"/>
    <w:rsid w:val="000F299B"/>
    <w:rsid w:val="00112D1D"/>
    <w:rsid w:val="0042449D"/>
    <w:rsid w:val="00456A6E"/>
    <w:rsid w:val="005413DF"/>
    <w:rsid w:val="006A0A8A"/>
    <w:rsid w:val="006E01EE"/>
    <w:rsid w:val="00723B47"/>
    <w:rsid w:val="007403A1"/>
    <w:rsid w:val="007F16E7"/>
    <w:rsid w:val="00815DA1"/>
    <w:rsid w:val="008900C3"/>
    <w:rsid w:val="009145B5"/>
    <w:rsid w:val="00A50E53"/>
    <w:rsid w:val="00AA2244"/>
    <w:rsid w:val="00C41862"/>
    <w:rsid w:val="00D8677C"/>
    <w:rsid w:val="00DB2836"/>
    <w:rsid w:val="00E748A2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413DF"/>
    <w:rPr>
      <w:color w:val="808080"/>
    </w:rPr>
  </w:style>
  <w:style w:type="paragraph" w:customStyle="1" w:styleId="52F8B8D051DA4B6D9704E57807948B1B">
    <w:name w:val="52F8B8D051DA4B6D9704E57807948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AF736F-CA08-4111-98E6-1D45321CAC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Template%203%20Mapa%20Procesos.dotx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</dc:creator>
  <keywords/>
  <lastModifiedBy>Barbara Michalla</lastModifiedBy>
  <revision>141</revision>
  <dcterms:created xsi:type="dcterms:W3CDTF">2024-03-20T23:33:00.0000000Z</dcterms:created>
  <dcterms:modified xsi:type="dcterms:W3CDTF">2024-03-21T23:37:52.1857556Z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