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p14">
  <w:body>
    <w:sdt>
      <w:sdtPr>
        <w:rPr>
          <w:lang w:val="es-AR"/>
        </w:rPr>
        <w:id w:val="1334107749"/>
        <w:placeholder>
          <w:docPart w:val="2F9045473C294E8CA4E9BF3F4C6167D2"/>
        </w:placeholder>
      </w:sdtPr>
      <w:sdtEndPr>
        <w:rPr>
          <w:lang w:val="es-AR"/>
        </w:rPr>
      </w:sdtEndPr>
      <w:sdtContent>
        <w:p w:rsidRPr="005B678D" w:rsidR="00F57171" w:rsidP="00F57171" w:rsidRDefault="00F57171" w14:paraId="1354CCDE" w14:textId="66186C2B">
          <w:pPr>
            <w:pStyle w:val="Ttulo"/>
            <w:rPr>
              <w:lang w:val="es-AR"/>
            </w:rPr>
          </w:pPr>
          <w:r w:rsidRPr="005B678D">
            <w:rPr>
              <w:lang w:val="es-AR"/>
            </w:rPr>
            <w:t>[NOMBRE DEL CASO]</w:t>
          </w:r>
        </w:p>
      </w:sdtContent>
    </w:sdt>
    <w:sdt>
      <w:sdtPr>
        <w:rPr>
          <w:lang w:val="es-AR"/>
        </w:rPr>
        <w:id w:val="1841579993"/>
        <w:placeholder>
          <w:docPart w:val="2F9045473C294E8CA4E9BF3F4C6167D2"/>
        </w:placeholder>
      </w:sdtPr>
      <w:sdtEndPr>
        <w:rPr>
          <w:lang w:val="es-AR"/>
        </w:rPr>
      </w:sdtEndPr>
      <w:sdtContent>
        <w:p w:rsidRPr="005B678D" w:rsidR="00F57171" w:rsidP="00F57171" w:rsidRDefault="00F57171" w14:paraId="37441493" w14:textId="77777777">
          <w:pPr>
            <w:pStyle w:val="Subttulo"/>
            <w:rPr>
              <w:sz w:val="18"/>
              <w:szCs w:val="18"/>
              <w:lang w:val="es-AR"/>
            </w:rPr>
          </w:pPr>
          <w:r w:rsidRPr="005B678D">
            <w:rPr>
              <w:rStyle w:val="TtuloCar"/>
              <w:sz w:val="28"/>
              <w:szCs w:val="28"/>
              <w:lang w:val="es-AR"/>
            </w:rPr>
            <w:t>COMPARACIÓN DE CUMPLIMIENTO Y EVALUACIÓN ECONÓMICA</w:t>
          </w:r>
        </w:p>
      </w:sdtContent>
    </w:sdt>
    <w:p w:rsidRPr="005B678D" w:rsidR="00F57171" w:rsidP="00F57171" w:rsidRDefault="00F57171" w14:paraId="49D62085" w14:textId="77777777">
      <w:pPr>
        <w:pStyle w:val="Subttulo"/>
        <w:rPr>
          <w:lang w:val="es-AR"/>
        </w:rPr>
      </w:pPr>
      <w:r w:rsidRPr="005B678D">
        <w:rPr>
          <w:lang w:val="es-AR"/>
        </w:rPr>
        <w:t>Grupo [Nro. De Grupo] - [Fecha de entrega]</w:t>
      </w:r>
    </w:p>
    <w:p w:rsidRPr="005B678D" w:rsidR="00307C23" w:rsidP="595DED62" w:rsidRDefault="00AA69CB" w14:paraId="03AD9561" w14:textId="2E24A2EE">
      <w:pPr>
        <w:pStyle w:val="Ttulo1"/>
        <w:rPr>
          <w:lang w:val="es-AR"/>
        </w:rPr>
      </w:pPr>
      <w:r w:rsidRPr="005B678D">
        <w:rPr>
          <w:noProof/>
          <w:lang w:val="es-AR" w:eastAsia="en-US"/>
        </w:rPr>
        <mc:AlternateContent>
          <mc:Choice Requires="wpg">
            <w:drawing>
              <wp:inline distT="0" distB="0" distL="0" distR="0" wp14:anchorId="71876E3B" wp14:editId="739CB01D">
                <wp:extent cx="141605" cy="141605"/>
                <wp:effectExtent l="0" t="0" r="0" b="0"/>
                <wp:docPr id="12"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9156C7F">
              <v:group id="Group 5" style="width:11.15pt;height:11.15pt;mso-position-horizontal-relative:char;mso-position-vertical-relative:line" coordsize="141605,141605" o:spid="_x0000_s1026" w14:anchorId="0BBE2D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x6dewgAADA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OpUwQAAANsAAAAPAAAAZHJzL2Rvd25yZXYueG1sRE9Li8Iw&#10;EL4v+B/CLHhb0xXR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AXg6lT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5B678D">
        <w:rPr>
          <w:lang w:val="es-AR"/>
        </w:rPr>
        <w:t xml:space="preserve">  </w:t>
      </w:r>
      <w:r w:rsidRPr="005B678D" w:rsidR="595DED62">
        <w:rPr>
          <w:lang w:val="es-AR"/>
        </w:rPr>
        <w:t>Introducción al Entregable</w:t>
      </w:r>
    </w:p>
    <w:p w:rsidRPr="005B678D" w:rsidR="005D664A" w:rsidP="19D6B594" w:rsidRDefault="0013611F" w14:paraId="0479E0C4" w14:textId="34DE1B87">
      <w:pPr>
        <w:jc w:val="both"/>
        <w:rPr>
          <w:lang w:val="es-AR"/>
        </w:rPr>
      </w:pPr>
      <w:r w:rsidRPr="005B678D">
        <w:rPr>
          <w:lang w:val="es-AR"/>
        </w:rPr>
        <w:t xml:space="preserve">En esta instancia, teniendo una </w:t>
      </w:r>
      <w:r w:rsidRPr="005B678D" w:rsidR="595DED62">
        <w:rPr>
          <w:lang w:val="es-AR"/>
        </w:rPr>
        <w:t xml:space="preserve">mayor claridad acerca de la problemática del cliente, sus necesidades y prioridades, </w:t>
      </w:r>
      <w:r w:rsidRPr="005B678D">
        <w:rPr>
          <w:lang w:val="es-AR"/>
        </w:rPr>
        <w:t xml:space="preserve">y </w:t>
      </w:r>
      <w:r w:rsidRPr="005B678D" w:rsidR="00617281">
        <w:rPr>
          <w:lang w:val="es-AR"/>
        </w:rPr>
        <w:t xml:space="preserve">luego de haber realizado la preselección de proveedores y </w:t>
      </w:r>
      <w:r w:rsidRPr="005B678D" w:rsidR="595DED62">
        <w:rPr>
          <w:lang w:val="es-AR"/>
        </w:rPr>
        <w:t>estudiado el mercado</w:t>
      </w:r>
      <w:r w:rsidRPr="005B678D">
        <w:rPr>
          <w:lang w:val="es-AR"/>
        </w:rPr>
        <w:t xml:space="preserve">, </w:t>
      </w:r>
      <w:r w:rsidRPr="005B678D" w:rsidR="595DED62">
        <w:rPr>
          <w:lang w:val="es-AR"/>
        </w:rPr>
        <w:t xml:space="preserve">ya es posible avanzar con la </w:t>
      </w:r>
      <w:r w:rsidRPr="005B678D" w:rsidR="595DED62">
        <w:rPr>
          <w:b/>
          <w:bCs/>
          <w:lang w:val="es-AR"/>
        </w:rPr>
        <w:t>propuesta de proveedores</w:t>
      </w:r>
      <w:r w:rsidRPr="005B678D" w:rsidR="595DED62">
        <w:rPr>
          <w:lang w:val="es-AR"/>
        </w:rPr>
        <w:t xml:space="preserve">. </w:t>
      </w:r>
    </w:p>
    <w:p w:rsidRPr="005B678D" w:rsidR="00617281" w:rsidP="19D6B594" w:rsidRDefault="595DED62" w14:paraId="57F87D3A" w14:textId="4755F291">
      <w:pPr>
        <w:jc w:val="both"/>
        <w:rPr>
          <w:lang w:val="es-AR"/>
        </w:rPr>
      </w:pPr>
      <w:r w:rsidRPr="005B678D">
        <w:rPr>
          <w:lang w:val="es-AR"/>
        </w:rPr>
        <w:t xml:space="preserve">Para ello, </w:t>
      </w:r>
      <w:r w:rsidRPr="005B678D" w:rsidR="00617281">
        <w:rPr>
          <w:lang w:val="es-AR"/>
        </w:rPr>
        <w:t>una vez completada la matriz RFP, la tarea consistirá en</w:t>
      </w:r>
      <w:r w:rsidRPr="005B678D" w:rsidR="00427A16">
        <w:rPr>
          <w:lang w:val="es-AR"/>
        </w:rPr>
        <w:t xml:space="preserve"> realizar una comparación de cumplimiento entre los dos proveedores elegidos, considerando todos los aspectos e ítems relevados durante el estudio de mercado. En tal sentido, serán de suma importancia, entre otras:</w:t>
      </w:r>
    </w:p>
    <w:p w:rsidRPr="005B678D" w:rsidR="00427A16" w:rsidP="19D6B594" w:rsidRDefault="00427A16" w14:paraId="1EA8AACB" w14:textId="73E85BC0">
      <w:pPr>
        <w:pStyle w:val="Prrafodelista"/>
        <w:numPr>
          <w:ilvl w:val="0"/>
          <w:numId w:val="16"/>
        </w:numPr>
        <w:jc w:val="both"/>
        <w:rPr>
          <w:lang w:val="es-AR"/>
        </w:rPr>
      </w:pPr>
      <w:r w:rsidRPr="005B678D">
        <w:rPr>
          <w:lang w:val="es-AR"/>
        </w:rPr>
        <w:t xml:space="preserve">La </w:t>
      </w:r>
      <w:r w:rsidRPr="005B678D">
        <w:rPr>
          <w:b/>
          <w:bCs/>
          <w:lang w:val="es-AR"/>
        </w:rPr>
        <w:t>creatividad</w:t>
      </w:r>
      <w:r w:rsidRPr="005B678D">
        <w:rPr>
          <w:lang w:val="es-AR"/>
        </w:rPr>
        <w:t xml:space="preserve"> para exponer gráficamente los resultados.</w:t>
      </w:r>
    </w:p>
    <w:p w:rsidRPr="005B678D" w:rsidR="00427A16" w:rsidP="19D6B594" w:rsidRDefault="00427A16" w14:paraId="77DA0427" w14:textId="7D0C3075">
      <w:pPr>
        <w:pStyle w:val="Prrafodelista"/>
        <w:numPr>
          <w:ilvl w:val="0"/>
          <w:numId w:val="16"/>
        </w:numPr>
        <w:jc w:val="both"/>
        <w:rPr>
          <w:lang w:val="es-AR"/>
        </w:rPr>
      </w:pPr>
      <w:r w:rsidRPr="005B678D">
        <w:rPr>
          <w:lang w:val="es-AR"/>
        </w:rPr>
        <w:t xml:space="preserve">La </w:t>
      </w:r>
      <w:r w:rsidRPr="005B678D">
        <w:rPr>
          <w:b/>
          <w:bCs/>
          <w:lang w:val="es-AR"/>
        </w:rPr>
        <w:t>capacidad de síntesis</w:t>
      </w:r>
      <w:r w:rsidRPr="005B678D">
        <w:rPr>
          <w:lang w:val="es-AR"/>
        </w:rPr>
        <w:t xml:space="preserve"> para destacar los puntos diferenciales entre proveedores.</w:t>
      </w:r>
    </w:p>
    <w:p w:rsidRPr="005B678D" w:rsidR="00427A16" w:rsidP="19D6B594" w:rsidRDefault="00427A16" w14:paraId="385230F8" w14:textId="57ABFBDA">
      <w:pPr>
        <w:pStyle w:val="Prrafodelista"/>
        <w:numPr>
          <w:ilvl w:val="0"/>
          <w:numId w:val="16"/>
        </w:numPr>
        <w:jc w:val="both"/>
        <w:rPr>
          <w:lang w:val="es-AR"/>
        </w:rPr>
      </w:pPr>
      <w:r w:rsidRPr="005B678D">
        <w:rPr>
          <w:lang w:val="es-AR"/>
        </w:rPr>
        <w:t xml:space="preserve">La </w:t>
      </w:r>
      <w:r w:rsidRPr="005B678D">
        <w:rPr>
          <w:b/>
          <w:bCs/>
          <w:lang w:val="es-AR"/>
        </w:rPr>
        <w:t>claridad</w:t>
      </w:r>
      <w:r w:rsidRPr="005B678D">
        <w:rPr>
          <w:lang w:val="es-AR"/>
        </w:rPr>
        <w:t xml:space="preserve"> y </w:t>
      </w:r>
      <w:r w:rsidRPr="005B678D">
        <w:rPr>
          <w:b/>
          <w:bCs/>
          <w:lang w:val="es-AR"/>
        </w:rPr>
        <w:t>consistencia</w:t>
      </w:r>
      <w:r w:rsidRPr="005B678D">
        <w:rPr>
          <w:lang w:val="es-AR"/>
        </w:rPr>
        <w:t xml:space="preserve"> de la presentación.</w:t>
      </w:r>
    </w:p>
    <w:p w:rsidRPr="005B678D" w:rsidR="009F6449" w:rsidP="19D6B594" w:rsidRDefault="009F6449" w14:paraId="29B73C47" w14:textId="788A0DD5">
      <w:pPr>
        <w:jc w:val="both"/>
        <w:rPr>
          <w:b/>
          <w:bCs/>
          <w:lang w:val="es-AR"/>
        </w:rPr>
      </w:pPr>
      <w:r w:rsidRPr="005B678D">
        <w:rPr>
          <w:b/>
          <w:bCs/>
          <w:lang w:val="es-AR"/>
        </w:rPr>
        <w:t xml:space="preserve">Cómo </w:t>
      </w:r>
      <w:r w:rsidRPr="005B678D" w:rsidR="00E014F3">
        <w:rPr>
          <w:b/>
          <w:bCs/>
          <w:lang w:val="es-AR"/>
        </w:rPr>
        <w:t>obtener</w:t>
      </w:r>
      <w:r w:rsidRPr="005B678D">
        <w:rPr>
          <w:b/>
          <w:bCs/>
          <w:lang w:val="es-AR"/>
        </w:rPr>
        <w:t xml:space="preserve"> la información</w:t>
      </w:r>
      <w:r w:rsidRPr="005B678D" w:rsidR="00E014F3">
        <w:rPr>
          <w:b/>
          <w:bCs/>
          <w:lang w:val="es-AR"/>
        </w:rPr>
        <w:t xml:space="preserve"> faltante</w:t>
      </w:r>
    </w:p>
    <w:p w:rsidRPr="005B678D" w:rsidR="00C7536C" w:rsidP="19D6B594" w:rsidRDefault="00C7536C" w14:paraId="6C765A62" w14:textId="63459792">
      <w:pPr>
        <w:jc w:val="both"/>
        <w:rPr>
          <w:lang w:val="es-AR"/>
        </w:rPr>
      </w:pPr>
      <w:r w:rsidRPr="005B678D">
        <w:rPr>
          <w:lang w:val="es-AR"/>
        </w:rPr>
        <w:t xml:space="preserve">Con el objetivo de completar la </w:t>
      </w:r>
      <w:r w:rsidRPr="005B678D">
        <w:rPr>
          <w:b/>
          <w:bCs/>
          <w:lang w:val="es-AR"/>
        </w:rPr>
        <w:t>matriz RF</w:t>
      </w:r>
      <w:r w:rsidRPr="005B678D" w:rsidR="00D63892">
        <w:rPr>
          <w:b/>
          <w:bCs/>
          <w:lang w:val="es-AR"/>
        </w:rPr>
        <w:t>P</w:t>
      </w:r>
      <w:r w:rsidRPr="005B678D">
        <w:rPr>
          <w:lang w:val="es-AR"/>
        </w:rPr>
        <w:t xml:space="preserve">, se recomienda recurrir exhaustivamente a </w:t>
      </w:r>
      <w:r w:rsidRPr="005B678D">
        <w:rPr>
          <w:b/>
          <w:bCs/>
          <w:lang w:val="es-AR"/>
        </w:rPr>
        <w:t>todos los medios disponibles</w:t>
      </w:r>
      <w:r w:rsidRPr="005B678D">
        <w:rPr>
          <w:lang w:val="es-AR"/>
        </w:rPr>
        <w:t xml:space="preserve"> para obtener la información que no se haya podido relevar inicialmente: sitio web de cada proveedor, búsqueda de publicaciones anteriores, comunicación por diferentes vías (e-mail, teléfono, redes sociales), coordinar una visita, entre otros. Contar con una </w:t>
      </w:r>
      <w:r w:rsidRPr="005B678D">
        <w:rPr>
          <w:b/>
          <w:bCs/>
          <w:lang w:val="es-AR"/>
        </w:rPr>
        <w:t>demo</w:t>
      </w:r>
      <w:r w:rsidRPr="005B678D">
        <w:rPr>
          <w:lang w:val="es-AR"/>
        </w:rPr>
        <w:t xml:space="preserve"> del producto es ideal para apreciar visualmente como se materializaría el proyecto una vez implementado.</w:t>
      </w:r>
    </w:p>
    <w:p w:rsidRPr="005B678D" w:rsidR="00D63892" w:rsidP="00D63892" w:rsidRDefault="00D63892" w14:paraId="565A6131" w14:textId="74590FF5">
      <w:pPr>
        <w:jc w:val="both"/>
        <w:rPr>
          <w:lang w:val="es-AR"/>
        </w:rPr>
      </w:pPr>
      <w:r w:rsidRPr="005B678D">
        <w:rPr>
          <w:lang w:val="es-AR"/>
        </w:rPr>
        <w:t xml:space="preserve">Esta experiencia es recomendable para refinar los criterios de selección, desarrollar la astucia del equipo de consultoría para realizar las preguntas adecuadas, y poder presentar un </w:t>
      </w:r>
      <w:r w:rsidRPr="005B678D">
        <w:rPr>
          <w:i/>
          <w:iCs/>
          <w:lang w:val="es-AR"/>
        </w:rPr>
        <w:t>benchmark</w:t>
      </w:r>
      <w:r w:rsidRPr="005B678D">
        <w:rPr>
          <w:lang w:val="es-AR"/>
        </w:rPr>
        <w:t xml:space="preserve"> robusto, que refleje las características de la oferta del mercado actual. Por tal motivo, se deberán detallar las prestaciones del producto/solución, ahondar sobre cuestiones técnicas, requisitos para su implementación, etc.</w:t>
      </w:r>
    </w:p>
    <w:p w:rsidRPr="005B678D" w:rsidR="00516C78" w:rsidP="19D6B594" w:rsidRDefault="00516C78" w14:paraId="5D6A8DF5" w14:textId="3704EFAC">
      <w:pPr>
        <w:jc w:val="both"/>
        <w:rPr>
          <w:b/>
          <w:bCs/>
          <w:lang w:val="es-AR"/>
        </w:rPr>
      </w:pPr>
      <w:r w:rsidRPr="005B678D">
        <w:rPr>
          <w:b/>
          <w:bCs/>
          <w:lang w:val="es-AR"/>
        </w:rPr>
        <w:t>Cómo evaluar la información</w:t>
      </w:r>
    </w:p>
    <w:p w:rsidRPr="005B678D" w:rsidR="00516C78" w:rsidP="00516C78" w:rsidRDefault="00516C78" w14:paraId="77363E86" w14:textId="0EB125C7">
      <w:pPr>
        <w:jc w:val="both"/>
        <w:rPr>
          <w:lang w:val="es-AR"/>
        </w:rPr>
      </w:pPr>
      <w:r w:rsidRPr="005B678D">
        <w:rPr>
          <w:lang w:val="es-AR"/>
        </w:rPr>
        <w:t>La información que de todo el proceso anterior se obtenga debe ser evaluada y comparada de forma homogénea para poder establecer grados de cumplimiento de cada ítem relevado. Para esto se pueden construir escalas comparativas y/o matrices de evaluación, o cualquier otro método que permita comparar, en base a criterios establecidos claramente, el grado de cumplimiento de cada proveedor, producto o solución para ese ítem.</w:t>
      </w:r>
    </w:p>
    <w:p w:rsidRPr="005B678D" w:rsidR="00516C78" w:rsidP="00516C78" w:rsidRDefault="00516C78" w14:paraId="131F4297" w14:textId="77777777">
      <w:pPr>
        <w:jc w:val="both"/>
        <w:rPr>
          <w:lang w:val="es-AR"/>
        </w:rPr>
      </w:pPr>
      <w:r w:rsidRPr="005B678D">
        <w:rPr>
          <w:lang w:val="es-AR"/>
        </w:rPr>
        <w:t xml:space="preserve">Es </w:t>
      </w:r>
      <w:r w:rsidRPr="005B678D">
        <w:rPr>
          <w:b/>
          <w:bCs/>
          <w:lang w:val="es-AR"/>
        </w:rPr>
        <w:t>importante</w:t>
      </w:r>
      <w:r w:rsidRPr="005B678D">
        <w:rPr>
          <w:lang w:val="es-AR"/>
        </w:rPr>
        <w:t xml:space="preserve"> recordar que al momento de presentarle el RFP al </w:t>
      </w:r>
      <w:r w:rsidRPr="005B678D">
        <w:rPr>
          <w:b/>
          <w:bCs/>
          <w:lang w:val="es-AR"/>
        </w:rPr>
        <w:t>proveedor</w:t>
      </w:r>
      <w:r w:rsidRPr="005B678D">
        <w:rPr>
          <w:lang w:val="es-AR"/>
        </w:rPr>
        <w:t xml:space="preserve"> (es decir, aquellos puntos que no fueron posibles completar de otra manera), </w:t>
      </w:r>
      <w:r w:rsidRPr="005B678D">
        <w:rPr>
          <w:b/>
          <w:bCs/>
          <w:lang w:val="es-AR"/>
        </w:rPr>
        <w:t>no se debe exponer la relevancia de cada uno de los ítems</w:t>
      </w:r>
      <w:r w:rsidRPr="005B678D">
        <w:rPr>
          <w:lang w:val="es-AR"/>
        </w:rPr>
        <w:t xml:space="preserve"> (ponderación), dado que eso podría condicionar su respuesta a fin de que su propuesta sea la que resulte elegida.</w:t>
      </w:r>
    </w:p>
    <w:p w:rsidRPr="005B678D" w:rsidR="00E014F3" w:rsidP="19D6B594" w:rsidRDefault="00E014F3" w14:paraId="17071427" w14:textId="795CF8CE">
      <w:pPr>
        <w:jc w:val="both"/>
        <w:rPr>
          <w:b/>
          <w:bCs/>
          <w:lang w:val="es-AR"/>
        </w:rPr>
      </w:pPr>
      <w:r w:rsidRPr="005B678D">
        <w:rPr>
          <w:b/>
          <w:bCs/>
          <w:lang w:val="es-AR"/>
        </w:rPr>
        <w:t>Cómo analizar los costos</w:t>
      </w:r>
    </w:p>
    <w:p w:rsidRPr="005B678D" w:rsidR="00E014F3" w:rsidP="19D6B594" w:rsidRDefault="00E014F3" w14:paraId="05865F55" w14:textId="77777777">
      <w:pPr>
        <w:jc w:val="both"/>
        <w:rPr>
          <w:lang w:val="es-AR"/>
        </w:rPr>
      </w:pPr>
      <w:r w:rsidRPr="005B678D">
        <w:rPr>
          <w:lang w:val="es-AR"/>
        </w:rPr>
        <w:t xml:space="preserve">Con respecto al </w:t>
      </w:r>
      <w:r w:rsidRPr="005B678D">
        <w:rPr>
          <w:b/>
          <w:bCs/>
          <w:lang w:val="es-AR"/>
        </w:rPr>
        <w:t>pilar económico</w:t>
      </w:r>
      <w:r w:rsidRPr="005B678D">
        <w:rPr>
          <w:lang w:val="es-AR"/>
        </w:rPr>
        <w:t xml:space="preserve">, existen varios criterios para tener en cuenta. Por ejemplo, las cotizaciones pueden recibirse en forma de “paquete” (es decir, un número cerrado que cubra globalmente el producto ofrecido), detallando punto por punto cada uno de los ítems, o bien una alternativa entre ambas. Muchas veces las cotizaciones no son presentadas de manera homogénea, y hay que llevarlas a términos comparables para no tomar una decisión o realizar una recomendación basada en una interpretación sesgada. </w:t>
      </w:r>
    </w:p>
    <w:p w:rsidRPr="005B678D" w:rsidR="595DED62" w:rsidP="19D6B594" w:rsidRDefault="595DED62" w14:paraId="1AC823A9" w14:textId="6E06B629">
      <w:pPr>
        <w:jc w:val="both"/>
        <w:rPr>
          <w:lang w:val="es-AR"/>
        </w:rPr>
      </w:pPr>
      <w:r w:rsidRPr="005B678D">
        <w:rPr>
          <w:lang w:val="es-AR"/>
        </w:rPr>
        <w:t>Para ello, deberán valerse de métodos que permitan el análisis de los costos.</w:t>
      </w:r>
    </w:p>
    <w:p w:rsidRPr="005B678D" w:rsidR="595DED62" w:rsidP="19D6B594" w:rsidRDefault="595DED62" w14:paraId="4C55E08B" w14:textId="1264F332">
      <w:pPr>
        <w:pStyle w:val="Prrafodelista"/>
        <w:numPr>
          <w:ilvl w:val="0"/>
          <w:numId w:val="17"/>
        </w:numPr>
        <w:jc w:val="both"/>
        <w:rPr>
          <w:rFonts w:ascii="Arial" w:hAnsi="Arial" w:eastAsia="Arial" w:cs="Arial"/>
          <w:lang w:val="es-AR"/>
        </w:rPr>
      </w:pPr>
      <w:r w:rsidRPr="005B678D">
        <w:rPr>
          <w:rFonts w:ascii="Arial" w:hAnsi="Arial" w:eastAsia="Arial" w:cs="Arial"/>
          <w:b/>
          <w:bCs/>
          <w:lang w:val="es-AR"/>
        </w:rPr>
        <w:t xml:space="preserve">Costo </w:t>
      </w:r>
      <w:r w:rsidRPr="005B678D" w:rsidR="652D5541">
        <w:rPr>
          <w:rFonts w:ascii="Arial" w:hAnsi="Arial" w:eastAsia="Arial" w:cs="Arial"/>
          <w:b/>
          <w:bCs/>
          <w:lang w:val="es-AR"/>
        </w:rPr>
        <w:t xml:space="preserve">Inicial </w:t>
      </w:r>
      <w:r w:rsidRPr="005B678D" w:rsidR="06E43260">
        <w:rPr>
          <w:rFonts w:ascii="Arial" w:hAnsi="Arial" w:eastAsia="Arial" w:cs="Arial"/>
          <w:b/>
          <w:bCs/>
          <w:lang w:val="es-AR"/>
        </w:rPr>
        <w:t xml:space="preserve">(CI) </w:t>
      </w:r>
      <w:r w:rsidRPr="005B678D" w:rsidR="652D5541">
        <w:rPr>
          <w:rFonts w:ascii="Arial" w:hAnsi="Arial" w:eastAsia="Arial" w:cs="Arial"/>
          <w:b/>
          <w:bCs/>
          <w:lang w:val="es-AR"/>
        </w:rPr>
        <w:t>o de Puesta en Marcha</w:t>
      </w:r>
      <w:r w:rsidRPr="005B678D" w:rsidR="00E014F3">
        <w:rPr>
          <w:rFonts w:ascii="Arial" w:hAnsi="Arial" w:eastAsia="Arial" w:cs="Arial"/>
          <w:b/>
          <w:bCs/>
          <w:lang w:val="es-AR"/>
        </w:rPr>
        <w:t>:</w:t>
      </w:r>
      <w:r w:rsidRPr="005B678D">
        <w:rPr>
          <w:rFonts w:ascii="Arial" w:hAnsi="Arial" w:eastAsia="Arial" w:cs="Arial"/>
          <w:lang w:val="es-AR"/>
        </w:rPr>
        <w:t xml:space="preserve"> representa los costos de </w:t>
      </w:r>
      <w:r w:rsidRPr="005B678D">
        <w:rPr>
          <w:rFonts w:ascii="Arial" w:hAnsi="Arial" w:eastAsia="Arial" w:cs="Arial"/>
          <w:b/>
          <w:bCs/>
          <w:lang w:val="es-AR"/>
        </w:rPr>
        <w:t>inversión inicial</w:t>
      </w:r>
      <w:r w:rsidRPr="005B678D">
        <w:rPr>
          <w:rFonts w:ascii="Arial" w:hAnsi="Arial" w:eastAsia="Arial" w:cs="Arial"/>
          <w:lang w:val="es-AR"/>
        </w:rPr>
        <w:t xml:space="preserve">, que se incurren en la adquisición de los activos necesarios para poner un proyecto en marcha. En el mercado de software, </w:t>
      </w:r>
      <w:r w:rsidRPr="005B678D" w:rsidR="00E014F3">
        <w:rPr>
          <w:rFonts w:ascii="Arial" w:hAnsi="Arial" w:eastAsia="Arial" w:cs="Arial"/>
          <w:lang w:val="es-AR"/>
        </w:rPr>
        <w:t xml:space="preserve">por ejemplo, </w:t>
      </w:r>
      <w:r w:rsidRPr="005B678D">
        <w:rPr>
          <w:rFonts w:ascii="Arial" w:hAnsi="Arial" w:eastAsia="Arial" w:cs="Arial"/>
          <w:lang w:val="es-AR"/>
        </w:rPr>
        <w:t>los C</w:t>
      </w:r>
      <w:r w:rsidRPr="005B678D" w:rsidR="6E276527">
        <w:rPr>
          <w:rFonts w:ascii="Arial" w:hAnsi="Arial" w:eastAsia="Arial" w:cs="Arial"/>
          <w:lang w:val="es-AR"/>
        </w:rPr>
        <w:t>I</w:t>
      </w:r>
      <w:r w:rsidRPr="005B678D">
        <w:rPr>
          <w:rFonts w:ascii="Arial" w:hAnsi="Arial" w:eastAsia="Arial" w:cs="Arial"/>
          <w:lang w:val="es-AR"/>
        </w:rPr>
        <w:t xml:space="preserve"> suelen cubrir también todos los gastos </w:t>
      </w:r>
      <w:r w:rsidRPr="005B678D" w:rsidR="005368E9">
        <w:rPr>
          <w:rFonts w:ascii="Arial" w:hAnsi="Arial" w:eastAsia="Arial" w:cs="Arial"/>
          <w:lang w:val="es-AR"/>
        </w:rPr>
        <w:t>d</w:t>
      </w:r>
      <w:r w:rsidRPr="005B678D">
        <w:rPr>
          <w:rFonts w:ascii="Arial" w:hAnsi="Arial" w:eastAsia="Arial" w:cs="Arial"/>
          <w:lang w:val="es-AR"/>
        </w:rPr>
        <w:t>el primer año de uso del sistema, incluyendo el soporte, actualizaciones y capacitaciones necesarias para ese período.</w:t>
      </w:r>
    </w:p>
    <w:p w:rsidRPr="005B678D" w:rsidR="5F7563C4" w:rsidP="30C73757" w:rsidRDefault="595DED62" w14:paraId="295317A6" w14:textId="75BAF846">
      <w:pPr>
        <w:pStyle w:val="Prrafodelista"/>
        <w:numPr>
          <w:ilvl w:val="0"/>
          <w:numId w:val="17"/>
        </w:numPr>
        <w:jc w:val="both"/>
        <w:rPr>
          <w:rFonts w:eastAsiaTheme="minorEastAsia"/>
          <w:b/>
          <w:bCs/>
          <w:color w:val="000000" w:themeColor="text1"/>
          <w:szCs w:val="18"/>
          <w:lang w:val="es-AR"/>
        </w:rPr>
      </w:pPr>
      <w:r w:rsidRPr="005B678D">
        <w:rPr>
          <w:rFonts w:ascii="Arial" w:hAnsi="Arial" w:eastAsia="Arial" w:cs="Arial"/>
          <w:b/>
          <w:bCs/>
          <w:lang w:val="es-AR"/>
        </w:rPr>
        <w:t>Costo Total de Propiedad</w:t>
      </w:r>
      <w:r w:rsidRPr="005B678D">
        <w:rPr>
          <w:rFonts w:ascii="Arial" w:hAnsi="Arial" w:eastAsia="Arial" w:cs="Arial"/>
          <w:lang w:val="es-AR"/>
        </w:rPr>
        <w:t xml:space="preserve"> </w:t>
      </w:r>
      <w:r w:rsidRPr="005B678D" w:rsidR="00E014F3">
        <w:rPr>
          <w:rFonts w:ascii="Arial" w:hAnsi="Arial" w:eastAsia="Arial" w:cs="Arial"/>
          <w:b/>
          <w:bCs/>
          <w:lang w:val="es-AR"/>
        </w:rPr>
        <w:t>(</w:t>
      </w:r>
      <w:r w:rsidRPr="005B678D">
        <w:rPr>
          <w:rFonts w:ascii="Arial" w:hAnsi="Arial" w:eastAsia="Arial" w:cs="Arial"/>
          <w:b/>
          <w:bCs/>
          <w:lang w:val="es-AR"/>
        </w:rPr>
        <w:t>CTP</w:t>
      </w:r>
      <w:r w:rsidRPr="005B678D" w:rsidR="00E014F3">
        <w:rPr>
          <w:rFonts w:ascii="Arial" w:hAnsi="Arial" w:eastAsia="Arial" w:cs="Arial"/>
          <w:b/>
          <w:bCs/>
          <w:lang w:val="es-AR"/>
        </w:rPr>
        <w:t xml:space="preserve"> o </w:t>
      </w:r>
      <w:r w:rsidRPr="005B678D">
        <w:rPr>
          <w:rFonts w:ascii="Arial" w:hAnsi="Arial" w:eastAsia="Arial" w:cs="Arial"/>
          <w:b/>
          <w:bCs/>
          <w:lang w:val="es-AR"/>
        </w:rPr>
        <w:t>TCO</w:t>
      </w:r>
      <w:r w:rsidRPr="005B678D" w:rsidR="00E014F3">
        <w:rPr>
          <w:rFonts w:ascii="Arial" w:hAnsi="Arial" w:eastAsia="Arial" w:cs="Arial"/>
          <w:b/>
          <w:bCs/>
          <w:lang w:val="es-AR"/>
        </w:rPr>
        <w:t>,</w:t>
      </w:r>
      <w:r w:rsidRPr="005B678D">
        <w:rPr>
          <w:rFonts w:ascii="Arial" w:hAnsi="Arial" w:eastAsia="Arial" w:cs="Arial"/>
          <w:b/>
          <w:bCs/>
          <w:lang w:val="es-AR"/>
        </w:rPr>
        <w:t xml:space="preserve"> por su sigla en inglés)</w:t>
      </w:r>
      <w:r w:rsidRPr="005B678D" w:rsidR="00E014F3">
        <w:rPr>
          <w:rFonts w:ascii="Arial" w:hAnsi="Arial" w:eastAsia="Arial" w:cs="Arial"/>
          <w:b/>
          <w:bCs/>
          <w:lang w:val="es-AR"/>
        </w:rPr>
        <w:t>:</w:t>
      </w:r>
      <w:r w:rsidRPr="005B678D">
        <w:rPr>
          <w:rFonts w:ascii="Arial" w:hAnsi="Arial" w:eastAsia="Arial" w:cs="Arial"/>
          <w:lang w:val="es-AR"/>
        </w:rPr>
        <w:t xml:space="preserve"> </w:t>
      </w:r>
      <w:r w:rsidRPr="005B678D" w:rsidR="00E014F3">
        <w:rPr>
          <w:rFonts w:ascii="Arial" w:hAnsi="Arial" w:eastAsia="Arial" w:cs="Arial"/>
          <w:lang w:val="es-AR"/>
        </w:rPr>
        <w:t>fue</w:t>
      </w:r>
      <w:r w:rsidRPr="005B678D">
        <w:rPr>
          <w:rFonts w:ascii="Arial" w:hAnsi="Arial" w:eastAsia="Arial" w:cs="Arial"/>
          <w:lang w:val="es-AR"/>
        </w:rPr>
        <w:t xml:space="preserve"> diseñado para ayudar a los empresarios a determinar no sólo los costos </w:t>
      </w:r>
      <w:r w:rsidRPr="005B678D" w:rsidR="453915A5">
        <w:rPr>
          <w:rFonts w:ascii="Arial" w:hAnsi="Arial" w:eastAsia="Arial" w:cs="Arial"/>
          <w:lang w:val="es-AR"/>
        </w:rPr>
        <w:t>iniciales</w:t>
      </w:r>
      <w:r w:rsidRPr="005B678D">
        <w:rPr>
          <w:rFonts w:ascii="Arial" w:hAnsi="Arial" w:eastAsia="Arial" w:cs="Arial"/>
          <w:lang w:val="es-AR"/>
        </w:rPr>
        <w:t xml:space="preserve"> (C</w:t>
      </w:r>
      <w:r w:rsidRPr="005B678D" w:rsidR="2BFDCD93">
        <w:rPr>
          <w:rFonts w:ascii="Arial" w:hAnsi="Arial" w:eastAsia="Arial" w:cs="Arial"/>
          <w:lang w:val="es-AR"/>
        </w:rPr>
        <w:t>I</w:t>
      </w:r>
      <w:r w:rsidRPr="005B678D">
        <w:rPr>
          <w:rFonts w:ascii="Arial" w:hAnsi="Arial" w:eastAsia="Arial" w:cs="Arial"/>
          <w:lang w:val="es-AR"/>
        </w:rPr>
        <w:t>) sino también los costos indirectos que surgen de la operación en un per</w:t>
      </w:r>
      <w:r w:rsidRPr="005B678D" w:rsidR="00E014F3">
        <w:rPr>
          <w:rFonts w:ascii="Arial" w:hAnsi="Arial" w:eastAsia="Arial" w:cs="Arial"/>
          <w:lang w:val="es-AR"/>
        </w:rPr>
        <w:t>í</w:t>
      </w:r>
      <w:r w:rsidRPr="005B678D">
        <w:rPr>
          <w:rFonts w:ascii="Arial" w:hAnsi="Arial" w:eastAsia="Arial" w:cs="Arial"/>
          <w:lang w:val="es-AR"/>
        </w:rPr>
        <w:t xml:space="preserve">odo proyectado a futuro. </w:t>
      </w:r>
      <w:r w:rsidRPr="005B678D" w:rsidR="00E014F3">
        <w:rPr>
          <w:rFonts w:ascii="Arial" w:hAnsi="Arial" w:eastAsia="Arial" w:cs="Arial"/>
          <w:lang w:val="es-AR"/>
        </w:rPr>
        <w:t xml:space="preserve">Siguiendo con el ejemplo, </w:t>
      </w:r>
      <w:r w:rsidRPr="005B678D" w:rsidR="2202A5A6">
        <w:rPr>
          <w:rFonts w:ascii="Arial" w:hAnsi="Arial" w:eastAsia="Arial" w:cs="Arial"/>
          <w:lang w:val="es-AR"/>
        </w:rPr>
        <w:t xml:space="preserve">adicionaría </w:t>
      </w:r>
      <w:r w:rsidRPr="005B678D" w:rsidR="00E014F3">
        <w:rPr>
          <w:rFonts w:ascii="Arial" w:hAnsi="Arial" w:eastAsia="Arial" w:cs="Arial"/>
          <w:lang w:val="es-AR"/>
        </w:rPr>
        <w:t>los costos insumidos a partir del segundo año</w:t>
      </w:r>
      <w:r w:rsidRPr="005B678D" w:rsidR="002644DB">
        <w:rPr>
          <w:rFonts w:ascii="Arial" w:hAnsi="Arial" w:eastAsia="Arial" w:cs="Arial"/>
          <w:lang w:val="es-AR"/>
        </w:rPr>
        <w:t xml:space="preserve">, generalmente uso y mantenimiento, e incluyendo </w:t>
      </w:r>
      <w:r w:rsidRPr="005B678D">
        <w:rPr>
          <w:rFonts w:ascii="Arial" w:hAnsi="Arial" w:eastAsia="Arial" w:cs="Arial"/>
          <w:lang w:val="es-AR"/>
        </w:rPr>
        <w:t xml:space="preserve">la formación para usuarios finales, </w:t>
      </w:r>
      <w:r w:rsidRPr="005B678D" w:rsidR="002644DB">
        <w:rPr>
          <w:rFonts w:ascii="Arial" w:hAnsi="Arial" w:eastAsia="Arial" w:cs="Arial"/>
          <w:lang w:val="es-AR"/>
        </w:rPr>
        <w:t xml:space="preserve">el soporte, los trabajos de consultoría y </w:t>
      </w:r>
      <w:r w:rsidRPr="005B678D">
        <w:rPr>
          <w:rFonts w:ascii="Arial" w:hAnsi="Arial" w:eastAsia="Arial" w:cs="Arial"/>
          <w:lang w:val="es-AR"/>
        </w:rPr>
        <w:t>el costo de operación</w:t>
      </w:r>
      <w:r w:rsidRPr="005B678D" w:rsidR="002644DB">
        <w:rPr>
          <w:rFonts w:ascii="Arial" w:hAnsi="Arial" w:eastAsia="Arial" w:cs="Arial"/>
          <w:lang w:val="es-AR"/>
        </w:rPr>
        <w:t>, entre otros</w:t>
      </w:r>
      <w:r w:rsidRPr="005B678D" w:rsidR="00FF630C">
        <w:rPr>
          <w:rFonts w:ascii="Arial" w:hAnsi="Arial" w:eastAsia="Arial" w:cs="Arial"/>
          <w:lang w:val="es-AR"/>
        </w:rPr>
        <w:t>.</w:t>
      </w:r>
    </w:p>
    <w:p w:rsidRPr="005B678D" w:rsidR="69398FAA" w:rsidP="19D6B594" w:rsidRDefault="69398FAA" w14:paraId="229499F0" w14:textId="6FDAF8BB">
      <w:pPr>
        <w:pStyle w:val="Prrafodelista"/>
        <w:numPr>
          <w:ilvl w:val="0"/>
          <w:numId w:val="17"/>
        </w:numPr>
        <w:jc w:val="both"/>
        <w:rPr>
          <w:lang w:val="es-AR"/>
        </w:rPr>
      </w:pPr>
      <w:r w:rsidRPr="005B678D">
        <w:rPr>
          <w:rFonts w:ascii="Arial" w:hAnsi="Arial" w:eastAsia="Arial" w:cs="Arial"/>
          <w:b/>
          <w:bCs/>
          <w:lang w:val="es-AR"/>
        </w:rPr>
        <w:t>Costo Total de Servicio (CTS</w:t>
      </w:r>
      <w:r w:rsidRPr="005B678D" w:rsidR="6C46035A">
        <w:rPr>
          <w:rFonts w:ascii="Arial" w:hAnsi="Arial" w:eastAsia="Arial" w:cs="Arial"/>
          <w:b/>
          <w:bCs/>
          <w:lang w:val="es-AR"/>
        </w:rPr>
        <w:t xml:space="preserve"> o TCS, por su sigla en inglés</w:t>
      </w:r>
      <w:r w:rsidRPr="005B678D">
        <w:rPr>
          <w:rFonts w:ascii="Arial" w:hAnsi="Arial" w:eastAsia="Arial" w:cs="Arial"/>
          <w:b/>
          <w:bCs/>
          <w:lang w:val="es-AR"/>
        </w:rPr>
        <w:t>)</w:t>
      </w:r>
      <w:r w:rsidRPr="005B678D">
        <w:rPr>
          <w:rFonts w:ascii="Arial" w:hAnsi="Arial" w:eastAsia="Arial" w:cs="Arial"/>
          <w:lang w:val="es-AR"/>
        </w:rPr>
        <w:t xml:space="preserve">: </w:t>
      </w:r>
      <w:r w:rsidRPr="005B678D" w:rsidR="4D773B2D">
        <w:rPr>
          <w:rFonts w:ascii="Arial" w:hAnsi="Arial" w:eastAsia="Arial" w:cs="Arial"/>
          <w:lang w:val="es-AR"/>
        </w:rPr>
        <w:t xml:space="preserve">es </w:t>
      </w:r>
      <w:r w:rsidRPr="005B678D" w:rsidR="42FFDC14">
        <w:rPr>
          <w:rFonts w:ascii="Arial" w:hAnsi="Arial" w:eastAsia="Arial" w:cs="Arial"/>
          <w:lang w:val="es-AR"/>
        </w:rPr>
        <w:t xml:space="preserve">un término que está siendo cada vez más </w:t>
      </w:r>
      <w:r w:rsidRPr="005B678D" w:rsidR="4D773B2D">
        <w:rPr>
          <w:rFonts w:ascii="Arial" w:hAnsi="Arial" w:eastAsia="Arial" w:cs="Arial"/>
          <w:lang w:val="es-AR"/>
        </w:rPr>
        <w:t>utilizado</w:t>
      </w:r>
      <w:r w:rsidRPr="005B678D" w:rsidR="436EA4BE">
        <w:rPr>
          <w:rFonts w:ascii="Arial" w:hAnsi="Arial" w:eastAsia="Arial" w:cs="Arial"/>
          <w:lang w:val="es-AR"/>
        </w:rPr>
        <w:t>, y refiere</w:t>
      </w:r>
      <w:r w:rsidRPr="005B678D" w:rsidR="4D773B2D">
        <w:rPr>
          <w:rFonts w:ascii="Arial" w:hAnsi="Arial" w:eastAsia="Arial" w:cs="Arial"/>
          <w:lang w:val="es-AR"/>
        </w:rPr>
        <w:t xml:space="preserve"> al ciclo de vida completo de todas las actividades incluidas en un servicio</w:t>
      </w:r>
      <w:r w:rsidRPr="005B678D" w:rsidR="18BF89A4">
        <w:rPr>
          <w:rFonts w:ascii="Arial" w:hAnsi="Arial" w:eastAsia="Arial" w:cs="Arial"/>
          <w:lang w:val="es-AR"/>
        </w:rPr>
        <w:t>, como por ejemplo el costo de controlar y actualizar los servicios de tecnología informática</w:t>
      </w:r>
      <w:r w:rsidRPr="005B678D" w:rsidR="25774CF4">
        <w:rPr>
          <w:rFonts w:ascii="Arial" w:hAnsi="Arial" w:eastAsia="Arial" w:cs="Arial"/>
          <w:lang w:val="es-AR"/>
        </w:rPr>
        <w:t>. Si bien en aspectos teóricas no es exactamente lo mismo que el CTP (l</w:t>
      </w:r>
      <w:r w:rsidRPr="005B678D">
        <w:rPr>
          <w:rFonts w:ascii="Arial" w:hAnsi="Arial" w:eastAsia="Arial" w:cs="Arial"/>
          <w:lang w:val="es-AR"/>
        </w:rPr>
        <w:t xml:space="preserve">a </w:t>
      </w:r>
      <w:r w:rsidRPr="005B678D" w:rsidR="552B3AFC">
        <w:rPr>
          <w:rFonts w:ascii="Arial" w:hAnsi="Arial" w:eastAsia="Arial" w:cs="Arial"/>
          <w:lang w:val="es-AR"/>
        </w:rPr>
        <w:t xml:space="preserve">principal </w:t>
      </w:r>
      <w:r w:rsidRPr="005B678D">
        <w:rPr>
          <w:rFonts w:ascii="Arial" w:hAnsi="Arial" w:eastAsia="Arial" w:cs="Arial"/>
          <w:lang w:val="es-AR"/>
        </w:rPr>
        <w:t>diferencia radica en quien es identificado como el dueño del activo</w:t>
      </w:r>
      <w:r w:rsidRPr="005B678D" w:rsidR="038D1B50">
        <w:rPr>
          <w:rFonts w:ascii="Arial" w:hAnsi="Arial" w:eastAsia="Arial" w:cs="Arial"/>
          <w:lang w:val="es-AR"/>
        </w:rPr>
        <w:t xml:space="preserve">), a los fines del proyecto se los podrá utilizar </w:t>
      </w:r>
      <w:r w:rsidRPr="005B678D" w:rsidR="005D2A49">
        <w:rPr>
          <w:rFonts w:ascii="Arial" w:hAnsi="Arial" w:eastAsia="Arial" w:cs="Arial"/>
          <w:lang w:val="es-AR"/>
        </w:rPr>
        <w:t>indistintamente.</w:t>
      </w:r>
    </w:p>
    <w:p w:rsidRPr="005B678D" w:rsidR="595DED62" w:rsidP="19D6B594" w:rsidRDefault="595DED62" w14:paraId="2CCCAFB8" w14:textId="5C27D48F">
      <w:pPr>
        <w:jc w:val="both"/>
        <w:rPr>
          <w:rFonts w:ascii="Arial" w:hAnsi="Arial" w:eastAsia="Arial" w:cs="Arial"/>
          <w:lang w:val="es-AR"/>
        </w:rPr>
      </w:pPr>
      <w:r w:rsidRPr="005B678D">
        <w:rPr>
          <w:rFonts w:ascii="Arial" w:hAnsi="Arial" w:eastAsia="Arial" w:cs="Arial"/>
          <w:lang w:val="es-AR"/>
        </w:rPr>
        <w:t xml:space="preserve">Por todo esto, tanto en implementaciones </w:t>
      </w:r>
      <w:proofErr w:type="spellStart"/>
      <w:r w:rsidRPr="005B678D">
        <w:rPr>
          <w:rFonts w:ascii="Arial" w:hAnsi="Arial" w:eastAsia="Arial" w:cs="Arial"/>
          <w:i/>
          <w:iCs/>
          <w:lang w:val="es-AR"/>
        </w:rPr>
        <w:t>on</w:t>
      </w:r>
      <w:proofErr w:type="spellEnd"/>
      <w:r w:rsidRPr="005B678D">
        <w:rPr>
          <w:rFonts w:ascii="Arial" w:hAnsi="Arial" w:eastAsia="Arial" w:cs="Arial"/>
          <w:i/>
          <w:iCs/>
          <w:lang w:val="es-AR"/>
        </w:rPr>
        <w:t>-premises</w:t>
      </w:r>
      <w:r w:rsidRPr="005B678D">
        <w:rPr>
          <w:rFonts w:ascii="Arial" w:hAnsi="Arial" w:eastAsia="Arial" w:cs="Arial"/>
          <w:lang w:val="es-AR"/>
        </w:rPr>
        <w:t xml:space="preserve"> como en modelos puros de SaaS y en los matices intermedios, calcular </w:t>
      </w:r>
      <w:r w:rsidRPr="005B678D" w:rsidR="00FF630C">
        <w:rPr>
          <w:rFonts w:ascii="Arial" w:hAnsi="Arial" w:eastAsia="Arial" w:cs="Arial"/>
          <w:lang w:val="es-AR"/>
        </w:rPr>
        <w:t>ambos costos</w:t>
      </w:r>
      <w:r w:rsidRPr="005B678D">
        <w:rPr>
          <w:rFonts w:ascii="Arial" w:hAnsi="Arial" w:eastAsia="Arial" w:cs="Arial"/>
          <w:lang w:val="es-AR"/>
        </w:rPr>
        <w:t xml:space="preserve"> </w:t>
      </w:r>
      <w:r w:rsidRPr="005B678D" w:rsidR="00FF630C">
        <w:rPr>
          <w:rFonts w:ascii="Arial" w:hAnsi="Arial" w:eastAsia="Arial" w:cs="Arial"/>
          <w:lang w:val="es-AR"/>
        </w:rPr>
        <w:t>(</w:t>
      </w:r>
      <w:r w:rsidRPr="005B678D">
        <w:rPr>
          <w:rFonts w:ascii="Arial" w:hAnsi="Arial" w:eastAsia="Arial" w:cs="Arial"/>
          <w:lang w:val="es-AR"/>
        </w:rPr>
        <w:t>C</w:t>
      </w:r>
      <w:r w:rsidRPr="005B678D" w:rsidR="4E036BE4">
        <w:rPr>
          <w:rFonts w:ascii="Arial" w:hAnsi="Arial" w:eastAsia="Arial" w:cs="Arial"/>
          <w:lang w:val="es-AR"/>
        </w:rPr>
        <w:t>I</w:t>
      </w:r>
      <w:r w:rsidRPr="005B678D">
        <w:rPr>
          <w:rFonts w:ascii="Arial" w:hAnsi="Arial" w:eastAsia="Arial" w:cs="Arial"/>
          <w:lang w:val="es-AR"/>
        </w:rPr>
        <w:t xml:space="preserve"> y el CTP</w:t>
      </w:r>
      <w:r w:rsidRPr="005B678D" w:rsidR="25E3790B">
        <w:rPr>
          <w:rFonts w:ascii="Arial" w:hAnsi="Arial" w:eastAsia="Arial" w:cs="Arial"/>
          <w:lang w:val="es-AR"/>
        </w:rPr>
        <w:t>/CTS</w:t>
      </w:r>
      <w:r w:rsidRPr="005B678D" w:rsidR="00FF630C">
        <w:rPr>
          <w:rFonts w:ascii="Arial" w:hAnsi="Arial" w:eastAsia="Arial" w:cs="Arial"/>
          <w:lang w:val="es-AR"/>
        </w:rPr>
        <w:t>)</w:t>
      </w:r>
      <w:r w:rsidRPr="005B678D">
        <w:rPr>
          <w:rFonts w:ascii="Arial" w:hAnsi="Arial" w:eastAsia="Arial" w:cs="Arial"/>
          <w:lang w:val="es-AR"/>
        </w:rPr>
        <w:t xml:space="preserve"> resultará de gran ayuda para comparar propuestas, inclus</w:t>
      </w:r>
      <w:r w:rsidRPr="005B678D" w:rsidR="00FF630C">
        <w:rPr>
          <w:rFonts w:ascii="Arial" w:hAnsi="Arial" w:eastAsia="Arial" w:cs="Arial"/>
          <w:lang w:val="es-AR"/>
        </w:rPr>
        <w:t>ive</w:t>
      </w:r>
      <w:r w:rsidRPr="005B678D">
        <w:rPr>
          <w:rFonts w:ascii="Arial" w:hAnsi="Arial" w:eastAsia="Arial" w:cs="Arial"/>
          <w:lang w:val="es-AR"/>
        </w:rPr>
        <w:t xml:space="preserve"> cuando las soluciones sean de diferentes modalidades</w:t>
      </w:r>
      <w:r w:rsidRPr="005B678D" w:rsidR="00FF630C">
        <w:rPr>
          <w:rFonts w:ascii="Arial" w:hAnsi="Arial" w:eastAsia="Arial" w:cs="Arial"/>
          <w:lang w:val="es-AR"/>
        </w:rPr>
        <w:t xml:space="preserve"> o</w:t>
      </w:r>
      <w:r w:rsidRPr="005B678D">
        <w:rPr>
          <w:rFonts w:ascii="Arial" w:hAnsi="Arial" w:eastAsia="Arial" w:cs="Arial"/>
          <w:lang w:val="es-AR"/>
        </w:rPr>
        <w:t xml:space="preserve"> de un mismo proveedor.</w:t>
      </w:r>
    </w:p>
    <w:p w:rsidRPr="005B678D" w:rsidR="595DED62" w:rsidP="19D6B594" w:rsidRDefault="595DED62" w14:paraId="32AC4C1A" w14:textId="04EC2FE5">
      <w:pPr>
        <w:jc w:val="both"/>
        <w:rPr>
          <w:rFonts w:ascii="Arial" w:hAnsi="Arial" w:eastAsia="Arial" w:cs="Arial"/>
          <w:lang w:val="es-AR"/>
        </w:rPr>
      </w:pPr>
      <w:r w:rsidRPr="410BE34A" w:rsidR="595DED62">
        <w:rPr>
          <w:rFonts w:ascii="Arial" w:hAnsi="Arial" w:eastAsia="Arial" w:cs="Arial"/>
          <w:lang w:val="es-AR"/>
        </w:rPr>
        <w:t>El análisis del Costo Total de Propiedad fue creado por el Grupo Gartner en 1987 y desde entonces se ha</w:t>
      </w:r>
      <w:r w:rsidRPr="410BE34A" w:rsidR="00FF630C">
        <w:rPr>
          <w:rFonts w:ascii="Arial" w:hAnsi="Arial" w:eastAsia="Arial" w:cs="Arial"/>
          <w:lang w:val="es-AR"/>
        </w:rPr>
        <w:t xml:space="preserve"> ido </w:t>
      </w:r>
      <w:r w:rsidRPr="410BE34A" w:rsidR="595DED62">
        <w:rPr>
          <w:rFonts w:ascii="Arial" w:hAnsi="Arial" w:eastAsia="Arial" w:cs="Arial"/>
          <w:lang w:val="es-AR"/>
        </w:rPr>
        <w:t>desarrolla</w:t>
      </w:r>
      <w:r w:rsidRPr="410BE34A" w:rsidR="00FF630C">
        <w:rPr>
          <w:rFonts w:ascii="Arial" w:hAnsi="Arial" w:eastAsia="Arial" w:cs="Arial"/>
          <w:lang w:val="es-AR"/>
        </w:rPr>
        <w:t>n</w:t>
      </w:r>
      <w:r w:rsidRPr="410BE34A" w:rsidR="595DED62">
        <w:rPr>
          <w:rFonts w:ascii="Arial" w:hAnsi="Arial" w:eastAsia="Arial" w:cs="Arial"/>
          <w:lang w:val="es-AR"/>
        </w:rPr>
        <w:t>do en diferentes metodologías y herramientas de software.</w:t>
      </w:r>
    </w:p>
    <w:p w:rsidRPr="005B678D" w:rsidR="008C0C50" w:rsidP="595DED62" w:rsidRDefault="006E14E8" w14:paraId="34FC0496" w14:textId="1CB3C421">
      <w:pPr>
        <w:pStyle w:val="Ttulo1"/>
        <w:rPr>
          <w:lang w:val="es-AR"/>
        </w:rPr>
      </w:pPr>
      <w:r w:rsidRPr="005B678D">
        <w:rPr>
          <w:noProof/>
          <w:lang w:val="es-AR" w:eastAsia="en-US"/>
        </w:rPr>
        <mc:AlternateContent>
          <mc:Choice Requires="wpg">
            <w:drawing>
              <wp:inline distT="0" distB="0" distL="0" distR="0" wp14:anchorId="7D33C99F" wp14:editId="46CAC5C8">
                <wp:extent cx="141605" cy="141605"/>
                <wp:effectExtent l="0" t="0" r="0" b="0"/>
                <wp:docPr id="5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8"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9"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F93385A">
              <v:group id="Group 5" style="width:11.15pt;height:11.15pt;mso-position-horizontal-relative:char;mso-position-vertical-relative:line" coordsize="141605,141605" o:spid="_x0000_s1026" w14:anchorId="5F6CBF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nqkK1HkIAAAwKAAADgAAAAAAAAAA&#10;AAAAAAAuAgAAZHJzL2Uyb0RvYy54bWxQSwECLQAUAAYACAAAACEABeIMPdkAAAADAQAADwAAAAAA&#10;AAAAAAAAAADTCgAAZHJzL2Rvd25yZXYueG1sUEsFBgAAAAAEAAQA8wAAANkLA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wKxQAAANsAAAAPAAAAZHJzL2Rvd25yZXYueG1sRI9Pa8JA&#10;FMTvgt9heYXedNOC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B9i/wK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5B678D">
        <w:rPr>
          <w:lang w:val="es-AR"/>
        </w:rPr>
        <w:t xml:space="preserve">  </w:t>
      </w:r>
      <w:r w:rsidRPr="005B678D" w:rsidR="595DED62">
        <w:rPr>
          <w:lang w:val="es-AR"/>
        </w:rPr>
        <w:t>Objetivo</w:t>
      </w:r>
      <w:r w:rsidRPr="005B678D" w:rsidR="007B647B">
        <w:rPr>
          <w:lang w:val="es-AR"/>
        </w:rPr>
        <w:t>s</w:t>
      </w:r>
      <w:r w:rsidRPr="005B678D" w:rsidR="595DED62">
        <w:rPr>
          <w:lang w:val="es-AR"/>
        </w:rPr>
        <w:t xml:space="preserve"> del Entregable</w:t>
      </w:r>
    </w:p>
    <w:p w:rsidRPr="005B678D" w:rsidR="003263BA" w:rsidP="19D6B594" w:rsidRDefault="595DED62" w14:paraId="20F6D98B" w14:textId="31F5A226">
      <w:pPr>
        <w:jc w:val="both"/>
        <w:rPr>
          <w:lang w:val="es-AR"/>
        </w:rPr>
      </w:pPr>
      <w:r w:rsidRPr="005B678D">
        <w:rPr>
          <w:lang w:val="es-AR"/>
        </w:rPr>
        <w:t xml:space="preserve">El presente entregable pretende guiar al equipo en el </w:t>
      </w:r>
      <w:r w:rsidRPr="005B678D">
        <w:rPr>
          <w:b/>
          <w:bCs/>
          <w:lang w:val="es-AR"/>
        </w:rPr>
        <w:t>análisis de cumplimiento</w:t>
      </w:r>
      <w:r w:rsidRPr="005B678D">
        <w:rPr>
          <w:lang w:val="es-AR"/>
        </w:rPr>
        <w:t xml:space="preserve"> de las soluciones </w:t>
      </w:r>
      <w:r w:rsidRPr="005B678D" w:rsidR="006C4687">
        <w:rPr>
          <w:lang w:val="es-AR"/>
        </w:rPr>
        <w:t>analizadas</w:t>
      </w:r>
      <w:r w:rsidRPr="005B678D" w:rsidR="0013611F">
        <w:rPr>
          <w:lang w:val="es-AR"/>
        </w:rPr>
        <w:t xml:space="preserve"> en la </w:t>
      </w:r>
      <w:r w:rsidRPr="005B678D" w:rsidR="0013611F">
        <w:rPr>
          <w:b/>
          <w:bCs/>
          <w:lang w:val="es-AR"/>
        </w:rPr>
        <w:t>matriz RFP</w:t>
      </w:r>
      <w:r w:rsidRPr="005B678D">
        <w:rPr>
          <w:lang w:val="es-AR"/>
        </w:rPr>
        <w:t>.</w:t>
      </w:r>
      <w:r w:rsidRPr="005B678D" w:rsidR="0013611F">
        <w:rPr>
          <w:lang w:val="es-AR"/>
        </w:rPr>
        <w:t xml:space="preserve"> Por tal motivo</w:t>
      </w:r>
      <w:r w:rsidRPr="005B678D" w:rsidR="003263BA">
        <w:rPr>
          <w:lang w:val="es-AR"/>
        </w:rPr>
        <w:t>, la mencionada</w:t>
      </w:r>
      <w:r w:rsidRPr="005B678D">
        <w:rPr>
          <w:lang w:val="es-AR"/>
        </w:rPr>
        <w:t xml:space="preserve"> matriz </w:t>
      </w:r>
      <w:r w:rsidRPr="005B678D" w:rsidR="003263BA">
        <w:rPr>
          <w:lang w:val="es-AR"/>
        </w:rPr>
        <w:t xml:space="preserve">deberá ser </w:t>
      </w:r>
      <w:r w:rsidRPr="005B678D">
        <w:rPr>
          <w:lang w:val="es-AR"/>
        </w:rPr>
        <w:t>completada con los puntajes obtenidos por cada uno de los 2 proveedores evaluados.</w:t>
      </w:r>
      <w:r w:rsidRPr="005B678D" w:rsidR="003263BA">
        <w:rPr>
          <w:lang w:val="es-AR"/>
        </w:rPr>
        <w:t xml:space="preserve"> </w:t>
      </w:r>
    </w:p>
    <w:p w:rsidRPr="005B678D" w:rsidR="003263BA" w:rsidP="19D6B594" w:rsidRDefault="003263BA" w14:paraId="48479DA4" w14:textId="0BA70221">
      <w:pPr>
        <w:jc w:val="both"/>
        <w:rPr>
          <w:lang w:val="es-AR"/>
        </w:rPr>
      </w:pPr>
      <w:r w:rsidRPr="005B678D">
        <w:rPr>
          <w:lang w:val="es-AR"/>
        </w:rPr>
        <w:t xml:space="preserve">Asimismo, </w:t>
      </w:r>
      <w:r w:rsidRPr="005B678D" w:rsidR="595DED62">
        <w:rPr>
          <w:lang w:val="es-AR"/>
        </w:rPr>
        <w:t xml:space="preserve">deberá detallarse </w:t>
      </w:r>
      <w:r w:rsidRPr="005B678D">
        <w:rPr>
          <w:lang w:val="es-AR"/>
        </w:rPr>
        <w:t>su</w:t>
      </w:r>
      <w:r w:rsidRPr="005B678D" w:rsidR="595DED62">
        <w:rPr>
          <w:lang w:val="es-AR"/>
        </w:rPr>
        <w:t xml:space="preserve"> </w:t>
      </w:r>
      <w:r w:rsidRPr="005B678D" w:rsidR="595DED62">
        <w:rPr>
          <w:b/>
          <w:bCs/>
          <w:lang w:val="es-AR"/>
        </w:rPr>
        <w:t>evaluación económi</w:t>
      </w:r>
      <w:r w:rsidRPr="005B678D" w:rsidR="006C4687">
        <w:rPr>
          <w:b/>
          <w:bCs/>
          <w:lang w:val="es-AR"/>
        </w:rPr>
        <w:t>ca</w:t>
      </w:r>
      <w:r w:rsidRPr="005B678D" w:rsidR="006C4687">
        <w:rPr>
          <w:lang w:val="es-AR"/>
        </w:rPr>
        <w:t xml:space="preserve">, identificando el </w:t>
      </w:r>
      <w:r w:rsidRPr="005B678D">
        <w:rPr>
          <w:lang w:val="es-AR"/>
        </w:rPr>
        <w:t>CTP</w:t>
      </w:r>
      <w:r w:rsidRPr="005B678D" w:rsidR="31DB2C11">
        <w:rPr>
          <w:lang w:val="es-AR"/>
        </w:rPr>
        <w:t>/CTS</w:t>
      </w:r>
      <w:r w:rsidRPr="005B678D" w:rsidR="006C4687">
        <w:rPr>
          <w:lang w:val="es-AR"/>
        </w:rPr>
        <w:t xml:space="preserve"> proyectado a </w:t>
      </w:r>
      <w:r w:rsidRPr="005B678D" w:rsidR="006C4687">
        <w:rPr>
          <w:b/>
          <w:bCs/>
          <w:lang w:val="es-AR"/>
        </w:rPr>
        <w:t>3 períodos anuales</w:t>
      </w:r>
      <w:r w:rsidRPr="005B678D" w:rsidR="006C4687">
        <w:rPr>
          <w:lang w:val="es-AR"/>
        </w:rPr>
        <w:t xml:space="preserve">, </w:t>
      </w:r>
      <w:r w:rsidRPr="005B678D">
        <w:rPr>
          <w:lang w:val="es-AR"/>
        </w:rPr>
        <w:t>desagregando el C</w:t>
      </w:r>
      <w:r w:rsidRPr="005B678D" w:rsidR="161A29B4">
        <w:rPr>
          <w:lang w:val="es-AR"/>
        </w:rPr>
        <w:t>I</w:t>
      </w:r>
      <w:r w:rsidRPr="005B678D">
        <w:rPr>
          <w:lang w:val="es-AR"/>
        </w:rPr>
        <w:t xml:space="preserve"> y </w:t>
      </w:r>
      <w:r w:rsidRPr="005B678D" w:rsidR="006C4687">
        <w:rPr>
          <w:lang w:val="es-AR"/>
        </w:rPr>
        <w:t xml:space="preserve">a </w:t>
      </w:r>
      <w:r w:rsidRPr="005B678D" w:rsidR="006C4687">
        <w:rPr>
          <w:b/>
          <w:bCs/>
          <w:lang w:val="es-AR"/>
        </w:rPr>
        <w:t>valores constantes</w:t>
      </w:r>
      <w:r w:rsidRPr="005B678D" w:rsidR="006C4687">
        <w:rPr>
          <w:lang w:val="es-AR"/>
        </w:rPr>
        <w:t xml:space="preserve"> (sin corrección por inflación). </w:t>
      </w:r>
    </w:p>
    <w:p w:rsidRPr="005B678D" w:rsidR="003263BA" w:rsidP="19D6B594" w:rsidRDefault="003263BA" w14:paraId="20409BA5" w14:textId="77777777">
      <w:pPr>
        <w:jc w:val="both"/>
        <w:rPr>
          <w:b/>
          <w:bCs/>
          <w:lang w:val="es-AR"/>
        </w:rPr>
      </w:pPr>
      <w:r w:rsidRPr="005B678D">
        <w:rPr>
          <w:b/>
          <w:bCs/>
          <w:lang w:val="es-AR"/>
        </w:rPr>
        <w:t>Consideraciones</w:t>
      </w:r>
    </w:p>
    <w:p w:rsidRPr="005B678D" w:rsidR="003263BA" w:rsidP="30C73757" w:rsidRDefault="003263BA" w14:paraId="192EACCB" w14:textId="41D647E7">
      <w:pPr>
        <w:pStyle w:val="Prrafodelista"/>
        <w:numPr>
          <w:ilvl w:val="0"/>
          <w:numId w:val="18"/>
        </w:numPr>
        <w:spacing w:after="120"/>
        <w:jc w:val="both"/>
        <w:rPr>
          <w:lang w:val="es-AR"/>
        </w:rPr>
      </w:pPr>
      <w:r w:rsidRPr="005B678D">
        <w:rPr>
          <w:lang w:val="es-AR"/>
        </w:rPr>
        <w:t>S</w:t>
      </w:r>
      <w:r w:rsidRPr="005B678D" w:rsidR="006C4687">
        <w:rPr>
          <w:lang w:val="es-AR"/>
        </w:rPr>
        <w:t xml:space="preserve">i el grupo de consultoría identificó información faltante o solicitó alguna cotización especial, </w:t>
      </w:r>
      <w:r w:rsidRPr="005B678D">
        <w:rPr>
          <w:lang w:val="es-AR"/>
        </w:rPr>
        <w:t xml:space="preserve">debe ser </w:t>
      </w:r>
      <w:r w:rsidRPr="005B678D" w:rsidR="006C4687">
        <w:rPr>
          <w:lang w:val="es-AR"/>
        </w:rPr>
        <w:t>reflej</w:t>
      </w:r>
      <w:r w:rsidRPr="005B678D">
        <w:rPr>
          <w:lang w:val="es-AR"/>
        </w:rPr>
        <w:t>ada</w:t>
      </w:r>
      <w:r w:rsidRPr="005B678D" w:rsidR="006C4687">
        <w:rPr>
          <w:lang w:val="es-AR"/>
        </w:rPr>
        <w:t xml:space="preserve"> en el ítem correspondiente. </w:t>
      </w:r>
    </w:p>
    <w:p w:rsidRPr="005B678D" w:rsidR="003263BA" w:rsidP="30C73757" w:rsidRDefault="006C4687" w14:paraId="2D15F71F" w14:textId="77777777">
      <w:pPr>
        <w:pStyle w:val="Prrafodelista"/>
        <w:numPr>
          <w:ilvl w:val="0"/>
          <w:numId w:val="18"/>
        </w:numPr>
        <w:spacing w:after="120"/>
        <w:jc w:val="both"/>
        <w:rPr>
          <w:lang w:val="es-AR"/>
        </w:rPr>
      </w:pPr>
      <w:r w:rsidRPr="005B678D">
        <w:rPr>
          <w:lang w:val="es-AR"/>
        </w:rPr>
        <w:t>Puede incorporar nuevos ítems</w:t>
      </w:r>
      <w:r w:rsidRPr="005B678D" w:rsidR="003263BA">
        <w:rPr>
          <w:lang w:val="es-AR"/>
        </w:rPr>
        <w:t>,</w:t>
      </w:r>
      <w:r w:rsidRPr="005B678D">
        <w:rPr>
          <w:lang w:val="es-AR"/>
        </w:rPr>
        <w:t xml:space="preserve"> según lo requiera.</w:t>
      </w:r>
    </w:p>
    <w:p w:rsidRPr="005B678D" w:rsidR="003263BA" w:rsidP="30C73757" w:rsidRDefault="006C4687" w14:paraId="38D21857" w14:textId="36E32D03">
      <w:pPr>
        <w:pStyle w:val="Prrafodelista"/>
        <w:numPr>
          <w:ilvl w:val="0"/>
          <w:numId w:val="18"/>
        </w:numPr>
        <w:spacing w:after="120"/>
        <w:jc w:val="both"/>
        <w:rPr>
          <w:rFonts w:eastAsiaTheme="minorEastAsia"/>
          <w:color w:val="000000" w:themeColor="text1"/>
          <w:szCs w:val="18"/>
          <w:lang w:val="es-AR"/>
        </w:rPr>
      </w:pPr>
      <w:r w:rsidRPr="005B678D">
        <w:rPr>
          <w:lang w:val="es-AR"/>
        </w:rPr>
        <w:t>Si lo desea, también puede presentar los resultados en una tabla, colocando los costos relevados del proveedor que analizó</w:t>
      </w:r>
      <w:r w:rsidRPr="005B678D" w:rsidR="003263BA">
        <w:rPr>
          <w:lang w:val="es-AR"/>
        </w:rPr>
        <w:t xml:space="preserve"> (ver Tabla Resumen)</w:t>
      </w:r>
      <w:r w:rsidRPr="005B678D">
        <w:rPr>
          <w:lang w:val="es-AR"/>
        </w:rPr>
        <w:t xml:space="preserve">. </w:t>
      </w:r>
    </w:p>
    <w:p w:rsidRPr="005B678D" w:rsidR="595DED62" w:rsidP="19D6B594" w:rsidRDefault="003263BA" w14:paraId="6B706B36" w14:textId="1AE78DD0">
      <w:pPr>
        <w:pStyle w:val="Prrafodelista"/>
        <w:numPr>
          <w:ilvl w:val="0"/>
          <w:numId w:val="18"/>
        </w:numPr>
        <w:jc w:val="both"/>
        <w:rPr>
          <w:lang w:val="es-AR"/>
        </w:rPr>
      </w:pPr>
      <w:r w:rsidRPr="005B678D">
        <w:rPr>
          <w:lang w:val="es-AR"/>
        </w:rPr>
        <w:t>S</w:t>
      </w:r>
      <w:r w:rsidRPr="005B678D" w:rsidR="006C4687">
        <w:rPr>
          <w:lang w:val="es-AR"/>
        </w:rPr>
        <w:t>i cuenta con suficiente información, puede realizar una breve descripción de los beneficios que obtendrá la compañía por haber invertido en el CTP</w:t>
      </w:r>
      <w:r w:rsidRPr="005B678D" w:rsidR="366FD81D">
        <w:rPr>
          <w:lang w:val="es-AR"/>
        </w:rPr>
        <w:t>/CTS</w:t>
      </w:r>
      <w:r w:rsidRPr="005B678D" w:rsidR="006C4687">
        <w:rPr>
          <w:lang w:val="es-AR"/>
        </w:rPr>
        <w:t xml:space="preserve"> en el plazo de 3 años. Éstos suelen estar expresados en ahorro en los costos o incremento de las ganancias por cambios en la estrategia apalancados por la nueva solución.</w:t>
      </w:r>
    </w:p>
    <w:p w:rsidRPr="005B678D" w:rsidR="595DED62" w:rsidP="19D6B594" w:rsidRDefault="595DED62" w14:paraId="229D1402" w14:textId="720B122F">
      <w:pPr>
        <w:jc w:val="both"/>
        <w:rPr>
          <w:lang w:val="es-AR"/>
        </w:rPr>
      </w:pPr>
      <w:r w:rsidRPr="005B678D">
        <w:rPr>
          <w:lang w:val="es-AR"/>
        </w:rPr>
        <w:t xml:space="preserve">De este proceso, se seleccionará a un proveedor para continuar con el análisis de brecha del siguiente entregable. </w:t>
      </w:r>
    </w:p>
    <w:p w:rsidRPr="005B678D" w:rsidR="00B31538" w:rsidP="3ECFE9BF" w:rsidRDefault="00A86DC0" w14:paraId="0CADCED3" w14:textId="77777777">
      <w:pPr>
        <w:jc w:val="both"/>
        <w:rPr>
          <w:i w:val="1"/>
          <w:iCs w:val="1"/>
          <w:lang w:val="es-AR"/>
        </w:rPr>
      </w:pPr>
      <w:r w:rsidRPr="3ECFE9BF" w:rsidR="00A86DC0">
        <w:rPr>
          <w:b w:val="1"/>
          <w:bCs w:val="1"/>
          <w:i w:val="1"/>
          <w:iCs w:val="1"/>
          <w:lang w:val="es-AR"/>
        </w:rPr>
        <w:t>Nota</w:t>
      </w:r>
      <w:r w:rsidRPr="3ECFE9BF" w:rsidR="00A86DC0">
        <w:rPr>
          <w:i w:val="1"/>
          <w:iCs w:val="1"/>
          <w:lang w:val="es-AR"/>
        </w:rPr>
        <w:t xml:space="preserve">: Es importante tener en cuenta que, si un proveedor presenta dos productos diferentes o un mismo producto que </w:t>
      </w:r>
      <w:r w:rsidRPr="3ECFE9BF" w:rsidR="00EA23BC">
        <w:rPr>
          <w:i w:val="1"/>
          <w:iCs w:val="1"/>
          <w:lang w:val="es-AR"/>
        </w:rPr>
        <w:t>posee</w:t>
      </w:r>
      <w:r w:rsidRPr="3ECFE9BF" w:rsidR="00A86DC0">
        <w:rPr>
          <w:i w:val="1"/>
          <w:iCs w:val="1"/>
          <w:lang w:val="es-AR"/>
        </w:rPr>
        <w:t xml:space="preserve"> variantes substanciales según su modalidad, </w:t>
      </w:r>
      <w:r w:rsidRPr="3ECFE9BF" w:rsidR="00EA23BC">
        <w:rPr>
          <w:i w:val="1"/>
          <w:iCs w:val="1"/>
          <w:lang w:val="es-AR"/>
        </w:rPr>
        <w:t>estos</w:t>
      </w:r>
      <w:r w:rsidRPr="3ECFE9BF" w:rsidR="00A86DC0">
        <w:rPr>
          <w:i w:val="1"/>
          <w:iCs w:val="1"/>
          <w:lang w:val="es-AR"/>
        </w:rPr>
        <w:t xml:space="preserve"> </w:t>
      </w:r>
      <w:r w:rsidRPr="3ECFE9BF" w:rsidR="00EA23BC">
        <w:rPr>
          <w:i w:val="1"/>
          <w:iCs w:val="1"/>
          <w:lang w:val="es-AR"/>
        </w:rPr>
        <w:t>deben ser analizados de manera independiente</w:t>
      </w:r>
      <w:r w:rsidRPr="3ECFE9BF" w:rsidR="00B31538">
        <w:rPr>
          <w:i w:val="1"/>
          <w:iCs w:val="1"/>
          <w:lang w:val="es-AR"/>
        </w:rPr>
        <w:t>.</w:t>
      </w:r>
    </w:p>
    <w:p w:rsidR="1349C4C4" w:rsidP="3ECFE9BF" w:rsidRDefault="1349C4C4" w14:paraId="7EEA3CA4" w14:textId="02EC48E0">
      <w:pPr>
        <w:pStyle w:val="Normal"/>
        <w:spacing w:after="180" w:line="288" w:lineRule="auto"/>
        <w:jc w:val="both"/>
        <w:rPr>
          <w:i w:val="1"/>
          <w:iCs w:val="1"/>
          <w:lang w:val="es-AR"/>
        </w:rPr>
      </w:pPr>
      <w:r w:rsidR="3ECFE9BF">
        <w:drawing>
          <wp:anchor distT="0" distB="0" distL="114300" distR="114300" simplePos="0" relativeHeight="251658240" behindDoc="0" locked="0" layoutInCell="1" allowOverlap="1" wp14:editId="28590CCD" wp14:anchorId="00CF81FA">
            <wp:simplePos x="0" y="0"/>
            <wp:positionH relativeFrom="column">
              <wp:align>left</wp:align>
            </wp:positionH>
            <wp:positionV relativeFrom="paragraph">
              <wp:posOffset>0</wp:posOffset>
            </wp:positionV>
            <wp:extent cx="5553074" cy="3219450"/>
            <wp:effectExtent l="0" t="0" r="0" b="0"/>
            <wp:wrapSquare wrapText="bothSides"/>
            <wp:docPr id="528436825" name="picture" title="Vídeo titulado:APLSI - T10 - Cumplimiento y evaluación económica.mp4">
              <a:hlinkClick r:id="R6b7d440e2bdb4d6c"/>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c17ee6ba35c94506">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10%20-%20Cumplimiento%20y%20evaluaci%C3%B3n%20econ%C3%B3mica.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1349C4C4" w:rsidP="3ECFE9BF" w:rsidRDefault="1349C4C4" w14:paraId="2AA1A378" w14:textId="1EC773AF">
      <w:pPr>
        <w:pStyle w:val="Normal"/>
        <w:spacing w:after="180" w:line="288" w:lineRule="auto"/>
        <w:jc w:val="both"/>
        <w:rPr>
          <w:rFonts w:ascii="Arial" w:hAnsi="Arial" w:eastAsia="Arial" w:cs="Arial"/>
          <w:b w:val="0"/>
          <w:bCs w:val="0"/>
          <w:i w:val="0"/>
          <w:iCs w:val="0"/>
          <w:caps w:val="0"/>
          <w:smallCaps w:val="0"/>
          <w:strike w:val="0"/>
          <w:dstrike w:val="0"/>
          <w:noProof w:val="0"/>
          <w:sz w:val="18"/>
          <w:szCs w:val="18"/>
          <w:lang w:val="es-AR"/>
        </w:rPr>
      </w:pPr>
      <w:r w:rsidRPr="3ECFE9BF" w:rsidR="1349C4C4">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w:t>
      </w:r>
      <w:r w:rsidRPr="3ECFE9BF" w:rsidR="1349C4C4">
        <w:rPr>
          <w:rFonts w:ascii="Arial" w:hAnsi="Arial" w:eastAsia="Arial" w:cs="Arial"/>
          <w:b w:val="0"/>
          <w:bCs w:val="0"/>
          <w:i w:val="0"/>
          <w:iCs w:val="0"/>
          <w:caps w:val="0"/>
          <w:smallCaps w:val="0"/>
          <w:noProof w:val="0"/>
          <w:color w:val="000000" w:themeColor="text1" w:themeTint="FF" w:themeShade="FF"/>
          <w:sz w:val="18"/>
          <w:szCs w:val="18"/>
          <w:lang w:val="es-AR"/>
        </w:rPr>
        <w:t>template</w:t>
      </w:r>
      <w:r w:rsidRPr="3ECFE9BF" w:rsidR="1349C4C4">
        <w:rPr>
          <w:rFonts w:ascii="Arial" w:hAnsi="Arial" w:eastAsia="Arial" w:cs="Arial"/>
          <w:b w:val="0"/>
          <w:bCs w:val="0"/>
          <w:i w:val="0"/>
          <w:iCs w:val="0"/>
          <w:caps w:val="0"/>
          <w:smallCaps w:val="0"/>
          <w:noProof w:val="0"/>
          <w:color w:val="000000" w:themeColor="text1" w:themeTint="FF" w:themeShade="FF"/>
          <w:sz w:val="18"/>
          <w:szCs w:val="18"/>
          <w:lang w:val="es-AR"/>
        </w:rPr>
        <w:t xml:space="preserve">: </w:t>
      </w:r>
      <w:hyperlink r:id="R1cdfed7d8e76433c">
        <w:r w:rsidRPr="3ECFE9BF" w:rsidR="4F4FFAB8">
          <w:rPr>
            <w:rStyle w:val="Hipervnculo"/>
            <w:rFonts w:ascii="Arial" w:hAnsi="Arial" w:eastAsia="Arial" w:cs="Arial"/>
            <w:b w:val="0"/>
            <w:bCs w:val="0"/>
            <w:i w:val="0"/>
            <w:iCs w:val="0"/>
            <w:caps w:val="0"/>
            <w:smallCaps w:val="0"/>
            <w:strike w:val="0"/>
            <w:dstrike w:val="0"/>
            <w:noProof w:val="0"/>
            <w:sz w:val="18"/>
            <w:szCs w:val="18"/>
            <w:lang w:val="es-AR"/>
          </w:rPr>
          <w:t>APLSI - T10 - Cumplimiento y evaluación económica</w:t>
        </w:r>
      </w:hyperlink>
    </w:p>
    <w:p w:rsidRPr="005B678D" w:rsidR="009A7362" w:rsidRDefault="009A7362" w14:paraId="29A51E41" w14:textId="65D6140F">
      <w:pPr>
        <w:rPr>
          <w:lang w:val="es-AR"/>
        </w:rPr>
      </w:pPr>
    </w:p>
    <w:p w:rsidRPr="005B678D" w:rsidR="00690BBD" w:rsidP="00B31538" w:rsidRDefault="00B31538" w14:paraId="004D9ADD" w14:textId="524484BD">
      <w:pPr>
        <w:jc w:val="both"/>
        <w:rPr>
          <w:lang w:val="es-AR"/>
        </w:rPr>
      </w:pPr>
      <w:r w:rsidRPr="005B678D">
        <w:rPr>
          <w:noProof/>
          <w:lang w:val="es-AR" w:eastAsia="en-US"/>
        </w:rPr>
        <mc:AlternateContent>
          <mc:Choice Requires="wpg">
            <w:drawing>
              <wp:inline distT="0" distB="0" distL="0" distR="0" wp14:anchorId="348EAD09" wp14:editId="60910510">
                <wp:extent cx="141605" cy="141605"/>
                <wp:effectExtent l="0" t="0" r="0" b="0"/>
                <wp:docPr id="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8"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FE2B86D">
              <v:group id="Group 5" style="width:11.15pt;height:11.15pt;mso-position-horizontal-relative:char;mso-position-vertical-relative:line" coordsize="141605,141605" o:spid="_x0000_s1026" w14:anchorId="5AA958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78beAgAAC4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CTn78beAgAAC4oAAAOAAAAAAAAAAAA&#10;AAAAAC4CAABkcnMvZTJvRG9jLnhtbFBLAQItABQABgAIAAAAIQAF4gw92QAAAAMBAAAPAAAAAAAA&#10;AAAAAAAAANIKAABkcnMvZG93bnJldi54bWxQSwUGAAAAAAQABADzAAAA2A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5B678D">
        <w:rPr>
          <w:lang w:val="es-AR"/>
        </w:rPr>
        <w:t xml:space="preserve">  </w:t>
      </w:r>
      <w:r w:rsidRPr="005B678D" w:rsidR="0060712B">
        <w:rPr>
          <w:rStyle w:val="Ttulo1Car"/>
          <w:lang w:val="es-AR"/>
        </w:rPr>
        <w:t>ARTEFACTO ENTREGABLE</w:t>
      </w:r>
      <w:r w:rsidRPr="005B678D" w:rsidR="595DED62">
        <w:rPr>
          <w:lang w:val="es-AR"/>
        </w:rPr>
        <w:t xml:space="preserve"> </w:t>
      </w:r>
    </w:p>
    <w:p w:rsidRPr="005B678D" w:rsidR="001F4BD1" w:rsidP="006413A6" w:rsidRDefault="00E863A2" w14:paraId="26E80A71" w14:textId="0D5A9AAD">
      <w:pPr>
        <w:pStyle w:val="Ttulo2"/>
        <w:numPr>
          <w:ilvl w:val="0"/>
          <w:numId w:val="0"/>
        </w:numPr>
        <w:ind w:left="360" w:hanging="360"/>
        <w:rPr>
          <w:lang w:val="es-AR"/>
        </w:rPr>
      </w:pPr>
      <w:r w:rsidRPr="005B678D">
        <w:rPr>
          <w:lang w:val="es-AR"/>
        </w:rPr>
        <w:t>M</w:t>
      </w:r>
      <w:r w:rsidRPr="005B678D" w:rsidR="006C4687">
        <w:rPr>
          <w:lang w:val="es-AR"/>
        </w:rPr>
        <w:t>atriz RFP</w:t>
      </w:r>
    </w:p>
    <w:p w:rsidRPr="005B678D" w:rsidR="00416FEB" w:rsidP="19D6B594" w:rsidRDefault="00903190" w14:paraId="5B77BC9C" w14:textId="7317DDE6">
      <w:pPr>
        <w:jc w:val="both"/>
        <w:rPr>
          <w:lang w:val="es-AR"/>
        </w:rPr>
      </w:pPr>
      <w:r w:rsidRPr="005B678D">
        <w:rPr>
          <w:lang w:val="es-AR"/>
        </w:rPr>
        <w:t xml:space="preserve">Por cada ítem de nivel 2 definido en la matriz RFP </w:t>
      </w:r>
      <w:r w:rsidRPr="005B678D" w:rsidR="00A15DBC">
        <w:rPr>
          <w:lang w:val="es-AR"/>
        </w:rPr>
        <w:t xml:space="preserve">se debe indicar </w:t>
      </w:r>
      <w:r w:rsidRPr="005B678D">
        <w:rPr>
          <w:lang w:val="es-AR"/>
        </w:rPr>
        <w:t>el grado de cumplimiento</w:t>
      </w:r>
      <w:r w:rsidRPr="005B678D" w:rsidR="00D32697">
        <w:rPr>
          <w:lang w:val="es-AR"/>
        </w:rPr>
        <w:t xml:space="preserve"> del proveedor, </w:t>
      </w:r>
      <w:r w:rsidRPr="005B678D" w:rsidR="00686E13">
        <w:rPr>
          <w:lang w:val="es-AR"/>
        </w:rPr>
        <w:t xml:space="preserve">asistiéndose con la escala que </w:t>
      </w:r>
      <w:r w:rsidRPr="005B678D" w:rsidR="00A15DBC">
        <w:rPr>
          <w:lang w:val="es-AR"/>
        </w:rPr>
        <w:t xml:space="preserve">se </w:t>
      </w:r>
      <w:r w:rsidRPr="005B678D" w:rsidR="00686E13">
        <w:rPr>
          <w:lang w:val="es-AR"/>
        </w:rPr>
        <w:t>confeccionó para cada área de evaluación</w:t>
      </w:r>
      <w:r w:rsidRPr="005B678D">
        <w:rPr>
          <w:lang w:val="es-AR"/>
        </w:rPr>
        <w:t>.</w:t>
      </w:r>
      <w:r w:rsidRPr="005B678D" w:rsidR="00686E13">
        <w:rPr>
          <w:lang w:val="es-AR"/>
        </w:rPr>
        <w:t xml:space="preserve"> </w:t>
      </w:r>
    </w:p>
    <w:p w:rsidRPr="005B678D" w:rsidR="00315BA6" w:rsidP="19D6B594" w:rsidRDefault="00D42F60" w14:paraId="426C2A63" w14:textId="641CBED1">
      <w:pPr>
        <w:jc w:val="both"/>
        <w:rPr>
          <w:lang w:val="es-AR"/>
        </w:rPr>
      </w:pPr>
      <w:r w:rsidRPr="005B678D">
        <w:rPr>
          <w:lang w:val="es-AR"/>
        </w:rPr>
        <w:t xml:space="preserve">Debido a su gran tamaño, </w:t>
      </w:r>
      <w:r w:rsidRPr="005B678D" w:rsidR="00BE5061">
        <w:rPr>
          <w:lang w:val="es-AR"/>
        </w:rPr>
        <w:t xml:space="preserve">la evaluación </w:t>
      </w:r>
      <w:r w:rsidRPr="005B678D" w:rsidR="00686E13">
        <w:rPr>
          <w:lang w:val="es-AR"/>
        </w:rPr>
        <w:t>complet</w:t>
      </w:r>
      <w:r w:rsidRPr="005B678D" w:rsidR="00BE5061">
        <w:rPr>
          <w:lang w:val="es-AR"/>
        </w:rPr>
        <w:t>a</w:t>
      </w:r>
      <w:r w:rsidRPr="005B678D" w:rsidR="00686E13">
        <w:rPr>
          <w:lang w:val="es-AR"/>
        </w:rPr>
        <w:t xml:space="preserve"> de cada </w:t>
      </w:r>
      <w:r w:rsidRPr="005B678D" w:rsidR="00516C78">
        <w:rPr>
          <w:lang w:val="es-AR"/>
        </w:rPr>
        <w:t>solución/</w:t>
      </w:r>
      <w:r w:rsidRPr="005B678D" w:rsidR="00686E13">
        <w:rPr>
          <w:lang w:val="es-AR"/>
        </w:rPr>
        <w:t>producto</w:t>
      </w:r>
      <w:r w:rsidRPr="005B678D" w:rsidR="00123F8C">
        <w:rPr>
          <w:lang w:val="es-AR"/>
        </w:rPr>
        <w:t>/proveedor</w:t>
      </w:r>
      <w:r w:rsidRPr="005B678D" w:rsidR="00480C78">
        <w:rPr>
          <w:lang w:val="es-AR"/>
        </w:rPr>
        <w:t xml:space="preserve"> </w:t>
      </w:r>
      <w:r w:rsidRPr="005B678D">
        <w:rPr>
          <w:lang w:val="es-AR"/>
        </w:rPr>
        <w:t xml:space="preserve">debe </w:t>
      </w:r>
      <w:r w:rsidRPr="005B678D" w:rsidR="008F1784">
        <w:rPr>
          <w:lang w:val="es-AR"/>
        </w:rPr>
        <w:t>presentarse en</w:t>
      </w:r>
      <w:r w:rsidRPr="005B678D">
        <w:rPr>
          <w:lang w:val="es-AR"/>
        </w:rPr>
        <w:t xml:space="preserve"> una planill</w:t>
      </w:r>
      <w:r w:rsidRPr="005B678D" w:rsidR="00A15DBC">
        <w:rPr>
          <w:lang w:val="es-AR"/>
        </w:rPr>
        <w:t>a</w:t>
      </w:r>
      <w:r w:rsidRPr="005B678D">
        <w:rPr>
          <w:lang w:val="es-AR"/>
        </w:rPr>
        <w:t xml:space="preserve"> de cálculos separada en la carpeta de entregas del equipo de trabajo</w:t>
      </w:r>
      <w:r w:rsidRPr="005B678D" w:rsidR="00315BA6">
        <w:rPr>
          <w:lang w:val="es-AR"/>
        </w:rPr>
        <w:t>.</w:t>
      </w:r>
    </w:p>
    <w:p w:rsidRPr="005B678D" w:rsidR="00315BA6" w:rsidP="19D6B594" w:rsidRDefault="00315BA6" w14:paraId="19E278B8" w14:textId="7AEC3510">
      <w:pPr>
        <w:jc w:val="both"/>
        <w:rPr>
          <w:lang w:val="es-AR"/>
        </w:rPr>
      </w:pPr>
      <w:r w:rsidRPr="005B678D">
        <w:rPr>
          <w:lang w:val="es-AR"/>
        </w:rPr>
        <w:t>A</w:t>
      </w:r>
      <w:r w:rsidRPr="005B678D" w:rsidR="00416FEB">
        <w:rPr>
          <w:lang w:val="es-AR"/>
        </w:rPr>
        <w:t xml:space="preserve"> los fines de </w:t>
      </w:r>
      <w:r w:rsidRPr="005B678D" w:rsidR="00903190">
        <w:rPr>
          <w:lang w:val="es-AR"/>
        </w:rPr>
        <w:t>facilitar la lectura y el análisis de la información</w:t>
      </w:r>
      <w:r w:rsidRPr="005B678D">
        <w:rPr>
          <w:lang w:val="es-AR"/>
        </w:rPr>
        <w:t xml:space="preserve"> es importante que el equipo construya, a modo de resumen, un tablero de control dentro del Excel </w:t>
      </w:r>
      <w:r w:rsidRPr="005B678D" w:rsidR="0A40BBE0">
        <w:rPr>
          <w:lang w:val="es-AR"/>
        </w:rPr>
        <w:t xml:space="preserve">correspondiente a la matriz RFP </w:t>
      </w:r>
      <w:r w:rsidRPr="005B678D">
        <w:rPr>
          <w:lang w:val="es-AR"/>
        </w:rPr>
        <w:t xml:space="preserve">que permita evaluar distintos casos y posibilidades de implementación. Este tablero se podrá integrar a la presentación que el equipo realice y comentar los diferentes escenarios que evaluó, enriqueciendo de esta forma la visión del proyecto que se brinda. </w:t>
      </w:r>
    </w:p>
    <w:p w:rsidRPr="005B678D" w:rsidR="00A15DBC" w:rsidP="19D6B594" w:rsidRDefault="00A15DBC" w14:paraId="51EA6C46" w14:textId="617B46A3">
      <w:pPr>
        <w:rPr>
          <w:lang w:val="es-AR"/>
        </w:rPr>
      </w:pPr>
      <w:r w:rsidRPr="005B678D">
        <w:rPr>
          <w:lang w:val="es-AR"/>
        </w:rPr>
        <w:t xml:space="preserve">Considerando lo </w:t>
      </w:r>
      <w:r w:rsidRPr="005B678D" w:rsidR="009E3373">
        <w:rPr>
          <w:lang w:val="es-AR"/>
        </w:rPr>
        <w:t xml:space="preserve">anteriormente </w:t>
      </w:r>
      <w:r w:rsidRPr="005B678D">
        <w:rPr>
          <w:lang w:val="es-AR"/>
        </w:rPr>
        <w:t xml:space="preserve">mencionado, a </w:t>
      </w:r>
      <w:r w:rsidRPr="005B678D" w:rsidR="009E3373">
        <w:rPr>
          <w:lang w:val="es-AR"/>
        </w:rPr>
        <w:t>continuación,</w:t>
      </w:r>
      <w:r w:rsidRPr="005B678D">
        <w:rPr>
          <w:lang w:val="es-AR"/>
        </w:rPr>
        <w:t xml:space="preserve"> se </w:t>
      </w:r>
      <w:r w:rsidRPr="005B678D" w:rsidR="00821D69">
        <w:rPr>
          <w:lang w:val="es-AR"/>
        </w:rPr>
        <w:t xml:space="preserve">ofrecen algunos ejemplos de cómo </w:t>
      </w:r>
      <w:r w:rsidRPr="005B678D" w:rsidR="00815C29">
        <w:rPr>
          <w:lang w:val="es-AR"/>
        </w:rPr>
        <w:t>construir la presentación de los resultados de</w:t>
      </w:r>
      <w:r w:rsidRPr="005B678D">
        <w:rPr>
          <w:lang w:val="es-AR"/>
        </w:rPr>
        <w:t xml:space="preserve"> la </w:t>
      </w:r>
      <w:r w:rsidRPr="005B678D">
        <w:rPr>
          <w:b/>
          <w:bCs/>
          <w:lang w:val="es-AR"/>
        </w:rPr>
        <w:t>evaluación económica</w:t>
      </w:r>
      <w:r w:rsidRPr="005B678D">
        <w:rPr>
          <w:lang w:val="es-AR"/>
        </w:rPr>
        <w:t>.</w:t>
      </w:r>
    </w:p>
    <w:p w:rsidRPr="005B678D" w:rsidR="2138F3ED" w:rsidP="00B31538" w:rsidRDefault="00815C29" w14:paraId="5464D613" w14:textId="0D1A05B7">
      <w:pPr>
        <w:pStyle w:val="Prrafodelista"/>
        <w:numPr>
          <w:ilvl w:val="0"/>
          <w:numId w:val="21"/>
        </w:numPr>
        <w:spacing w:line="300" w:lineRule="exact"/>
        <w:rPr>
          <w:rStyle w:val="Hipervnculo"/>
          <w:rFonts w:ascii="Arial" w:hAnsi="Arial" w:eastAsia="Arial" w:cs="Arial"/>
          <w:sz w:val="19"/>
          <w:szCs w:val="19"/>
          <w:lang w:val="es-AR"/>
        </w:rPr>
      </w:pPr>
      <w:r w:rsidRPr="005B678D">
        <w:rPr>
          <w:lang w:val="es-AR"/>
        </w:rPr>
        <w:t>Cómo crear un DASHBOARD interactivo en Excel</w:t>
      </w:r>
      <w:r w:rsidRPr="005B678D" w:rsidR="00423AF6">
        <w:rPr>
          <w:lang w:val="es-AR"/>
        </w:rPr>
        <w:t xml:space="preserve"> (10’)</w:t>
      </w:r>
      <w:r w:rsidRPr="005B678D">
        <w:rPr>
          <w:lang w:val="es-AR"/>
        </w:rPr>
        <w:t xml:space="preserve">: </w:t>
      </w:r>
      <w:hyperlink w:history="1" r:id="rId9">
        <w:r w:rsidRPr="005B678D">
          <w:rPr>
            <w:rStyle w:val="Hipervnculo"/>
            <w:rFonts w:ascii="Arial" w:hAnsi="Arial" w:eastAsia="Arial" w:cs="Arial"/>
            <w:sz w:val="19"/>
            <w:szCs w:val="19"/>
            <w:lang w:val="es-AR"/>
          </w:rPr>
          <w:t>https://www.youtube.com/watch?v=Oanr41Tz28U&amp;t=105s</w:t>
        </w:r>
      </w:hyperlink>
    </w:p>
    <w:p w:rsidRPr="005B678D" w:rsidR="2138F3ED" w:rsidP="00B31538" w:rsidRDefault="00423AF6" w14:paraId="59885839" w14:textId="04152CDA">
      <w:pPr>
        <w:pStyle w:val="Prrafodelista"/>
        <w:numPr>
          <w:ilvl w:val="0"/>
          <w:numId w:val="21"/>
        </w:numPr>
        <w:spacing w:line="300" w:lineRule="exact"/>
        <w:rPr>
          <w:rStyle w:val="Hipervnculo"/>
          <w:rFonts w:ascii="Arial" w:hAnsi="Arial" w:eastAsia="Arial" w:cs="Arial"/>
          <w:sz w:val="19"/>
          <w:szCs w:val="19"/>
          <w:lang w:val="es-AR"/>
        </w:rPr>
      </w:pPr>
      <w:r w:rsidRPr="005B678D">
        <w:rPr>
          <w:lang w:val="es-AR"/>
        </w:rPr>
        <w:t xml:space="preserve">Indicadores de gestión y Construcción de Dashboards (15’): </w:t>
      </w:r>
      <w:hyperlink w:history="1" r:id="rId10">
        <w:r w:rsidRPr="005B678D">
          <w:rPr>
            <w:rStyle w:val="Hipervnculo"/>
            <w:rFonts w:ascii="Arial" w:hAnsi="Arial" w:eastAsia="Arial" w:cs="Arial"/>
            <w:sz w:val="19"/>
            <w:szCs w:val="19"/>
            <w:lang w:val="es-AR"/>
          </w:rPr>
          <w:t>https://www.youtube.com/watch?v=Nlm1R2TsOtM</w:t>
        </w:r>
      </w:hyperlink>
    </w:p>
    <w:p w:rsidRPr="005B678D" w:rsidR="006C4687" w:rsidP="009A7362" w:rsidRDefault="006C4687" w14:paraId="2BE83894" w14:textId="42879C41">
      <w:pPr>
        <w:pStyle w:val="Ttulo2"/>
        <w:numPr>
          <w:ilvl w:val="0"/>
          <w:numId w:val="0"/>
        </w:numPr>
        <w:ind w:left="360" w:hanging="360"/>
        <w:rPr>
          <w:lang w:val="es-AR"/>
        </w:rPr>
      </w:pPr>
      <w:r w:rsidRPr="005B678D">
        <w:rPr>
          <w:lang w:val="es-AR"/>
        </w:rPr>
        <w:t>E</w:t>
      </w:r>
      <w:r w:rsidRPr="005B678D" w:rsidR="007B647B">
        <w:rPr>
          <w:lang w:val="es-AR"/>
        </w:rPr>
        <w:t>valuación Económica</w:t>
      </w:r>
    </w:p>
    <w:p w:rsidRPr="005B678D" w:rsidR="00A85A9A" w:rsidP="19D6B594" w:rsidRDefault="009672C0" w14:paraId="1C250793" w14:textId="2FF74539">
      <w:pPr>
        <w:jc w:val="both"/>
        <w:rPr>
          <w:lang w:val="es-AR"/>
        </w:rPr>
      </w:pPr>
      <w:r w:rsidRPr="005B678D">
        <w:rPr>
          <w:lang w:val="es-AR"/>
        </w:rPr>
        <w:t>La evaluación económica de un</w:t>
      </w:r>
      <w:r w:rsidRPr="005B678D" w:rsidR="00A85A9A">
        <w:rPr>
          <w:lang w:val="es-AR"/>
        </w:rPr>
        <w:t xml:space="preserve"> proyecto tiene dos dimensiones, los costos </w:t>
      </w:r>
      <w:r w:rsidRPr="005B678D" w:rsidR="00A85A9A">
        <w:rPr>
          <w:b/>
          <w:bCs/>
          <w:lang w:val="es-AR"/>
        </w:rPr>
        <w:t>Directos</w:t>
      </w:r>
      <w:r w:rsidRPr="005B678D" w:rsidR="00A85A9A">
        <w:rPr>
          <w:lang w:val="es-AR"/>
        </w:rPr>
        <w:t xml:space="preserve"> y los </w:t>
      </w:r>
      <w:r w:rsidRPr="005B678D" w:rsidR="00A85A9A">
        <w:rPr>
          <w:b/>
          <w:bCs/>
          <w:lang w:val="es-AR"/>
        </w:rPr>
        <w:t>Indirectos</w:t>
      </w:r>
      <w:r w:rsidRPr="005B678D" w:rsidR="006A3AF4">
        <w:rPr>
          <w:lang w:val="es-AR"/>
        </w:rPr>
        <w:t>.</w:t>
      </w:r>
      <w:r w:rsidRPr="005B678D" w:rsidR="00A85A9A">
        <w:rPr>
          <w:lang w:val="es-AR"/>
        </w:rPr>
        <w:t xml:space="preserve"> </w:t>
      </w:r>
    </w:p>
    <w:p w:rsidRPr="005B678D" w:rsidR="009672C0" w:rsidP="19D6B594" w:rsidRDefault="00A85A9A" w14:paraId="64655069" w14:textId="1F6AAF8C">
      <w:pPr>
        <w:jc w:val="both"/>
        <w:rPr>
          <w:lang w:val="es-AR"/>
        </w:rPr>
      </w:pPr>
      <w:r w:rsidRPr="005B678D">
        <w:rPr>
          <w:lang w:val="es-AR"/>
        </w:rPr>
        <w:t>Dentro de los costos Directos se busca determinar</w:t>
      </w:r>
      <w:r w:rsidRPr="005B678D" w:rsidR="009672C0">
        <w:rPr>
          <w:lang w:val="es-AR"/>
        </w:rPr>
        <w:t xml:space="preserve"> </w:t>
      </w:r>
      <w:r w:rsidRPr="005B678D">
        <w:rPr>
          <w:lang w:val="es-AR"/>
        </w:rPr>
        <w:t>cuánto</w:t>
      </w:r>
      <w:r w:rsidRPr="005B678D" w:rsidR="009672C0">
        <w:rPr>
          <w:lang w:val="es-AR"/>
        </w:rPr>
        <w:t xml:space="preserve"> </w:t>
      </w:r>
      <w:r w:rsidRPr="005B678D">
        <w:rPr>
          <w:lang w:val="es-AR"/>
        </w:rPr>
        <w:t>estresará</w:t>
      </w:r>
      <w:r w:rsidRPr="005B678D" w:rsidR="009672C0">
        <w:rPr>
          <w:lang w:val="es-AR"/>
        </w:rPr>
        <w:t xml:space="preserve"> financieramente </w:t>
      </w:r>
      <w:r w:rsidRPr="005B678D">
        <w:rPr>
          <w:lang w:val="es-AR"/>
        </w:rPr>
        <w:t>a la organización la implementación del proyecto y cuanto impactará en el resultado, la ejecución regular del mismo.</w:t>
      </w:r>
    </w:p>
    <w:p w:rsidRPr="005B678D" w:rsidR="00A85A9A" w:rsidP="19D6B594" w:rsidRDefault="00A85A9A" w14:paraId="34B936FC" w14:textId="62FDF469">
      <w:pPr>
        <w:jc w:val="both"/>
        <w:rPr>
          <w:lang w:val="es-AR"/>
        </w:rPr>
      </w:pPr>
      <w:r w:rsidRPr="005B678D">
        <w:rPr>
          <w:lang w:val="es-AR"/>
        </w:rPr>
        <w:t xml:space="preserve">Para esto se hace una evaluación de los costos </w:t>
      </w:r>
      <w:r w:rsidRPr="005B678D" w:rsidR="006A3AF4">
        <w:rPr>
          <w:lang w:val="es-AR"/>
        </w:rPr>
        <w:t>iniciales, comúnmente relacionados con las inversiones de capital (CAPEX) y las inversiones recurrentes, generalmente relacionadas a los costos operativos (OPEX)</w:t>
      </w:r>
    </w:p>
    <w:p w:rsidRPr="005B678D" w:rsidR="001D274B" w:rsidP="19D6B594" w:rsidRDefault="001D274B" w14:paraId="666C3919" w14:textId="0FA5FC8C">
      <w:pPr>
        <w:jc w:val="both"/>
        <w:rPr>
          <w:lang w:val="es-AR"/>
        </w:rPr>
      </w:pPr>
      <w:r w:rsidRPr="005B678D">
        <w:rPr>
          <w:lang w:val="es-AR"/>
        </w:rPr>
        <w:t xml:space="preserve">Dependiendo de las </w:t>
      </w:r>
      <w:r w:rsidRPr="005B678D" w:rsidR="00B83CEB">
        <w:rPr>
          <w:lang w:val="es-AR"/>
        </w:rPr>
        <w:t>estrategias</w:t>
      </w:r>
      <w:r w:rsidRPr="005B678D">
        <w:rPr>
          <w:lang w:val="es-AR"/>
        </w:rPr>
        <w:t xml:space="preserve"> económicas-financieras de cada organización se adoptarán diferentes caminos de ejecución de proyectos. Esto deberá ser contemplado y evaluado a la hora de tomar decisiones sobre qué proyecto es </w:t>
      </w:r>
      <w:r w:rsidRPr="005B678D" w:rsidR="00B83CEB">
        <w:rPr>
          <w:lang w:val="es-AR"/>
        </w:rPr>
        <w:t>más</w:t>
      </w:r>
      <w:r w:rsidRPr="005B678D">
        <w:rPr>
          <w:lang w:val="es-AR"/>
        </w:rPr>
        <w:t xml:space="preserve"> conveniente</w:t>
      </w:r>
      <w:r w:rsidRPr="005B678D" w:rsidR="00B83CEB">
        <w:rPr>
          <w:lang w:val="es-AR"/>
        </w:rPr>
        <w:t>.</w:t>
      </w:r>
    </w:p>
    <w:p w:rsidRPr="005B678D" w:rsidR="006A3AF4" w:rsidP="30C73757" w:rsidRDefault="006A3AF4" w14:paraId="414DF646" w14:textId="7AB54D3F">
      <w:pPr>
        <w:jc w:val="both"/>
        <w:rPr>
          <w:lang w:val="es-AR"/>
        </w:rPr>
      </w:pPr>
      <w:r w:rsidRPr="005B678D">
        <w:rPr>
          <w:i/>
          <w:iCs/>
          <w:color w:val="808080" w:themeColor="background1" w:themeShade="80"/>
          <w:lang w:val="es-AR"/>
        </w:rPr>
        <w:t xml:space="preserve">Para mayor detalle recomendamos la lectura de </w:t>
      </w:r>
      <w:r w:rsidRPr="005B678D" w:rsidR="001D274B">
        <w:rPr>
          <w:i/>
          <w:iCs/>
          <w:color w:val="808080" w:themeColor="background1" w:themeShade="80"/>
          <w:lang w:val="es-AR"/>
        </w:rPr>
        <w:t>estos</w:t>
      </w:r>
      <w:r w:rsidRPr="005B678D">
        <w:rPr>
          <w:i/>
          <w:iCs/>
          <w:color w:val="808080" w:themeColor="background1" w:themeShade="80"/>
          <w:lang w:val="es-AR"/>
        </w:rPr>
        <w:t xml:space="preserve"> link</w:t>
      </w:r>
      <w:r w:rsidRPr="005B678D" w:rsidR="001D274B">
        <w:rPr>
          <w:i/>
          <w:iCs/>
          <w:color w:val="808080" w:themeColor="background1" w:themeShade="80"/>
          <w:lang w:val="es-AR"/>
        </w:rPr>
        <w:t>s</w:t>
      </w:r>
      <w:r w:rsidRPr="005B678D">
        <w:rPr>
          <w:i/>
          <w:iCs/>
          <w:color w:val="808080" w:themeColor="background1" w:themeShade="80"/>
          <w:lang w:val="es-AR"/>
        </w:rPr>
        <w:t>:</w:t>
      </w:r>
      <w:r w:rsidRPr="005B678D">
        <w:rPr>
          <w:color w:val="808080" w:themeColor="background1" w:themeShade="80"/>
          <w:lang w:val="es-AR"/>
        </w:rPr>
        <w:t xml:space="preserve"> </w:t>
      </w:r>
    </w:p>
    <w:p w:rsidRPr="005B678D" w:rsidR="006A3AF4" w:rsidP="00252044" w:rsidRDefault="00E311CD" w14:paraId="5FD70120" w14:textId="6528DC60">
      <w:pPr>
        <w:pStyle w:val="Listaconvietas"/>
        <w:rPr>
          <w:lang w:val="es-AR"/>
        </w:rPr>
      </w:pPr>
      <w:hyperlink w:history="1" r:id="rId11">
        <w:r w:rsidRPr="005B678D" w:rsidR="006A3AF4">
          <w:rPr>
            <w:rStyle w:val="Hipervnculo"/>
            <w:lang w:val="es-AR"/>
          </w:rPr>
          <w:t>https://cioperu.pe/articulo/20473/evaluacion-economica-de-proyectos-tecnologicos/</w:t>
        </w:r>
      </w:hyperlink>
      <w:r w:rsidRPr="005B678D" w:rsidR="001D274B">
        <w:rPr>
          <w:lang w:val="es-AR"/>
        </w:rPr>
        <w:t xml:space="preserve">; </w:t>
      </w:r>
    </w:p>
    <w:p w:rsidRPr="005B678D" w:rsidR="00252044" w:rsidP="00252044" w:rsidRDefault="00E311CD" w14:paraId="4CAB4C37" w14:textId="77777777">
      <w:pPr>
        <w:pStyle w:val="Listaconvietas"/>
        <w:rPr>
          <w:lang w:val="es-AR"/>
        </w:rPr>
      </w:pPr>
      <w:hyperlink w:history="1" r:id="rId12">
        <w:r w:rsidRPr="005B678D" w:rsidR="001D274B">
          <w:rPr>
            <w:rStyle w:val="Hipervnculo"/>
            <w:lang w:val="es-AR"/>
          </w:rPr>
          <w:t>https://www.ambit-bst.com/blog/capex-vs-opex-qu%C3%A9-opci%C3%B3n-elegir-al-invertir-en-it</w:t>
        </w:r>
      </w:hyperlink>
    </w:p>
    <w:p w:rsidRPr="005B678D" w:rsidR="00252044" w:rsidP="00252044" w:rsidRDefault="00E311CD" w14:paraId="5E0BA7D7" w14:textId="77777777">
      <w:pPr>
        <w:pStyle w:val="Listaconvietas"/>
        <w:rPr>
          <w:lang w:val="es-AR"/>
        </w:rPr>
      </w:pPr>
      <w:hyperlink w:history="1" r:id="rId13">
        <w:r w:rsidRPr="005B678D" w:rsidR="00252044">
          <w:rPr>
            <w:rStyle w:val="Hipervnculo"/>
            <w:lang w:val="es-AR"/>
          </w:rPr>
          <w:t>https://es.slideshare.net/juancohen/qu-es-el-opex-y-cmo-realizar-su-estimacin-en-proyectos-de-ingeniera</w:t>
        </w:r>
      </w:hyperlink>
    </w:p>
    <w:p w:rsidRPr="005B678D" w:rsidR="006A3AF4" w:rsidP="00252044" w:rsidRDefault="00E311CD" w14:paraId="43964CCA" w14:textId="337ADB53">
      <w:pPr>
        <w:pStyle w:val="Listaconvietas"/>
        <w:rPr>
          <w:lang w:val="es-AR"/>
        </w:rPr>
      </w:pPr>
      <w:hyperlink w:history="1" r:id="rId14">
        <w:r w:rsidRPr="005B678D" w:rsidR="00252044">
          <w:rPr>
            <w:rStyle w:val="Hipervnculo"/>
            <w:lang w:val="es-AR"/>
          </w:rPr>
          <w:t>https://www.ticbeat.com/empresa-b2b/capex-vs-opex-que-significan-estos-terminos-y-en-cual-deberia-enfocarse-nuestra-empresa/</w:t>
        </w:r>
      </w:hyperlink>
    </w:p>
    <w:p w:rsidRPr="005B678D" w:rsidR="005F77F3" w:rsidP="19D6B594" w:rsidRDefault="007B647B" w14:paraId="707D2BD5" w14:textId="62537500">
      <w:pPr>
        <w:pStyle w:val="Ttulo1"/>
        <w:jc w:val="both"/>
        <w:rPr>
          <w:sz w:val="22"/>
          <w:szCs w:val="22"/>
          <w:u w:val="single"/>
          <w:lang w:val="es-AR"/>
        </w:rPr>
      </w:pPr>
      <w:r w:rsidRPr="005B678D">
        <w:rPr>
          <w:sz w:val="24"/>
          <w:szCs w:val="24"/>
          <w:u w:val="single"/>
          <w:lang w:val="es-AR"/>
        </w:rPr>
        <w:t>Costo</w:t>
      </w:r>
      <w:r w:rsidRPr="005B678D" w:rsidR="6D7679D8">
        <w:rPr>
          <w:sz w:val="24"/>
          <w:szCs w:val="24"/>
          <w:u w:val="single"/>
          <w:lang w:val="es-AR"/>
        </w:rPr>
        <w:t xml:space="preserve"> </w:t>
      </w:r>
      <w:r w:rsidRPr="005B678D" w:rsidR="00315BA6">
        <w:rPr>
          <w:sz w:val="24"/>
          <w:szCs w:val="24"/>
          <w:u w:val="single"/>
          <w:lang w:val="es-AR"/>
        </w:rPr>
        <w:t>Inicial</w:t>
      </w:r>
      <w:r w:rsidRPr="005B678D">
        <w:rPr>
          <w:sz w:val="24"/>
          <w:szCs w:val="24"/>
          <w:u w:val="single"/>
          <w:lang w:val="es-AR"/>
        </w:rPr>
        <w:t xml:space="preserve"> </w:t>
      </w:r>
      <w:r w:rsidRPr="005B678D" w:rsidR="0E0F0ADA">
        <w:rPr>
          <w:sz w:val="24"/>
          <w:szCs w:val="24"/>
          <w:u w:val="single"/>
          <w:lang w:val="es-AR"/>
        </w:rPr>
        <w:t>/</w:t>
      </w:r>
      <w:r w:rsidRPr="005B678D">
        <w:rPr>
          <w:sz w:val="24"/>
          <w:szCs w:val="24"/>
          <w:u w:val="single"/>
          <w:lang w:val="es-AR"/>
        </w:rPr>
        <w:t xml:space="preserve"> Puesta en marcha</w:t>
      </w:r>
    </w:p>
    <w:p w:rsidRPr="005B678D" w:rsidR="00B85D36" w:rsidP="19D6B594" w:rsidRDefault="00B85D36" w14:paraId="0F9F2400" w14:textId="12D1404A">
      <w:pPr>
        <w:pStyle w:val="Ttulo2"/>
        <w:jc w:val="both"/>
        <w:rPr>
          <w:lang w:val="es-AR"/>
        </w:rPr>
      </w:pPr>
      <w:r w:rsidRPr="005B678D">
        <w:rPr>
          <w:lang w:val="es-AR"/>
        </w:rPr>
        <w:t xml:space="preserve">Conformación de equipos de trabajo </w:t>
      </w:r>
      <w:r w:rsidRPr="005B678D" w:rsidR="00623083">
        <w:rPr>
          <w:lang w:val="es-AR"/>
        </w:rPr>
        <w:t>y/</w:t>
      </w:r>
      <w:r w:rsidRPr="005B678D">
        <w:rPr>
          <w:lang w:val="es-AR"/>
        </w:rPr>
        <w:t>o consultoría</w:t>
      </w:r>
    </w:p>
    <w:tbl>
      <w:tblPr>
        <w:tblStyle w:val="TipTable"/>
        <w:tblW w:w="5000" w:type="pct"/>
        <w:tblLook w:val="04A0" w:firstRow="1" w:lastRow="0" w:firstColumn="1" w:lastColumn="0" w:noHBand="0" w:noVBand="1"/>
      </w:tblPr>
      <w:tblGrid>
        <w:gridCol w:w="556"/>
        <w:gridCol w:w="8470"/>
      </w:tblGrid>
      <w:tr w:rsidRPr="005B678D" w:rsidR="00B85D36" w:rsidTr="30C73757" w14:paraId="42D25987"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B85D36" w:rsidP="19D6B594" w:rsidRDefault="00B85D36" w14:paraId="0A240028" w14:textId="77777777">
            <w:pPr>
              <w:jc w:val="both"/>
              <w:rPr>
                <w:lang w:val="es-AR"/>
              </w:rPr>
            </w:pPr>
            <w:r w:rsidRPr="005B678D">
              <w:rPr>
                <w:noProof/>
                <w:lang w:val="es-AR"/>
              </w:rPr>
              <mc:AlternateContent>
                <mc:Choice Requires="wpg">
                  <w:drawing>
                    <wp:inline distT="0" distB="0" distL="0" distR="0" wp14:anchorId="1AC15BDF" wp14:editId="06EE4CF6">
                      <wp:extent cx="141605" cy="141605"/>
                      <wp:effectExtent l="0" t="0" r="0" b="0"/>
                      <wp:docPr id="862385209"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angle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reeform 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902EDA6">
                    <v:group id="Group 5" style="width:11.15pt;height:11.15pt;mso-position-horizontal-relative:char;mso-position-vertical-relative:line" coordsize="141605,141605" o:spid="_x0000_s1026" w14:anchorId="01C1B8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Bw0IUl3CAAAMygAAA4AAAAAAAAAAAAA&#10;AAAALgIAAGRycy9lMm9Eb2MueG1sUEsBAi0AFAAGAAgAAAAhAAXiDD3ZAAAAAwEAAA8AAAAAAAAA&#10;AAAAAAAA0QoAAGRycy9kb3ducmV2LnhtbFBLBQYAAAAABAAEAPMAAADXCwAAAAA=&#10;">
                      <v:rect id="Rectangle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reeform 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B85D36" w:rsidP="19D6B594" w:rsidRDefault="18B49602" w14:paraId="2226BAA0" w14:textId="483FBED8">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Detalle los costos que se incurrirán en la </w:t>
            </w:r>
            <w:r w:rsidRPr="005B678D" w:rsidR="00B85D36">
              <w:rPr>
                <w:lang w:val="es-AR"/>
              </w:rPr>
              <w:t xml:space="preserve">transformación de procesos, estructuras organizacionales o </w:t>
            </w:r>
            <w:r w:rsidRPr="005B678D">
              <w:rPr>
                <w:lang w:val="es-AR"/>
              </w:rPr>
              <w:t>adaptación</w:t>
            </w:r>
            <w:r w:rsidRPr="005B678D" w:rsidR="00B85D36">
              <w:rPr>
                <w:lang w:val="es-AR"/>
              </w:rPr>
              <w:t xml:space="preserve"> a nuevas normativas, </w:t>
            </w:r>
            <w:r w:rsidRPr="005B678D">
              <w:rPr>
                <w:lang w:val="es-AR"/>
              </w:rPr>
              <w:t>Estos costos son, por ejemplo, pago de</w:t>
            </w:r>
            <w:r w:rsidRPr="005B678D" w:rsidR="159D2CB1">
              <w:rPr>
                <w:lang w:val="es-AR"/>
              </w:rPr>
              <w:t xml:space="preserve"> servicios de</w:t>
            </w:r>
            <w:r w:rsidRPr="005B678D">
              <w:rPr>
                <w:lang w:val="es-AR"/>
              </w:rPr>
              <w:t xml:space="preserve"> consultoría a empresas especializadas, contratación temporal de personal que llevará adelante actividades específicas como carga de datos a sistemas o contratación permanente </w:t>
            </w:r>
            <w:r w:rsidRPr="005B678D" w:rsidR="159D2CB1">
              <w:rPr>
                <w:lang w:val="es-AR"/>
              </w:rPr>
              <w:t xml:space="preserve">de recursos </w:t>
            </w:r>
            <w:r w:rsidRPr="005B678D">
              <w:rPr>
                <w:lang w:val="es-AR"/>
              </w:rPr>
              <w:t>porque se crea una nueva área</w:t>
            </w:r>
            <w:r w:rsidRPr="005B678D" w:rsidR="159D2CB1">
              <w:rPr>
                <w:lang w:val="es-AR"/>
              </w:rPr>
              <w:t xml:space="preserve"> dentro de la organización</w:t>
            </w:r>
            <w:r w:rsidRPr="005B678D">
              <w:rPr>
                <w:lang w:val="es-AR"/>
              </w:rPr>
              <w:t>.</w:t>
            </w:r>
          </w:p>
        </w:tc>
      </w:tr>
    </w:tbl>
    <w:p w:rsidRPr="005B678D" w:rsidR="00B85D36" w:rsidP="19D6B594" w:rsidRDefault="00B85D36" w14:paraId="2E3D8BAC" w14:textId="77777777">
      <w:pPr>
        <w:rPr>
          <w:lang w:val="es-AR"/>
        </w:rPr>
      </w:pPr>
    </w:p>
    <w:p w:rsidRPr="005B678D" w:rsidR="005F77F3" w:rsidP="005A078D" w:rsidRDefault="6BCC5E52" w14:paraId="1BCD869D" w14:textId="2944BEE0">
      <w:pPr>
        <w:pStyle w:val="Ttulo2"/>
        <w:rPr>
          <w:lang w:val="es-AR"/>
        </w:rPr>
      </w:pPr>
      <w:r w:rsidRPr="005B678D">
        <w:rPr>
          <w:lang w:val="es-AR"/>
        </w:rPr>
        <w:t>Software</w:t>
      </w:r>
    </w:p>
    <w:p w:rsidRPr="005B678D" w:rsidR="005F77F3" w:rsidP="19D6B594" w:rsidRDefault="6BCC5E52" w14:paraId="0D0777AA" w14:textId="388597C5">
      <w:pPr>
        <w:pStyle w:val="Ttulo2"/>
        <w:numPr>
          <w:ilvl w:val="0"/>
          <w:numId w:val="0"/>
        </w:numPr>
        <w:jc w:val="both"/>
        <w:rPr>
          <w:lang w:val="es-AR"/>
        </w:rPr>
      </w:pPr>
      <w:r w:rsidRPr="005B678D">
        <w:rPr>
          <w:lang w:val="es-AR"/>
        </w:rPr>
        <w:t>2.1</w:t>
      </w:r>
      <w:r w:rsidRPr="005B678D">
        <w:rPr>
          <w:lang w:val="es-AR"/>
        </w:rPr>
        <w:tab/>
      </w:r>
      <w:r w:rsidRPr="005B678D">
        <w:rPr>
          <w:lang w:val="es-AR"/>
        </w:rPr>
        <w:t xml:space="preserve"> </w:t>
      </w:r>
      <w:r w:rsidRPr="005B678D" w:rsidR="005F77F3">
        <w:rPr>
          <w:lang w:val="es-AR"/>
        </w:rPr>
        <w:t>Licenciamiento y suscripción</w:t>
      </w:r>
    </w:p>
    <w:tbl>
      <w:tblPr>
        <w:tblStyle w:val="TipTable"/>
        <w:tblW w:w="5000" w:type="pct"/>
        <w:tblLook w:val="04A0" w:firstRow="1" w:lastRow="0" w:firstColumn="1" w:lastColumn="0" w:noHBand="0" w:noVBand="1"/>
      </w:tblPr>
      <w:tblGrid>
        <w:gridCol w:w="556"/>
        <w:gridCol w:w="8470"/>
      </w:tblGrid>
      <w:tr w:rsidRPr="005B678D" w:rsidR="005F77F3" w:rsidTr="19D6B594" w14:paraId="550ADC26"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72867891" w14:textId="77777777">
            <w:pPr>
              <w:jc w:val="both"/>
              <w:rPr>
                <w:lang w:val="es-AR"/>
              </w:rPr>
            </w:pPr>
            <w:r w:rsidRPr="005B678D">
              <w:rPr>
                <w:noProof/>
                <w:lang w:val="es-AR" w:eastAsia="en-US"/>
              </w:rPr>
              <mc:AlternateContent>
                <mc:Choice Requires="wpg">
                  <w:drawing>
                    <wp:inline distT="0" distB="0" distL="0" distR="0" wp14:anchorId="43715207" wp14:editId="6D64BADF">
                      <wp:extent cx="141605" cy="141605"/>
                      <wp:effectExtent l="0" t="0" r="0" b="0"/>
                      <wp:docPr id="19"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74293846">
                    <v:group id="Group 5" style="width:11.15pt;height:11.15pt;mso-position-horizontal-relative:char;mso-position-vertical-relative:line" coordsize="141605,141605" o:spid="_x0000_s1026" w14:anchorId="230D4B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d8dwgAADA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Ipj93x3CAAAMCgAAA4AAAAAAAAAAAAA&#10;AAAALgIAAGRycy9lMm9Eb2MueG1sUEsBAi0AFAAGAAgAAAAhAAXiDD3ZAAAAAwEAAA8AAAAAAAAA&#10;AAAAAAAA0QoAAGRycy9kb3ducmV2LnhtbFBLBQYAAAAABAAEAPMAAADXCw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2BCC3B47" w14:textId="1714B311">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Describa la modalidad de contratación o suscripción del proveedor seleccionado y los costos asociados. Una de las más comunes es la de licenciar por cantidad de servidores</w:t>
            </w:r>
            <w:r w:rsidRPr="005B678D" w:rsidR="159D2CB1">
              <w:rPr>
                <w:lang w:val="es-AR"/>
              </w:rPr>
              <w:t>,</w:t>
            </w:r>
            <w:r w:rsidRPr="005B678D">
              <w:rPr>
                <w:lang w:val="es-AR"/>
              </w:rPr>
              <w:t xml:space="preserve"> usuarios</w:t>
            </w:r>
            <w:r w:rsidRPr="005B678D" w:rsidR="159D2CB1">
              <w:rPr>
                <w:lang w:val="es-AR"/>
              </w:rPr>
              <w:t xml:space="preserve"> o accesos universales</w:t>
            </w:r>
            <w:r w:rsidRPr="005B678D">
              <w:rPr>
                <w:lang w:val="es-AR"/>
              </w:rPr>
              <w:t xml:space="preserve">. En este caso se deben sumar los costos relacionados con las licencias para la instalación del servidor como aquellos de los packs de usuarios que se adquieran. Es posible </w:t>
            </w:r>
            <w:r w:rsidRPr="005B678D" w:rsidR="7B21D528">
              <w:rPr>
                <w:lang w:val="es-AR"/>
              </w:rPr>
              <w:t>que,</w:t>
            </w:r>
            <w:r w:rsidRPr="005B678D">
              <w:rPr>
                <w:lang w:val="es-AR"/>
              </w:rPr>
              <w:t xml:space="preserve"> por la manera de presentar los costos de licenciamiento, dos proveedores coticen diferentes precios pero que</w:t>
            </w:r>
            <w:r w:rsidRPr="005B678D" w:rsidR="62A141F3">
              <w:rPr>
                <w:lang w:val="es-AR"/>
              </w:rPr>
              <w:t>,</w:t>
            </w:r>
            <w:r w:rsidRPr="005B678D">
              <w:rPr>
                <w:lang w:val="es-AR"/>
              </w:rPr>
              <w:t xml:space="preserve"> al totalizarlos, finalmente cuesten lo mismo.</w:t>
            </w:r>
          </w:p>
        </w:tc>
      </w:tr>
    </w:tbl>
    <w:p w:rsidRPr="005B678D" w:rsidR="005F77F3" w:rsidP="19D6B594" w:rsidRDefault="585843B1" w14:paraId="1E76F220" w14:textId="69EC3209">
      <w:pPr>
        <w:pStyle w:val="Ttulo2"/>
        <w:numPr>
          <w:ilvl w:val="0"/>
          <w:numId w:val="0"/>
        </w:numPr>
        <w:jc w:val="both"/>
        <w:rPr>
          <w:rFonts w:eastAsiaTheme="minorEastAsia"/>
          <w:lang w:val="es-AR"/>
        </w:rPr>
      </w:pPr>
      <w:r w:rsidRPr="005B678D">
        <w:rPr>
          <w:lang w:val="es-AR"/>
        </w:rPr>
        <w:t xml:space="preserve">2.2 </w:t>
      </w:r>
      <w:r w:rsidRPr="005B678D" w:rsidR="005F77F3">
        <w:rPr>
          <w:lang w:val="es-AR"/>
        </w:rPr>
        <w:t>Implementación e instalación</w:t>
      </w:r>
    </w:p>
    <w:tbl>
      <w:tblPr>
        <w:tblStyle w:val="TipTable"/>
        <w:tblW w:w="5000" w:type="pct"/>
        <w:tblLook w:val="04A0" w:firstRow="1" w:lastRow="0" w:firstColumn="1" w:lastColumn="0" w:noHBand="0" w:noVBand="1"/>
      </w:tblPr>
      <w:tblGrid>
        <w:gridCol w:w="556"/>
        <w:gridCol w:w="8470"/>
      </w:tblGrid>
      <w:tr w:rsidRPr="005B678D" w:rsidR="005F77F3" w:rsidTr="19D6B594" w14:paraId="5E7A7F90"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54337E28" w14:textId="77777777">
            <w:pPr>
              <w:jc w:val="both"/>
              <w:rPr>
                <w:lang w:val="es-AR"/>
              </w:rPr>
            </w:pPr>
            <w:r w:rsidRPr="005B678D">
              <w:rPr>
                <w:noProof/>
                <w:lang w:val="es-AR" w:eastAsia="en-US"/>
              </w:rPr>
              <mc:AlternateContent>
                <mc:Choice Requires="wpg">
                  <w:drawing>
                    <wp:inline distT="0" distB="0" distL="0" distR="0" wp14:anchorId="4C61DF2B" wp14:editId="61BB4CA9">
                      <wp:extent cx="141605" cy="141605"/>
                      <wp:effectExtent l="0" t="0" r="0" b="0"/>
                      <wp:docPr id="35"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7" name="Freeform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0F0BB6E">
                    <v:group id="Group 5" style="width:11.15pt;height:11.15pt;mso-position-horizontal-relative:char;mso-position-vertical-relative:line" coordsize="141605,141605" o:spid="_x0000_s1026" w14:anchorId="1973B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avIdQgAADA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">
                      <v:rect id="Rectangle 3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"/>
                      <v:shape id="Freeform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567B97C7"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Describa los aspectos de implementación incluidos y no incluidos por el proveedor y los costos asociados. Tenga en cuenta honorarios de consultoría, viáticos, capacitación, alquiler de espacios y materiales para la puesta en marcha, y cualquier otro recurso solicitado por cualquiera de las partes como requisito para la implementación.</w:t>
            </w:r>
          </w:p>
        </w:tc>
      </w:tr>
    </w:tbl>
    <w:p w:rsidRPr="005B678D" w:rsidR="7ABD557B" w:rsidP="19D6B594" w:rsidRDefault="7ABD557B" w14:paraId="0A8EEAF7" w14:textId="43DF719B">
      <w:pPr>
        <w:pStyle w:val="Ttulo2"/>
        <w:numPr>
          <w:ilvl w:val="0"/>
          <w:numId w:val="0"/>
        </w:numPr>
        <w:jc w:val="both"/>
        <w:rPr>
          <w:rFonts w:eastAsiaTheme="minorEastAsia"/>
          <w:lang w:val="es-AR"/>
        </w:rPr>
      </w:pPr>
      <w:r w:rsidRPr="005B678D">
        <w:rPr>
          <w:lang w:val="es-AR"/>
        </w:rPr>
        <w:t xml:space="preserve">2.3 Customización e Integración </w:t>
      </w:r>
    </w:p>
    <w:tbl>
      <w:tblPr>
        <w:tblStyle w:val="TipTable"/>
        <w:tblW w:w="0" w:type="auto"/>
        <w:tblLook w:val="04A0" w:firstRow="1" w:lastRow="0" w:firstColumn="1" w:lastColumn="0" w:noHBand="0" w:noVBand="1"/>
      </w:tblPr>
      <w:tblGrid>
        <w:gridCol w:w="556"/>
        <w:gridCol w:w="8470"/>
      </w:tblGrid>
      <w:tr w:rsidRPr="005B678D" w:rsidR="5F7563C4" w:rsidTr="30C73757" w14:paraId="0A954022" w14:textId="77777777">
        <w:tc>
          <w:tcPr>
            <w:cnfStyle w:val="001000000000" w:firstRow="0" w:lastRow="0" w:firstColumn="1" w:lastColumn="0" w:oddVBand="0" w:evenVBand="0" w:oddHBand="0" w:evenHBand="0" w:firstRowFirstColumn="0" w:firstRowLastColumn="0" w:lastRowFirstColumn="0" w:lastRowLastColumn="0"/>
            <w:tcW w:w="556" w:type="dxa"/>
          </w:tcPr>
          <w:p w:rsidRPr="005B678D" w:rsidR="5F7563C4" w:rsidP="19D6B594" w:rsidRDefault="5F7563C4" w14:paraId="033B6E83" w14:textId="77777777">
            <w:pPr>
              <w:jc w:val="both"/>
              <w:rPr>
                <w:lang w:val="es-AR"/>
              </w:rPr>
            </w:pPr>
            <w:r w:rsidRPr="005B678D">
              <w:rPr>
                <w:noProof/>
                <w:lang w:val="es-AR"/>
              </w:rPr>
              <mc:AlternateContent>
                <mc:Choice Requires="wpg">
                  <w:drawing>
                    <wp:inline distT="0" distB="0" distL="0" distR="0" wp14:anchorId="783C6F09" wp14:editId="417CA62E">
                      <wp:extent cx="141605" cy="141605"/>
                      <wp:effectExtent l="0" t="0" r="0" b="0"/>
                      <wp:docPr id="75701468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2" name="Rectangle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3" name="Freeform 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D388054">
                    <v:group id="Group 5" style="width:11.15pt;height:11.15pt;mso-position-horizontal-relative:char;mso-position-vertical-relative:line" coordsize="141605,141605" o:spid="_x0000_s1026" w14:anchorId="2101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">
                      <v:rect id="Rectangle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"/>
                      <v:shape id="Freeform 5"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idxQAAANsAAAAPAAAAZHJzL2Rvd25yZXYueG1sRI9Ba8JA&#10;FITvgv9heUJvZlML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BEZbid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8470" w:type="dxa"/>
          </w:tcPr>
          <w:p w:rsidRPr="005B678D" w:rsidR="5F7563C4" w:rsidP="19D6B594" w:rsidRDefault="751A81E1" w14:paraId="205933D8"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Identifique qué customizaciones hará falta aplicar, qué interfaces serán necesarias para la integración del nuevo sistema con los sistemas actuales de la organización, si el proveedor los realiza, los incluye en el costo o habría capacidad para hacerlos in-house (o tercerizarlos). Considerar también aquellos aspectos de evaluación en los que el proveedor seleccionado no haya obtenido el puntaje deseado: identificarlos y realizar sugerencias al cliente para que pueda negociar con el proveedor la compensación de los ítems que no le puede proporcionar.</w:t>
            </w:r>
          </w:p>
        </w:tc>
      </w:tr>
    </w:tbl>
    <w:p w:rsidRPr="005B678D" w:rsidR="7ABD557B" w:rsidP="19D6B594" w:rsidRDefault="7ABD557B" w14:paraId="7B056207" w14:textId="6E24FA2F">
      <w:pPr>
        <w:pStyle w:val="Ttulo2"/>
        <w:numPr>
          <w:ilvl w:val="0"/>
          <w:numId w:val="0"/>
        </w:numPr>
        <w:jc w:val="both"/>
        <w:rPr>
          <w:rFonts w:eastAsiaTheme="minorEastAsia"/>
          <w:lang w:val="es-AR"/>
        </w:rPr>
      </w:pPr>
      <w:r w:rsidRPr="005B678D">
        <w:rPr>
          <w:lang w:val="es-AR"/>
        </w:rPr>
        <w:t xml:space="preserve">2.4 Migración de datos </w:t>
      </w:r>
    </w:p>
    <w:tbl>
      <w:tblPr>
        <w:tblStyle w:val="TipTable"/>
        <w:tblW w:w="0" w:type="auto"/>
        <w:tblLook w:val="04A0" w:firstRow="1" w:lastRow="0" w:firstColumn="1" w:lastColumn="0" w:noHBand="0" w:noVBand="1"/>
      </w:tblPr>
      <w:tblGrid>
        <w:gridCol w:w="556"/>
        <w:gridCol w:w="8470"/>
      </w:tblGrid>
      <w:tr w:rsidRPr="005B678D" w:rsidR="5F7563C4" w:rsidTr="30C73757" w14:paraId="5D7CD704" w14:textId="77777777">
        <w:tc>
          <w:tcPr>
            <w:cnfStyle w:val="001000000000" w:firstRow="0" w:lastRow="0" w:firstColumn="1" w:lastColumn="0" w:oddVBand="0" w:evenVBand="0" w:oddHBand="0" w:evenHBand="0" w:firstRowFirstColumn="0" w:firstRowLastColumn="0" w:lastRowFirstColumn="0" w:lastRowLastColumn="0"/>
            <w:tcW w:w="556" w:type="dxa"/>
          </w:tcPr>
          <w:p w:rsidRPr="005B678D" w:rsidR="5F7563C4" w:rsidP="19D6B594" w:rsidRDefault="5F7563C4" w14:paraId="1CB5DD53" w14:textId="77777777">
            <w:pPr>
              <w:jc w:val="both"/>
              <w:rPr>
                <w:lang w:val="es-AR"/>
              </w:rPr>
            </w:pPr>
            <w:r w:rsidRPr="005B678D">
              <w:rPr>
                <w:noProof/>
                <w:lang w:val="es-AR"/>
              </w:rPr>
              <mc:AlternateContent>
                <mc:Choice Requires="wpg">
                  <w:drawing>
                    <wp:inline distT="0" distB="0" distL="0" distR="0" wp14:anchorId="65FFFA91" wp14:editId="283C6DEF">
                      <wp:extent cx="141605" cy="141605"/>
                      <wp:effectExtent l="0" t="0" r="0" b="0"/>
                      <wp:docPr id="26641316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5" name="Rectangle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6" name="Freeform 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6FC2317">
                    <v:group id="Group 5" style="width:11.15pt;height:11.15pt;mso-position-horizontal-relative:char;mso-position-vertical-relative:line" coordsize="141605,141605" o:spid="_x0000_s1026" w14:anchorId="1A450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zf4I03kIAAA1KAAADgAAAAAAAAAA&#10;AAAAAAAuAgAAZHJzL2Uyb0RvYy54bWxQSwECLQAUAAYACAAAACEABeIMPdkAAAADAQAADwAAAAAA&#10;AAAAAAAAAADTCgAAZHJzL2Rvd25yZXYueG1sUEsFBgAAAAAEAAQA8wAAANkLAAAAAA==&#10;">
                      <v:rect id="Rectangle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"/>
                      <v:shape id="Freeform 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8470" w:type="dxa"/>
          </w:tcPr>
          <w:p w:rsidRPr="005B678D" w:rsidR="5F7563C4" w:rsidP="19D6B594" w:rsidRDefault="751A81E1" w14:paraId="7B47CEF7" w14:textId="5D0E59F0">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Cuando se implementa un nuevo sistema</w:t>
            </w:r>
            <w:r w:rsidRPr="005B678D" w:rsidR="0D034A47">
              <w:rPr>
                <w:lang w:val="es-AR"/>
              </w:rPr>
              <w:t xml:space="preserve"> o nuevo módulo</w:t>
            </w:r>
            <w:r w:rsidRPr="005B678D">
              <w:rPr>
                <w:lang w:val="es-AR"/>
              </w:rPr>
              <w:t>, habitualmente se requiere migrar la información del sistema actual. El costo de la migración estará asociado al volumen y al soporte de dichos datos, y puede que primeramente sea necesario convertir el formato de los datos, consolidarlos con otras fuentes, depurar, eliminar duplicidad, obsolescencia y errores de carga. Cuantificar el volumen de datos a migrar y los requisitos técnicos para poder llevarlo a cabo. Si el proveedor lo incluye, especifique su costo.</w:t>
            </w:r>
          </w:p>
        </w:tc>
      </w:tr>
    </w:tbl>
    <w:p w:rsidRPr="005B678D" w:rsidR="005F77F3" w:rsidP="19D6B594" w:rsidRDefault="005F77F3" w14:paraId="7462F99C" w14:textId="7BDFBA1A">
      <w:pPr>
        <w:pStyle w:val="Ttulo2"/>
        <w:jc w:val="both"/>
        <w:rPr>
          <w:rFonts w:eastAsiaTheme="minorEastAsia"/>
          <w:lang w:val="es-AR"/>
        </w:rPr>
      </w:pPr>
      <w:r w:rsidRPr="005B678D">
        <w:rPr>
          <w:lang w:val="es-AR"/>
        </w:rPr>
        <w:t>Hardware</w:t>
      </w:r>
    </w:p>
    <w:tbl>
      <w:tblPr>
        <w:tblStyle w:val="TipTable"/>
        <w:tblW w:w="5000" w:type="pct"/>
        <w:tblLook w:val="04A0" w:firstRow="1" w:lastRow="0" w:firstColumn="1" w:lastColumn="0" w:noHBand="0" w:noVBand="1"/>
      </w:tblPr>
      <w:tblGrid>
        <w:gridCol w:w="556"/>
        <w:gridCol w:w="8470"/>
      </w:tblGrid>
      <w:tr w:rsidRPr="005B678D" w:rsidR="005F77F3" w:rsidTr="30C73757" w14:paraId="3ACE81CD"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140ECACA" w14:textId="77777777">
            <w:pPr>
              <w:jc w:val="both"/>
              <w:rPr>
                <w:lang w:val="es-AR"/>
              </w:rPr>
            </w:pPr>
            <w:r w:rsidRPr="005B678D">
              <w:rPr>
                <w:noProof/>
                <w:lang w:val="es-AR" w:eastAsia="en-US"/>
              </w:rPr>
              <mc:AlternateContent>
                <mc:Choice Requires="wpg">
                  <w:drawing>
                    <wp:inline distT="0" distB="0" distL="0" distR="0" wp14:anchorId="6978D9A4" wp14:editId="5C425825">
                      <wp:extent cx="141605" cy="141605"/>
                      <wp:effectExtent l="0" t="0" r="0" b="0"/>
                      <wp:docPr id="15"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angle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 name="Freeform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44A98968">
                    <v:group id="Group 5" style="width:11.15pt;height:11.15pt;mso-position-horizontal-relative:char;mso-position-vertical-relative:line" coordsize="141605,141605" o:spid="_x0000_s1026" w14:anchorId="59C63E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CORE6d3CAAAMCgAAA4AAAAAAAAAAAAA&#10;AAAALgIAAGRycy9lMm9Eb2MueG1sUEsBAi0AFAAGAAgAAAAhAAXiDD3ZAAAAAwEAAA8AAAAAAAAA&#10;AAAAAAAA0QoAAGRycy9kb3ducmV2LnhtbFBLBQYAAAAABAAEAPMAAADXCwAAAAA=&#10;">
                      <v:rect id="Rectangle 3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shape id="Freeform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16865744" w14:textId="0B0D8B21">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La implementación de un</w:t>
            </w:r>
            <w:r w:rsidRPr="005B678D" w:rsidR="20D1BC25">
              <w:rPr>
                <w:lang w:val="es-AR"/>
              </w:rPr>
              <w:t xml:space="preserve">a solución </w:t>
            </w:r>
            <w:r w:rsidRPr="005B678D">
              <w:rPr>
                <w:lang w:val="es-AR"/>
              </w:rPr>
              <w:t xml:space="preserve">on-premise seguramente requerirá adquirir nuevo hardware o actualizar el corriente para funcionar correctamente. Esto puede incluir servidores de aplicación y base de datos, terminales de usuario, infraestructura de redes, etc., algunos de los cuales también serán necesarios para una </w:t>
            </w:r>
            <w:r w:rsidRPr="005B678D" w:rsidR="60E69DE6">
              <w:rPr>
                <w:lang w:val="es-AR"/>
              </w:rPr>
              <w:t xml:space="preserve">solución </w:t>
            </w:r>
            <w:r w:rsidRPr="005B678D">
              <w:rPr>
                <w:lang w:val="es-AR"/>
              </w:rPr>
              <w:t>de tipo SaaS. Para cualquier caso, si no se cuenta con PCs modernas con navegadores web actualizados, posiblemente sea necesario comprar equipos. Además se puede requerir la compra de algún equipo adicional, por ejemplo, para realizar respaldos de la información.</w:t>
            </w:r>
          </w:p>
        </w:tc>
      </w:tr>
    </w:tbl>
    <w:p w:rsidRPr="005B678D" w:rsidR="646A3740" w:rsidP="19D6B594" w:rsidRDefault="646A3740" w14:paraId="42CFD5CA" w14:textId="6E9A335D">
      <w:pPr>
        <w:pStyle w:val="Ttulo2"/>
        <w:jc w:val="both"/>
        <w:rPr>
          <w:rFonts w:asciiTheme="minorEastAsia" w:hAnsiTheme="minorEastAsia" w:eastAsiaTheme="minorEastAsia" w:cstheme="minorEastAsia"/>
          <w:szCs w:val="24"/>
          <w:lang w:val="es-AR"/>
        </w:rPr>
      </w:pPr>
      <w:r w:rsidRPr="005B678D">
        <w:rPr>
          <w:lang w:val="es-AR"/>
        </w:rPr>
        <w:t>Seguridad del Negocio y de la Información</w:t>
      </w:r>
    </w:p>
    <w:tbl>
      <w:tblPr>
        <w:tblStyle w:val="TipTable"/>
        <w:tblW w:w="0" w:type="auto"/>
        <w:tblLook w:val="04A0" w:firstRow="1" w:lastRow="0" w:firstColumn="1" w:lastColumn="0" w:noHBand="0" w:noVBand="1"/>
      </w:tblPr>
      <w:tblGrid>
        <w:gridCol w:w="556"/>
        <w:gridCol w:w="8470"/>
      </w:tblGrid>
      <w:tr w:rsidRPr="005B678D" w:rsidR="5F7563C4" w:rsidTr="30C73757" w14:paraId="10E5627E" w14:textId="77777777">
        <w:tc>
          <w:tcPr>
            <w:cnfStyle w:val="001000000000" w:firstRow="0" w:lastRow="0" w:firstColumn="1" w:lastColumn="0" w:oddVBand="0" w:evenVBand="0" w:oddHBand="0" w:evenHBand="0" w:firstRowFirstColumn="0" w:firstRowLastColumn="0" w:lastRowFirstColumn="0" w:lastRowLastColumn="0"/>
            <w:tcW w:w="556" w:type="dxa"/>
          </w:tcPr>
          <w:p w:rsidRPr="005B678D" w:rsidR="5F7563C4" w:rsidP="19D6B594" w:rsidRDefault="5F7563C4" w14:paraId="21F3401B" w14:textId="77777777">
            <w:pPr>
              <w:jc w:val="both"/>
              <w:rPr>
                <w:lang w:val="es-AR"/>
              </w:rPr>
            </w:pPr>
            <w:r w:rsidRPr="005B678D">
              <w:rPr>
                <w:noProof/>
                <w:lang w:val="es-AR"/>
              </w:rPr>
              <mc:AlternateContent>
                <mc:Choice Requires="wpg">
                  <w:drawing>
                    <wp:inline distT="0" distB="0" distL="0" distR="0" wp14:anchorId="32428DBF" wp14:editId="283C6DEF">
                      <wp:extent cx="141605" cy="141605"/>
                      <wp:effectExtent l="0" t="0" r="0" b="0"/>
                      <wp:docPr id="236331982"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 name="Rectangle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 name="Freeform 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B39D8FE">
                    <v:group id="Group 5" style="width:11.15pt;height:11.15pt;mso-position-horizontal-relative:char;mso-position-vertical-relative:line" coordsize="141605,141605" o:spid="_x0000_s1026" w14:anchorId="7FCE3D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A+gnNaeAgAADMoAAAOAAAAAAAAAAAA&#10;AAAAAC4CAABkcnMvZTJvRG9jLnhtbFBLAQItABQABgAIAAAAIQAF4gw92QAAAAMBAAAPAAAAAAAA&#10;AAAAAAAAANIKAABkcnMvZG93bnJldi54bWxQSwUGAAAAAAQABADzAAAA2AsAAAAA&#10;">
                      <v:rect id="Rectangle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"/>
                      <v:shape id="Freeform 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8470" w:type="dxa"/>
          </w:tcPr>
          <w:p w:rsidRPr="005B678D" w:rsidR="5F7563C4" w:rsidP="19D6B594" w:rsidRDefault="4BC04261" w14:paraId="349BE367" w14:textId="34A55229">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La transformación digital, Big Data y otras tendencias generan un volumen cada vez más importante de información que </w:t>
            </w:r>
            <w:r w:rsidRPr="005B678D" w:rsidR="63C086D3">
              <w:rPr>
                <w:lang w:val="es-AR"/>
              </w:rPr>
              <w:t>debe protegerse de ataques externos. Actualmente las empresas pueden sufrir importantes inconvenientes descuidando la seguridad de la información, cuyos objetivos centrales consisten en garantizar la conf</w:t>
            </w:r>
            <w:r w:rsidRPr="005B678D" w:rsidR="476494F6">
              <w:rPr>
                <w:lang w:val="es-AR"/>
              </w:rPr>
              <w:t>idencialidad, integridad y disponibilidad. Dependiendo de la gravedad</w:t>
            </w:r>
            <w:r w:rsidRPr="005B678D" w:rsidR="03CEDBE7">
              <w:rPr>
                <w:lang w:val="es-AR"/>
              </w:rPr>
              <w:t xml:space="preserve"> </w:t>
            </w:r>
            <w:r w:rsidRPr="005B678D" w:rsidR="476494F6">
              <w:rPr>
                <w:lang w:val="es-AR"/>
              </w:rPr>
              <w:t xml:space="preserve">puede impactar </w:t>
            </w:r>
            <w:r w:rsidRPr="005B678D" w:rsidR="507B1FE6">
              <w:rPr>
                <w:lang w:val="es-AR"/>
              </w:rPr>
              <w:t xml:space="preserve">incluso </w:t>
            </w:r>
            <w:r w:rsidRPr="005B678D" w:rsidR="1250BAB1">
              <w:rPr>
                <w:lang w:val="es-AR"/>
              </w:rPr>
              <w:t>en la continuidad del negocio</w:t>
            </w:r>
            <w:r w:rsidRPr="005B678D" w:rsidR="116529D5">
              <w:rPr>
                <w:lang w:val="es-AR"/>
              </w:rPr>
              <w:t>.</w:t>
            </w:r>
          </w:p>
        </w:tc>
      </w:tr>
    </w:tbl>
    <w:p w:rsidRPr="005B678D" w:rsidR="005F77F3" w:rsidP="00252044" w:rsidRDefault="005F77F3" w14:paraId="6B739E31" w14:textId="3F71E899">
      <w:pPr>
        <w:pStyle w:val="Ttulo2"/>
        <w:rPr>
          <w:rFonts w:asciiTheme="minorEastAsia" w:hAnsiTheme="minorEastAsia" w:eastAsiaTheme="minorEastAsia" w:cstheme="minorEastAsia"/>
          <w:szCs w:val="24"/>
          <w:lang w:val="es-AR"/>
        </w:rPr>
      </w:pPr>
      <w:r w:rsidRPr="005B678D">
        <w:rPr>
          <w:lang w:val="es-AR"/>
        </w:rPr>
        <w:t>Otros costos</w:t>
      </w:r>
    </w:p>
    <w:tbl>
      <w:tblPr>
        <w:tblStyle w:val="TipTable"/>
        <w:tblW w:w="5000" w:type="pct"/>
        <w:tblLook w:val="04A0" w:firstRow="1" w:lastRow="0" w:firstColumn="1" w:lastColumn="0" w:noHBand="0" w:noVBand="1"/>
      </w:tblPr>
      <w:tblGrid>
        <w:gridCol w:w="556"/>
        <w:gridCol w:w="8470"/>
      </w:tblGrid>
      <w:tr w:rsidRPr="005B678D" w:rsidR="005F77F3" w:rsidTr="19D6B594" w14:paraId="5D10519D"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4D88AA12" w14:textId="77777777">
            <w:pPr>
              <w:jc w:val="both"/>
              <w:rPr>
                <w:lang w:val="es-AR"/>
              </w:rPr>
            </w:pPr>
            <w:r w:rsidRPr="005B678D">
              <w:rPr>
                <w:noProof/>
                <w:lang w:val="es-AR" w:eastAsia="en-US"/>
              </w:rPr>
              <mc:AlternateContent>
                <mc:Choice Requires="wpg">
                  <w:drawing>
                    <wp:inline distT="0" distB="0" distL="0" distR="0" wp14:anchorId="31523AD3" wp14:editId="3AA771B1">
                      <wp:extent cx="141605" cy="141605"/>
                      <wp:effectExtent l="0" t="0" r="0" b="0"/>
                      <wp:docPr id="27"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8" name="Rectangle 2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9" name="Freeform 23"/>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1FF3FF6">
                    <v:group id="Group 5" style="width:11.15pt;height:11.15pt;mso-position-horizontal-relative:char;mso-position-vertical-relative:line" coordsize="141605,141605" o:spid="_x0000_s1026" w14:anchorId="06A55E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ipndAgAADA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">
                      <v:rect id="Rectangle 22"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"/>
                      <v:shape id="Freeform 23"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0EF16084"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En esta sección se pueden incluir otros costos que se deban considerar.</w:t>
            </w:r>
          </w:p>
        </w:tc>
      </w:tr>
    </w:tbl>
    <w:p w:rsidRPr="005B678D" w:rsidR="73DAD5B0" w:rsidP="19D6B594" w:rsidRDefault="73DAD5B0" w14:paraId="1738F02B" w14:textId="18087D25">
      <w:pPr>
        <w:jc w:val="both"/>
        <w:rPr>
          <w:lang w:val="es-AR"/>
        </w:rPr>
      </w:pPr>
    </w:p>
    <w:p w:rsidRPr="005B678D" w:rsidR="005F77F3" w:rsidP="19D6B594" w:rsidRDefault="007B647B" w14:paraId="6A365C90" w14:textId="1983127C">
      <w:pPr>
        <w:pStyle w:val="Ttulo1"/>
        <w:jc w:val="both"/>
        <w:rPr>
          <w:sz w:val="24"/>
          <w:szCs w:val="24"/>
          <w:u w:val="single"/>
          <w:lang w:val="es-AR"/>
        </w:rPr>
      </w:pPr>
      <w:r w:rsidRPr="005B678D">
        <w:rPr>
          <w:sz w:val="24"/>
          <w:szCs w:val="24"/>
          <w:u w:val="single"/>
          <w:lang w:val="es-AR"/>
        </w:rPr>
        <w:t>Costo recurrente</w:t>
      </w:r>
    </w:p>
    <w:p w:rsidRPr="005B678D" w:rsidR="00C2192F" w:rsidP="19D6B594" w:rsidRDefault="009672C0" w14:paraId="20489D9C" w14:textId="72DCC435">
      <w:pPr>
        <w:jc w:val="both"/>
        <w:rPr>
          <w:lang w:val="es-AR"/>
        </w:rPr>
      </w:pPr>
      <w:r w:rsidRPr="005B678D">
        <w:rPr>
          <w:lang w:val="es-AR"/>
        </w:rPr>
        <w:t>En esta sección se deben relevar y evaluar los costos anuales que requerirá el proyecto de acuerdo a estos ítems:</w:t>
      </w:r>
    </w:p>
    <w:p w:rsidRPr="005B678D" w:rsidR="00C2192F" w:rsidRDefault="00C2192F" w14:paraId="31F8E7DC" w14:textId="0D8FC6E6">
      <w:pPr>
        <w:pStyle w:val="Ttulo2"/>
        <w:numPr>
          <w:ilvl w:val="0"/>
          <w:numId w:val="13"/>
        </w:numPr>
        <w:jc w:val="both"/>
        <w:rPr>
          <w:lang w:val="es-AR"/>
        </w:rPr>
      </w:pPr>
      <w:r w:rsidRPr="005B678D">
        <w:rPr>
          <w:lang w:val="es-AR"/>
        </w:rPr>
        <w:t xml:space="preserve">Mantenimiento y </w:t>
      </w:r>
      <w:r w:rsidRPr="005B678D" w:rsidR="32FD1B0D">
        <w:rPr>
          <w:lang w:val="es-AR"/>
        </w:rPr>
        <w:t>s</w:t>
      </w:r>
      <w:r w:rsidRPr="005B678D">
        <w:rPr>
          <w:lang w:val="es-AR"/>
        </w:rPr>
        <w:t>oporte</w:t>
      </w:r>
    </w:p>
    <w:tbl>
      <w:tblPr>
        <w:tblStyle w:val="TipTable"/>
        <w:tblW w:w="5000" w:type="pct"/>
        <w:tblLook w:val="04A0" w:firstRow="1" w:lastRow="0" w:firstColumn="1" w:lastColumn="0" w:noHBand="0" w:noVBand="1"/>
      </w:tblPr>
      <w:tblGrid>
        <w:gridCol w:w="556"/>
        <w:gridCol w:w="8470"/>
      </w:tblGrid>
      <w:tr w:rsidRPr="005B678D" w:rsidR="005F77F3" w:rsidTr="30C73757" w14:paraId="74792280"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0F15251A" w14:textId="77777777">
            <w:pPr>
              <w:jc w:val="both"/>
              <w:rPr>
                <w:lang w:val="es-AR"/>
              </w:rPr>
            </w:pPr>
            <w:r w:rsidRPr="005B678D">
              <w:rPr>
                <w:noProof/>
                <w:lang w:val="es-AR" w:eastAsia="en-US"/>
              </w:rPr>
              <mc:AlternateContent>
                <mc:Choice Requires="wpg">
                  <w:drawing>
                    <wp:inline distT="0" distB="0" distL="0" distR="0" wp14:anchorId="44C16041" wp14:editId="499665FE">
                      <wp:extent cx="141605" cy="141605"/>
                      <wp:effectExtent l="0" t="0" r="0" b="0"/>
                      <wp:docPr id="30"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1" name="Rectangle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2" name="Freeform 1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0944E58">
                    <v:group id="Group 5" style="width:11.15pt;height:11.15pt;mso-position-horizontal-relative:char;mso-position-vertical-relative:line" coordsize="141605,141605" o:spid="_x0000_s1026" w14:anchorId="598DB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7KZdwgAADA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Bdrspl3CAAAMCgAAA4AAAAAAAAAAAAA&#10;AAAALgIAAGRycy9lMm9Eb2MueG1sUEsBAi0AFAAGAAgAAAAhAAXiDD3ZAAAAAwEAAA8AAAAAAAAA&#10;AAAAAAAA0QoAAGRycy9kb3ducmV2LnhtbFBLBQYAAAAABAAEAPMAAADXCwAAAAA=&#10;">
                      <v:rect id="Rectangle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"/>
                      <v:shape id="Freeform 14"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393D01C1" w14:textId="6DC3F0E8">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Los modelos </w:t>
            </w:r>
            <w:r w:rsidRPr="005B678D" w:rsidR="323652C2">
              <w:rPr>
                <w:lang w:val="es-AR"/>
              </w:rPr>
              <w:t xml:space="preserve">tradicionales </w:t>
            </w:r>
            <w:r w:rsidRPr="005B678D">
              <w:rPr>
                <w:lang w:val="es-AR"/>
              </w:rPr>
              <w:t>on-premise típicamente requieren un contrato de mantenimiento anual que incluye soporte, actualizaciones y parches que corrigen defectos. Estos contratos generalmente se valúan entre un 15% y 22% del costo de licencia, con aumentos anuales. Los plazos suelen ser negociables, pero el precio puede cambiar al término del contrato. En cambio, los proveedores de SaaS generalmente incluyen en un mismo paquete los costos de mantenimiento y soporte junto con la cuota de suscripción. El tipo de paquete que ofrecen variará en costos y servicios, pero como mínimo incluirá un soporte básico y algunos fixes del lado del proveedor. Sin embargo, muchos ofrecerán un paquete "Premium" que será comparable en calidad y precio al de la modalidad on-premise. Detalle la modalidad, alcance y costos asociados a las diferentes alternativas de soporte que el cliente puede contratar, junto con sus recomendaciones para cada caso.</w:t>
            </w:r>
          </w:p>
        </w:tc>
      </w:tr>
    </w:tbl>
    <w:p w:rsidRPr="005B678D" w:rsidR="005F77F3" w:rsidP="19D6B594" w:rsidRDefault="005F77F3" w14:paraId="7A24A71B" w14:textId="3A665F90">
      <w:pPr>
        <w:pStyle w:val="Ttulo2"/>
        <w:numPr>
          <w:ilvl w:val="0"/>
          <w:numId w:val="13"/>
        </w:numPr>
        <w:jc w:val="both"/>
        <w:rPr>
          <w:lang w:val="es-AR"/>
        </w:rPr>
      </w:pPr>
      <w:r w:rsidRPr="005B678D">
        <w:rPr>
          <w:lang w:val="es-AR"/>
        </w:rPr>
        <w:t xml:space="preserve">Actualización de hardware </w:t>
      </w:r>
    </w:p>
    <w:tbl>
      <w:tblPr>
        <w:tblStyle w:val="TipTable"/>
        <w:tblW w:w="5000" w:type="pct"/>
        <w:tblLook w:val="04A0" w:firstRow="1" w:lastRow="0" w:firstColumn="1" w:lastColumn="0" w:noHBand="0" w:noVBand="1"/>
      </w:tblPr>
      <w:tblGrid>
        <w:gridCol w:w="556"/>
        <w:gridCol w:w="8470"/>
      </w:tblGrid>
      <w:tr w:rsidRPr="005B678D" w:rsidR="005F77F3" w:rsidTr="30C73757" w14:paraId="2AA4AF46"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6B2BA926" w14:textId="77777777">
            <w:pPr>
              <w:jc w:val="both"/>
              <w:rPr>
                <w:lang w:val="es-AR"/>
              </w:rPr>
            </w:pPr>
            <w:r w:rsidRPr="005B678D">
              <w:rPr>
                <w:noProof/>
                <w:lang w:val="es-AR" w:eastAsia="en-US"/>
              </w:rPr>
              <mc:AlternateContent>
                <mc:Choice Requires="wpg">
                  <w:drawing>
                    <wp:inline distT="0" distB="0" distL="0" distR="0" wp14:anchorId="29D3ACF2" wp14:editId="389E9A6E">
                      <wp:extent cx="141605" cy="141605"/>
                      <wp:effectExtent l="0" t="0" r="0" b="0"/>
                      <wp:docPr id="3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4" name="Rectangle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8" name="Freeform 1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6BBE8319">
                    <v:group id="Group 5" style="width:11.15pt;height:11.15pt;mso-position-horizontal-relative:char;mso-position-vertical-relative:line" coordsize="141605,141605" o:spid="_x0000_s1026" w14:anchorId="76489B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t/xeQgAADA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zXLf8XkIAAAwKAAADgAAAAAAAAAA&#10;AAAAAAAuAgAAZHJzL2Uyb0RvYy54bWxQSwECLQAUAAYACAAAACEABeIMPdkAAAADAQAADwAAAAAA&#10;AAAAAAAAAADTCgAAZHJzL2Rvd25yZXYueG1sUEsFBgAAAAAEAAQA8wAAANkLAAAAAA==&#10;">
                      <v:rect id="Rectangle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"/>
                      <v:shape id="Freeform 14"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wxwgAAANsAAAAPAAAAZHJzL2Rvd25yZXYueG1sRE9Na8JA&#10;EL0X+h+WKXirm1Yw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DPGL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0504F7D7" w14:textId="5BB33EBE">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En la medida que </w:t>
            </w:r>
            <w:r w:rsidRPr="005B678D" w:rsidR="6E05F982">
              <w:rPr>
                <w:lang w:val="es-AR"/>
              </w:rPr>
              <w:t>la solución lo necesite</w:t>
            </w:r>
            <w:r w:rsidRPr="005B678D">
              <w:rPr>
                <w:lang w:val="es-AR"/>
              </w:rPr>
              <w:t>, posiblemente se requiera mayor capacidad de hardware que aquella con la que se cuenta.</w:t>
            </w:r>
          </w:p>
        </w:tc>
      </w:tr>
    </w:tbl>
    <w:p w:rsidRPr="005B678D" w:rsidR="005F77F3" w:rsidP="19D6B594" w:rsidRDefault="005F77F3" w14:paraId="0A2A542F" w14:textId="77777777">
      <w:pPr>
        <w:pStyle w:val="Ttulo2"/>
        <w:numPr>
          <w:ilvl w:val="0"/>
          <w:numId w:val="13"/>
        </w:numPr>
        <w:jc w:val="both"/>
        <w:rPr>
          <w:lang w:val="es-AR"/>
        </w:rPr>
      </w:pPr>
      <w:r w:rsidRPr="005B678D">
        <w:rPr>
          <w:lang w:val="es-AR"/>
        </w:rPr>
        <w:t>Capacitación</w:t>
      </w:r>
    </w:p>
    <w:tbl>
      <w:tblPr>
        <w:tblStyle w:val="TipTable"/>
        <w:tblW w:w="5000" w:type="pct"/>
        <w:tblLook w:val="04A0" w:firstRow="1" w:lastRow="0" w:firstColumn="1" w:lastColumn="0" w:noHBand="0" w:noVBand="1"/>
      </w:tblPr>
      <w:tblGrid>
        <w:gridCol w:w="556"/>
        <w:gridCol w:w="8470"/>
      </w:tblGrid>
      <w:tr w:rsidRPr="005B678D" w:rsidR="005F77F3" w:rsidTr="30C73757" w14:paraId="1EBBEA18"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14EC3C09" w14:textId="77777777">
            <w:pPr>
              <w:jc w:val="both"/>
              <w:rPr>
                <w:lang w:val="es-AR"/>
              </w:rPr>
            </w:pPr>
            <w:r w:rsidRPr="005B678D">
              <w:rPr>
                <w:noProof/>
                <w:lang w:val="es-AR" w:eastAsia="en-US"/>
              </w:rPr>
              <mc:AlternateContent>
                <mc:Choice Requires="wpg">
                  <w:drawing>
                    <wp:inline distT="0" distB="0" distL="0" distR="0" wp14:anchorId="3797319F" wp14:editId="3E577B6D">
                      <wp:extent cx="141605" cy="141605"/>
                      <wp:effectExtent l="0" t="0" r="0" b="0"/>
                      <wp:docPr id="9"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27B67E49">
                    <v:group id="Group 5" style="width:11.15pt;height:11.15pt;mso-position-horizontal-relative:char;mso-position-vertical-relative:line" coordsize="141605,141605" o:spid="_x0000_s1026" w14:anchorId="7773AC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h7oeggAAC8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30C73757" w:rsidRDefault="005F77F3" w14:paraId="45C7D825"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w:t>
            </w:r>
            <w:r w:rsidRPr="005B678D">
              <w:rPr>
                <w:szCs w:val="16"/>
                <w:lang w:val="es-AR"/>
              </w:rPr>
              <w:t>l entrenamiento de los usuarios es crítico para obtener mejores resultados de la implementación. La rotación del personal puede requerir enviar a los nuevos empleados a programas de capacitación dentro de las instalaciones del proveedor, o trasladar a los capacitadores a la empresa. También se puede participar en webinars, crear cursos personalizados, e-learnings y documentación específica. Los costos de entrenamiento suelen ser un poco menores en los sistemas SaaS, dado que por lo general se apoyan en modalidades de capacitación y asistencia on-line, los cuales resultan más económicos. Sin embargo, para cualquier opción, se deben considerar modalidades y costos de capacitación adicional a la incluida en la implementación.</w:t>
            </w:r>
          </w:p>
        </w:tc>
      </w:tr>
    </w:tbl>
    <w:p w:rsidRPr="005B678D" w:rsidR="00C2192F" w:rsidP="19D6B594" w:rsidRDefault="00C2192F" w14:paraId="23FF243D" w14:textId="57BD45CE">
      <w:pPr>
        <w:pStyle w:val="Ttulo2"/>
        <w:numPr>
          <w:ilvl w:val="0"/>
          <w:numId w:val="13"/>
        </w:numPr>
        <w:jc w:val="both"/>
        <w:rPr>
          <w:rFonts w:eastAsiaTheme="minorEastAsia"/>
          <w:szCs w:val="24"/>
          <w:lang w:val="es-AR"/>
        </w:rPr>
      </w:pPr>
      <w:r w:rsidRPr="005B678D">
        <w:rPr>
          <w:lang w:val="es-AR"/>
        </w:rPr>
        <w:t>Certificaciones</w:t>
      </w:r>
    </w:p>
    <w:tbl>
      <w:tblPr>
        <w:tblStyle w:val="TipTable"/>
        <w:tblW w:w="5000" w:type="pct"/>
        <w:tblLook w:val="04A0" w:firstRow="1" w:lastRow="0" w:firstColumn="1" w:lastColumn="0" w:noHBand="0" w:noVBand="1"/>
      </w:tblPr>
      <w:tblGrid>
        <w:gridCol w:w="556"/>
        <w:gridCol w:w="8470"/>
      </w:tblGrid>
      <w:tr w:rsidRPr="005B678D" w:rsidR="00C2192F" w:rsidTr="30C73757" w14:paraId="31CBB3DE"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C2192F" w:rsidP="19D6B594" w:rsidRDefault="00C2192F" w14:paraId="0274C4F5" w14:textId="77777777">
            <w:pPr>
              <w:jc w:val="both"/>
              <w:rPr>
                <w:lang w:val="es-AR"/>
              </w:rPr>
            </w:pPr>
            <w:r w:rsidRPr="005B678D">
              <w:rPr>
                <w:noProof/>
                <w:lang w:val="es-AR"/>
              </w:rPr>
              <mc:AlternateContent>
                <mc:Choice Requires="wpg">
                  <w:drawing>
                    <wp:inline distT="0" distB="0" distL="0" distR="0" wp14:anchorId="6EC007D0" wp14:editId="57F8B14B">
                      <wp:extent cx="141605" cy="141605"/>
                      <wp:effectExtent l="0" t="0" r="0" b="0"/>
                      <wp:docPr id="1906482635"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3" name="Rectangle 4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4" name="Freeform 4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4A0DAF37">
                    <v:group id="Group 5" style="width:11.15pt;height:11.15pt;mso-position-horizontal-relative:char;mso-position-vertical-relative:line" coordsize="141605,141605" o:spid="_x0000_s1026" w14:anchorId="01C1A3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mJVBf3kIAAA4KAAADgAAAAAAAAAA&#10;AAAAAAAuAgAAZHJzL2Uyb0RvYy54bWxQSwECLQAUAAYACAAAACEABeIMPdkAAAADAQAADwAAAAAA&#10;AAAAAAAAAADTCgAAZHJzL2Rvd25yZXYueG1sUEsFBgAAAAAEAAQA8wAAANkLAAAAAA==&#10;">
                      <v:rect id="Rectangle 4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"/>
                      <v:shape id="Freeform 44"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C2192F" w:rsidP="19D6B594" w:rsidRDefault="00C2192F" w14:paraId="54B4A932" w14:textId="391D56DD">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Las certificaciones son parte fundamental del capital de una organización tanto en su background corporativo como en la calidad profesional de sus recursos. En este apartado deben incluirse el costo recurrente de certificación de normas (</w:t>
            </w:r>
            <w:r w:rsidRPr="005B678D" w:rsidR="29DEC104">
              <w:rPr>
                <w:lang w:val="es-AR"/>
              </w:rPr>
              <w:t>por ejemplo</w:t>
            </w:r>
            <w:r w:rsidRPr="005B678D" w:rsidR="1E19F880">
              <w:rPr>
                <w:lang w:val="es-AR"/>
              </w:rPr>
              <w:t>,</w:t>
            </w:r>
            <w:r w:rsidRPr="005B678D" w:rsidR="29DEC104">
              <w:rPr>
                <w:lang w:val="es-AR"/>
              </w:rPr>
              <w:t xml:space="preserve"> el costo anual de recertificar normas ISO</w:t>
            </w:r>
            <w:r w:rsidRPr="005B678D">
              <w:rPr>
                <w:lang w:val="es-AR"/>
              </w:rPr>
              <w:t>)</w:t>
            </w:r>
            <w:r w:rsidRPr="005B678D" w:rsidR="29DEC104">
              <w:rPr>
                <w:lang w:val="es-AR"/>
              </w:rPr>
              <w:t xml:space="preserve"> como el costo anual de exámenes, reválida o cualquier arancel que con motivo de actualización de conocimientos deba incurrir </w:t>
            </w:r>
            <w:r w:rsidRPr="005B678D" w:rsidR="00623083">
              <w:rPr>
                <w:lang w:val="es-AR"/>
              </w:rPr>
              <w:t>los recursos de la organización</w:t>
            </w:r>
          </w:p>
        </w:tc>
      </w:tr>
    </w:tbl>
    <w:p w:rsidRPr="005B678D" w:rsidR="00C2192F" w:rsidRDefault="005F77F3" w14:paraId="3E4D7686" w14:textId="18E4E597">
      <w:pPr>
        <w:pStyle w:val="Ttulo2"/>
        <w:numPr>
          <w:ilvl w:val="0"/>
          <w:numId w:val="13"/>
        </w:numPr>
        <w:jc w:val="both"/>
        <w:rPr>
          <w:lang w:val="es-AR"/>
        </w:rPr>
      </w:pPr>
      <w:r w:rsidRPr="005B678D">
        <w:rPr>
          <w:lang w:val="es-AR"/>
        </w:rPr>
        <w:t xml:space="preserve">Otros costos </w:t>
      </w:r>
    </w:p>
    <w:tbl>
      <w:tblPr>
        <w:tblStyle w:val="TipTable"/>
        <w:tblW w:w="5000" w:type="pct"/>
        <w:tblLook w:val="04A0" w:firstRow="1" w:lastRow="0" w:firstColumn="1" w:lastColumn="0" w:noHBand="0" w:noVBand="1"/>
      </w:tblPr>
      <w:tblGrid>
        <w:gridCol w:w="556"/>
        <w:gridCol w:w="8470"/>
      </w:tblGrid>
      <w:tr w:rsidRPr="005B678D" w:rsidR="005F77F3" w:rsidTr="19D6B594" w14:paraId="530761A9"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19D6B594" w:rsidRDefault="005F77F3" w14:paraId="2B0A60AE" w14:textId="77777777">
            <w:pPr>
              <w:jc w:val="both"/>
              <w:rPr>
                <w:lang w:val="es-AR"/>
              </w:rPr>
            </w:pPr>
            <w:r w:rsidRPr="005B678D">
              <w:rPr>
                <w:noProof/>
                <w:lang w:val="es-AR" w:eastAsia="en-US"/>
              </w:rPr>
              <mc:AlternateContent>
                <mc:Choice Requires="wpg">
                  <w:drawing>
                    <wp:inline distT="0" distB="0" distL="0" distR="0" wp14:anchorId="3D26D632" wp14:editId="15F40E97">
                      <wp:extent cx="141605" cy="141605"/>
                      <wp:effectExtent l="0" t="0" r="0" b="0"/>
                      <wp:docPr id="48"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9"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0"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3A6F96E">
                    <v:group id="Group 5" style="width:11.15pt;height:11.15pt;mso-position-horizontal-relative:char;mso-position-vertical-relative:line" coordsize="141605,141605" o:spid="_x0000_s1026" w14:anchorId="41355F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XXSfAgAADA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WXwgAAANsAAAAPAAAAZHJzL2Rvd25yZXYueG1sRE9Na8JA&#10;EL0X+h+WKXirmxY0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DssV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19D6B594" w:rsidRDefault="005F77F3" w14:paraId="482BCA94" w14:textId="7777777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En esta sección se pueden incluir otros costos que se deban considerar. Por ejemplo, la contratación de personal de TI para el mantenimiento del sistema, consultoría por reingeniería de procesos, cambios en el contrato con el ISP para garantizar mejor conectividad, equipos e insumos para almacenamiento y respaldo, redundancia en la conexión y/u otra infraestructura.</w:t>
            </w:r>
          </w:p>
        </w:tc>
      </w:tr>
    </w:tbl>
    <w:p w:rsidRPr="005B678D" w:rsidR="005F77F3" w:rsidP="19D6B594" w:rsidRDefault="005F77F3" w14:paraId="5D3A7EB0" w14:textId="77777777">
      <w:pPr>
        <w:jc w:val="both"/>
        <w:rPr>
          <w:lang w:val="es-AR"/>
        </w:rPr>
      </w:pPr>
    </w:p>
    <w:p w:rsidRPr="005B678D" w:rsidR="009672C0" w:rsidP="19D6B594" w:rsidRDefault="00B222E0" w14:paraId="76DEF399" w14:textId="51C0414B">
      <w:pPr>
        <w:pStyle w:val="Ttulo1"/>
        <w:jc w:val="both"/>
        <w:rPr>
          <w:sz w:val="24"/>
          <w:szCs w:val="24"/>
          <w:u w:val="single"/>
          <w:lang w:val="es-AR"/>
        </w:rPr>
      </w:pPr>
      <w:r w:rsidRPr="005B678D">
        <w:rPr>
          <w:sz w:val="24"/>
          <w:szCs w:val="24"/>
          <w:u w:val="single"/>
          <w:lang w:val="es-AR"/>
        </w:rPr>
        <w:t>Costo total del propiedad / Costo total del servicio</w:t>
      </w:r>
    </w:p>
    <w:p w:rsidRPr="005B678D" w:rsidR="009672C0" w:rsidP="19D6B594" w:rsidRDefault="009672C0" w14:paraId="623423A0" w14:textId="7705D760">
      <w:pPr>
        <w:jc w:val="both"/>
        <w:rPr>
          <w:lang w:val="es-AR"/>
        </w:rPr>
      </w:pPr>
      <w:r w:rsidRPr="005B678D">
        <w:rPr>
          <w:lang w:val="es-AR"/>
        </w:rPr>
        <w:t>Para el cálculo del CTP</w:t>
      </w:r>
      <w:r w:rsidRPr="005B678D" w:rsidR="7BC25D03">
        <w:rPr>
          <w:lang w:val="es-AR"/>
        </w:rPr>
        <w:t>/CTS</w:t>
      </w:r>
      <w:r w:rsidRPr="005B678D">
        <w:rPr>
          <w:lang w:val="es-AR"/>
        </w:rPr>
        <w:t>, a los ítems identificados en la sección anterior agregue la proyección a 3 años</w:t>
      </w:r>
    </w:p>
    <w:p w:rsidRPr="005B678D" w:rsidR="005F77F3" w:rsidP="19D6B594" w:rsidRDefault="00B222E0" w14:paraId="54C8D96B" w14:textId="4865610A">
      <w:pPr>
        <w:pStyle w:val="Ttulo1"/>
        <w:tabs>
          <w:tab w:val="left" w:pos="2509"/>
        </w:tabs>
        <w:jc w:val="both"/>
        <w:rPr>
          <w:lang w:val="es-AR"/>
        </w:rPr>
      </w:pPr>
      <w:r w:rsidRPr="005B678D">
        <w:rPr>
          <w:lang w:val="es-AR"/>
        </w:rPr>
        <w:t>Resumen</w:t>
      </w:r>
      <w:r w:rsidRPr="005B678D" w:rsidR="6D7679D8">
        <w:rPr>
          <w:lang w:val="es-AR"/>
        </w:rPr>
        <w:tab/>
      </w:r>
    </w:p>
    <w:tbl>
      <w:tblPr>
        <w:tblStyle w:val="TipTable"/>
        <w:tblW w:w="5000" w:type="pct"/>
        <w:tblLook w:val="04A0" w:firstRow="1" w:lastRow="0" w:firstColumn="1" w:lastColumn="0" w:noHBand="0" w:noVBand="1"/>
      </w:tblPr>
      <w:tblGrid>
        <w:gridCol w:w="556"/>
        <w:gridCol w:w="8470"/>
      </w:tblGrid>
      <w:tr w:rsidRPr="005B678D" w:rsidR="005A078D" w:rsidTr="19D6B594" w14:paraId="015D303B"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A078D" w:rsidP="19D6B594" w:rsidRDefault="005A078D" w14:paraId="4797785D" w14:textId="77777777">
            <w:pPr>
              <w:jc w:val="both"/>
              <w:rPr>
                <w:lang w:val="es-AR"/>
              </w:rPr>
            </w:pPr>
            <w:r w:rsidRPr="005B678D">
              <w:rPr>
                <w:noProof/>
                <w:lang w:val="es-AR" w:eastAsia="en-US"/>
              </w:rPr>
              <mc:AlternateContent>
                <mc:Choice Requires="wpg">
                  <w:drawing>
                    <wp:inline distT="0" distB="0" distL="0" distR="0" wp14:anchorId="6F0FEAB9" wp14:editId="50ACAA40">
                      <wp:extent cx="141605" cy="141605"/>
                      <wp:effectExtent l="0" t="0" r="0" b="0"/>
                      <wp:docPr id="42"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5"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6"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336E8B8">
                    <v:group id="Group 5" style="width:11.15pt;height:11.15pt;mso-position-horizontal-relative:char;mso-position-vertical-relative:line" coordsize="141605,141605" o:spid="_x0000_s1026" w14:anchorId="2A1A3E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BoCRTeeAgAADAoAAAOAAAAAAAAAAAA&#10;AAAAAC4CAABkcnMvZTJvRG9jLnhtbFBLAQItABQABgAIAAAAIQAF4gw92QAAAAMBAAAPAAAAAAAA&#10;AAAAAAAAANIKAABkcnMvZG93bnJldi54bWxQSwUGAAAAAAQABADzAAAA2As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A078D" w:rsidP="19D6B594" w:rsidRDefault="4132F1A9" w14:paraId="18F16FDD" w14:textId="16A950D7">
            <w:pPr>
              <w:pStyle w:val="TipText"/>
              <w:jc w:val="both"/>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Para la comparación del aspecto económico de los proveedores evaluados se deben presentar los resultados en </w:t>
            </w:r>
            <w:r w:rsidRPr="005B678D" w:rsidR="00315BA6">
              <w:rPr>
                <w:lang w:val="es-AR"/>
              </w:rPr>
              <w:t>tablero de Excel que resuma dinámicamente los puntos bajo análisis</w:t>
            </w:r>
            <w:r w:rsidRPr="005B678D">
              <w:rPr>
                <w:lang w:val="es-AR"/>
              </w:rPr>
              <w:t>.</w:t>
            </w:r>
          </w:p>
        </w:tc>
      </w:tr>
    </w:tbl>
    <w:p w:rsidRPr="005B678D" w:rsidR="6D7679D8" w:rsidP="19D6B594" w:rsidRDefault="00623083" w14:paraId="5165573F" w14:textId="55BBD15B">
      <w:pPr>
        <w:pStyle w:val="Ttulo2"/>
        <w:numPr>
          <w:ilvl w:val="0"/>
          <w:numId w:val="0"/>
        </w:numPr>
        <w:jc w:val="both"/>
        <w:rPr>
          <w:lang w:val="es-AR"/>
        </w:rPr>
      </w:pPr>
      <w:r w:rsidRPr="005B678D">
        <w:rPr>
          <w:lang w:val="es-AR"/>
        </w:rPr>
        <w:t xml:space="preserve">Tablero </w:t>
      </w:r>
      <w:r w:rsidRPr="005B678D" w:rsidR="6D7679D8">
        <w:rPr>
          <w:lang w:val="es-AR"/>
        </w:rPr>
        <w:t>resumen</w:t>
      </w:r>
    </w:p>
    <w:tbl>
      <w:tblPr>
        <w:tblStyle w:val="Tabladecuadrcula4-nfasis11"/>
        <w:tblW w:w="9657" w:type="dxa"/>
        <w:tblLook w:val="04A0" w:firstRow="1" w:lastRow="0" w:firstColumn="1" w:lastColumn="0" w:noHBand="0" w:noVBand="1"/>
      </w:tblPr>
      <w:tblGrid>
        <w:gridCol w:w="3714"/>
        <w:gridCol w:w="1027"/>
        <w:gridCol w:w="1080"/>
        <w:gridCol w:w="909"/>
        <w:gridCol w:w="1095"/>
        <w:gridCol w:w="1095"/>
        <w:gridCol w:w="737"/>
      </w:tblGrid>
      <w:tr w:rsidRPr="005B678D" w:rsidR="00A86DC0" w:rsidTr="30C73757" w14:paraId="4C3AD056" w14:textId="1B6CC3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19D6B594" w:rsidRDefault="00A86DC0" w14:paraId="3849B803" w14:textId="77777777">
            <w:pPr>
              <w:jc w:val="both"/>
              <w:rPr>
                <w:lang w:val="es-AR"/>
              </w:rPr>
            </w:pPr>
            <w:r w:rsidRPr="005B678D">
              <w:rPr>
                <w:lang w:val="es-AR"/>
              </w:rPr>
              <w:t>Ítem</w:t>
            </w:r>
          </w:p>
        </w:tc>
        <w:tc>
          <w:tcPr>
            <w:tcW w:w="3016" w:type="dxa"/>
            <w:gridSpan w:val="3"/>
          </w:tcPr>
          <w:p w:rsidRPr="005B678D" w:rsidR="00A86DC0" w:rsidP="19D6B594" w:rsidRDefault="00477430" w14:paraId="7F251245" w14:textId="10AC5B39">
            <w:pPr>
              <w:spacing w:after="180" w:line="288" w:lineRule="auto"/>
              <w:jc w:val="both"/>
              <w:cnfStyle w:val="100000000000" w:firstRow="1" w:lastRow="0" w:firstColumn="0" w:lastColumn="0" w:oddVBand="0" w:evenVBand="0" w:oddHBand="0" w:evenHBand="0" w:firstRowFirstColumn="0" w:firstRowLastColumn="0" w:lastRowFirstColumn="0" w:lastRowLastColumn="0"/>
              <w:rPr>
                <w:lang w:val="es-AR"/>
              </w:rPr>
            </w:pPr>
            <w:r w:rsidRPr="005B678D">
              <w:rPr>
                <w:lang w:val="es-AR"/>
              </w:rPr>
              <w:t>Proveedor 1</w:t>
            </w:r>
          </w:p>
        </w:tc>
        <w:tc>
          <w:tcPr>
            <w:tcW w:w="2927" w:type="dxa"/>
            <w:gridSpan w:val="3"/>
          </w:tcPr>
          <w:p w:rsidRPr="005B678D" w:rsidR="00A86DC0" w:rsidP="19D6B594" w:rsidRDefault="00477430" w14:paraId="3693D365" w14:textId="5855BC9D">
            <w:pPr>
              <w:spacing w:after="180" w:line="288" w:lineRule="auto"/>
              <w:jc w:val="both"/>
              <w:cnfStyle w:val="100000000000" w:firstRow="1" w:lastRow="0" w:firstColumn="0" w:lastColumn="0" w:oddVBand="0" w:evenVBand="0" w:oddHBand="0" w:evenHBand="0" w:firstRowFirstColumn="0" w:firstRowLastColumn="0" w:lastRowFirstColumn="0" w:lastRowLastColumn="0"/>
              <w:rPr>
                <w:lang w:val="es-AR"/>
              </w:rPr>
            </w:pPr>
            <w:r w:rsidRPr="005B678D">
              <w:rPr>
                <w:lang w:val="es-AR"/>
              </w:rPr>
              <w:t>Proveedor 2</w:t>
            </w:r>
          </w:p>
        </w:tc>
      </w:tr>
      <w:tr w:rsidRPr="005B678D" w:rsidR="00A86DC0" w:rsidTr="30C73757" w14:paraId="40182603" w14:textId="4C463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00623083" w14:paraId="0757430B" w14:textId="6B8FE72F">
            <w:pPr>
              <w:jc w:val="both"/>
              <w:rPr>
                <w:lang w:val="es-AR"/>
              </w:rPr>
            </w:pPr>
            <w:r w:rsidRPr="005B678D">
              <w:rPr>
                <w:lang w:val="es-AR"/>
              </w:rPr>
              <w:t>COSTO INICIAL</w:t>
            </w:r>
            <w:r w:rsidRPr="005B678D" w:rsidR="5074F0A6">
              <w:rPr>
                <w:lang w:val="es-AR"/>
              </w:rPr>
              <w:t>/ PUESTA EN MARCHA</w:t>
            </w:r>
          </w:p>
        </w:tc>
        <w:tc>
          <w:tcPr>
            <w:tcW w:w="3016" w:type="dxa"/>
            <w:gridSpan w:val="3"/>
            <w:shd w:val="clear" w:color="auto" w:fill="FFFFFF" w:themeFill="background1"/>
          </w:tcPr>
          <w:p w:rsidRPr="005B678D" w:rsidR="00A86DC0" w:rsidP="19D6B594" w:rsidRDefault="00A86DC0" w14:paraId="39B3C1A2" w14:textId="77777777">
            <w:pPr>
              <w:jc w:val="both"/>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19D6B594" w:rsidRDefault="00A86DC0" w14:paraId="3D5A3632" w14:textId="77777777">
            <w:pPr>
              <w:jc w:val="both"/>
              <w:cnfStyle w:val="000000100000" w:firstRow="0" w:lastRow="0" w:firstColumn="0" w:lastColumn="0" w:oddVBand="0" w:evenVBand="0" w:oddHBand="1" w:evenHBand="0" w:firstRowFirstColumn="0" w:firstRowLastColumn="0" w:lastRowFirstColumn="0" w:lastRowLastColumn="0"/>
              <w:rPr>
                <w:lang w:val="es-AR"/>
              </w:rPr>
            </w:pPr>
          </w:p>
        </w:tc>
      </w:tr>
      <w:tr w:rsidRPr="005B678D" w:rsidR="00623083" w:rsidTr="30C73757" w14:paraId="5E87B524"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623083" w:rsidP="19D6B594" w:rsidRDefault="00623083" w14:paraId="3F4319CB" w14:textId="7185B81D">
            <w:pPr>
              <w:pStyle w:val="Prrafodelista"/>
              <w:numPr>
                <w:ilvl w:val="0"/>
                <w:numId w:val="20"/>
              </w:numPr>
              <w:jc w:val="both"/>
              <w:rPr>
                <w:b w:val="0"/>
                <w:bCs w:val="0"/>
                <w:lang w:val="es-AR"/>
              </w:rPr>
            </w:pPr>
            <w:r w:rsidRPr="005B678D">
              <w:rPr>
                <w:b w:val="0"/>
                <w:bCs w:val="0"/>
                <w:lang w:val="es-AR"/>
              </w:rPr>
              <w:t>Conformación de equipos de trabajo y/o consultoría</w:t>
            </w:r>
          </w:p>
        </w:tc>
        <w:tc>
          <w:tcPr>
            <w:tcW w:w="3016" w:type="dxa"/>
            <w:gridSpan w:val="3"/>
            <w:shd w:val="clear" w:color="auto" w:fill="FFFFFF" w:themeFill="background1"/>
          </w:tcPr>
          <w:p w:rsidRPr="005B678D" w:rsidR="00623083" w:rsidP="19D6B594" w:rsidRDefault="00623083" w14:paraId="0C415365" w14:textId="77777777">
            <w:pPr>
              <w:jc w:val="both"/>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623083" w:rsidP="19D6B594" w:rsidRDefault="00623083" w14:paraId="41290A94" w14:textId="77777777">
            <w:pPr>
              <w:jc w:val="both"/>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1988B810" w14:textId="5C9AD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6230F7BE" w14:paraId="797729D6" w14:textId="274348DF">
            <w:pPr>
              <w:pStyle w:val="Prrafodelista"/>
              <w:numPr>
                <w:ilvl w:val="0"/>
                <w:numId w:val="20"/>
              </w:numPr>
              <w:spacing w:line="288" w:lineRule="auto"/>
              <w:jc w:val="both"/>
              <w:rPr>
                <w:b w:val="0"/>
                <w:bCs w:val="0"/>
                <w:lang w:val="es-AR"/>
              </w:rPr>
            </w:pPr>
            <w:r w:rsidRPr="005B678D">
              <w:rPr>
                <w:b w:val="0"/>
                <w:bCs w:val="0"/>
                <w:lang w:val="es-AR"/>
              </w:rPr>
              <w:t>Software</w:t>
            </w:r>
          </w:p>
        </w:tc>
        <w:tc>
          <w:tcPr>
            <w:tcW w:w="3016" w:type="dxa"/>
            <w:gridSpan w:val="3"/>
            <w:shd w:val="clear" w:color="auto" w:fill="FFFFFF" w:themeFill="background1"/>
          </w:tcPr>
          <w:p w:rsidRPr="005B678D" w:rsidR="00A86DC0" w:rsidP="19D6B594" w:rsidRDefault="00A86DC0" w14:paraId="6B8CF465" w14:textId="25521F43">
            <w:pPr>
              <w:jc w:val="both"/>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19D6B594" w:rsidRDefault="00A86DC0" w14:paraId="3AB1A51B" w14:textId="1CC3F9C8">
            <w:pPr>
              <w:jc w:val="both"/>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216192D3" w14:textId="03E1FC53">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00A86DC0" w14:paraId="2B0A8FDF" w14:textId="77777777">
            <w:pPr>
              <w:pStyle w:val="Prrafodelista"/>
              <w:numPr>
                <w:ilvl w:val="0"/>
                <w:numId w:val="20"/>
              </w:numPr>
              <w:jc w:val="both"/>
              <w:rPr>
                <w:b w:val="0"/>
                <w:bCs w:val="0"/>
                <w:lang w:val="es-AR"/>
              </w:rPr>
            </w:pPr>
            <w:r w:rsidRPr="005B678D">
              <w:rPr>
                <w:b w:val="0"/>
                <w:bCs w:val="0"/>
                <w:lang w:val="es-AR"/>
              </w:rPr>
              <w:t>Hardware</w:t>
            </w:r>
          </w:p>
        </w:tc>
        <w:tc>
          <w:tcPr>
            <w:tcW w:w="3016" w:type="dxa"/>
            <w:gridSpan w:val="3"/>
            <w:shd w:val="clear" w:color="auto" w:fill="FFFFFF" w:themeFill="background1"/>
          </w:tcPr>
          <w:p w:rsidRPr="005B678D" w:rsidR="00A86DC0" w:rsidP="19D6B594" w:rsidRDefault="00A86DC0" w14:paraId="4F3E3AC6" w14:textId="6341013B">
            <w:pPr>
              <w:jc w:val="both"/>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19D6B594" w:rsidRDefault="00A86DC0" w14:paraId="0F99BB05" w14:textId="4F3C9C32">
            <w:pPr>
              <w:jc w:val="both"/>
              <w:cnfStyle w:val="000000000000" w:firstRow="0" w:lastRow="0" w:firstColumn="0" w:lastColumn="0" w:oddVBand="0" w:evenVBand="0" w:oddHBand="0" w:evenHBand="0" w:firstRowFirstColumn="0" w:firstRowLastColumn="0" w:lastRowFirstColumn="0" w:lastRowLastColumn="0"/>
              <w:rPr>
                <w:lang w:val="es-AR"/>
              </w:rPr>
            </w:pPr>
          </w:p>
        </w:tc>
      </w:tr>
      <w:tr w:rsidRPr="005B678D" w:rsidR="5F7563C4" w:rsidTr="30C73757" w14:paraId="294D04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578C980A" w:rsidP="19D6B594" w:rsidRDefault="578C980A" w14:paraId="1CC3CC0A" w14:textId="110C849F">
            <w:pPr>
              <w:pStyle w:val="Prrafodelista"/>
              <w:numPr>
                <w:ilvl w:val="0"/>
                <w:numId w:val="20"/>
              </w:numPr>
              <w:jc w:val="both"/>
              <w:rPr>
                <w:rFonts w:eastAsiaTheme="minorEastAsia"/>
                <w:b w:val="0"/>
                <w:bCs w:val="0"/>
                <w:lang w:val="es-AR"/>
              </w:rPr>
            </w:pPr>
            <w:r w:rsidRPr="005B678D">
              <w:rPr>
                <w:b w:val="0"/>
                <w:bCs w:val="0"/>
                <w:lang w:val="es-AR"/>
              </w:rPr>
              <w:t>Seguridad en el negocio y en la información</w:t>
            </w:r>
          </w:p>
        </w:tc>
        <w:tc>
          <w:tcPr>
            <w:tcW w:w="3016" w:type="dxa"/>
            <w:gridSpan w:val="3"/>
            <w:shd w:val="clear" w:color="auto" w:fill="FFFFFF" w:themeFill="background1"/>
          </w:tcPr>
          <w:p w:rsidRPr="005B678D" w:rsidR="5F7563C4" w:rsidP="19D6B594" w:rsidRDefault="5F7563C4" w14:paraId="7C10BBB4" w14:textId="4A8223F9">
            <w:pPr>
              <w:jc w:val="both"/>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5F7563C4" w:rsidP="19D6B594" w:rsidRDefault="5F7563C4" w14:paraId="25E61F2D" w14:textId="4F2DB928">
            <w:pPr>
              <w:jc w:val="both"/>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52B51A61" w14:textId="38BB63FB">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19D6B594" w:rsidRDefault="00A86DC0" w14:paraId="4A3CD6B7" w14:textId="77777777">
            <w:pPr>
              <w:pStyle w:val="Prrafodelista"/>
              <w:numPr>
                <w:ilvl w:val="0"/>
                <w:numId w:val="20"/>
              </w:numPr>
              <w:jc w:val="both"/>
              <w:rPr>
                <w:b w:val="0"/>
                <w:bCs w:val="0"/>
                <w:lang w:val="es-AR"/>
              </w:rPr>
            </w:pPr>
            <w:r w:rsidRPr="005B678D">
              <w:rPr>
                <w:b w:val="0"/>
                <w:bCs w:val="0"/>
                <w:lang w:val="es-AR"/>
              </w:rPr>
              <w:t>Otros costos</w:t>
            </w:r>
          </w:p>
        </w:tc>
        <w:tc>
          <w:tcPr>
            <w:tcW w:w="3016" w:type="dxa"/>
            <w:gridSpan w:val="3"/>
            <w:shd w:val="clear" w:color="auto" w:fill="FFFFFF" w:themeFill="background1"/>
          </w:tcPr>
          <w:p w:rsidRPr="005B678D" w:rsidR="00A86DC0" w:rsidP="19D6B594" w:rsidRDefault="00A86DC0" w14:paraId="1B061089" w14:textId="46F83672">
            <w:pPr>
              <w:jc w:val="both"/>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19D6B594" w:rsidRDefault="00A86DC0" w14:paraId="07F7718C" w14:textId="0263BA8C">
            <w:pPr>
              <w:jc w:val="both"/>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37A3F4CA" w14:textId="12609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2B53AF" w:rsidRDefault="00A86DC0" w14:paraId="08C1E770" w14:textId="77777777">
            <w:pPr>
              <w:jc w:val="right"/>
              <w:rPr>
                <w:lang w:val="es-AR"/>
              </w:rPr>
            </w:pPr>
            <w:r w:rsidRPr="005B678D">
              <w:rPr>
                <w:lang w:val="es-AR"/>
              </w:rPr>
              <w:t>Subtotal</w:t>
            </w:r>
          </w:p>
        </w:tc>
        <w:tc>
          <w:tcPr>
            <w:tcW w:w="3016" w:type="dxa"/>
            <w:gridSpan w:val="3"/>
          </w:tcPr>
          <w:p w:rsidRPr="005B678D" w:rsidR="00A86DC0" w:rsidP="7DB8F304" w:rsidRDefault="00A86DC0" w14:paraId="11D87241" w14:textId="281A0BD6">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tcPr>
          <w:p w:rsidRPr="005B678D" w:rsidR="00A86DC0" w:rsidP="7DB8F304" w:rsidRDefault="00A86DC0" w14:paraId="1DEEBFAA" w14:textId="3B4D85FD">
            <w:pPr>
              <w:jc w:val="center"/>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02BEF09A" w14:textId="78776285">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623083" w14:paraId="27F2C6AC" w14:textId="0AA459D1">
            <w:pPr>
              <w:rPr>
                <w:lang w:val="es-AR"/>
              </w:rPr>
            </w:pPr>
            <w:r w:rsidRPr="005B678D">
              <w:rPr>
                <w:lang w:val="es-AR"/>
              </w:rPr>
              <w:t>COSTO RECURRENTE</w:t>
            </w:r>
            <w:r w:rsidRPr="005B678D" w:rsidR="00A86DC0">
              <w:rPr>
                <w:lang w:val="es-AR"/>
              </w:rPr>
              <w:t xml:space="preserve"> (1er año)</w:t>
            </w:r>
          </w:p>
        </w:tc>
        <w:tc>
          <w:tcPr>
            <w:tcW w:w="3016" w:type="dxa"/>
            <w:gridSpan w:val="3"/>
            <w:shd w:val="clear" w:color="auto" w:fill="FFFFFF" w:themeFill="background1"/>
          </w:tcPr>
          <w:p w:rsidRPr="005B678D" w:rsidR="00A86DC0" w:rsidP="002B53AF" w:rsidRDefault="00A86DC0" w14:paraId="27BC6D6F" w14:textId="77777777">
            <w:pPr>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002B53AF" w:rsidRDefault="00A86DC0" w14:paraId="170B7258" w14:textId="77777777">
            <w:pPr>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4C96A979" w14:textId="2BB77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A86DC0" w14:paraId="7220FD0A" w14:textId="77777777">
            <w:pPr>
              <w:pStyle w:val="Prrafodelista"/>
              <w:numPr>
                <w:ilvl w:val="0"/>
                <w:numId w:val="3"/>
              </w:numPr>
              <w:rPr>
                <w:b w:val="0"/>
                <w:bCs w:val="0"/>
                <w:szCs w:val="18"/>
                <w:lang w:val="es-AR"/>
              </w:rPr>
            </w:pPr>
            <w:r w:rsidRPr="005B678D">
              <w:rPr>
                <w:b w:val="0"/>
                <w:bCs w:val="0"/>
                <w:lang w:val="es-AR"/>
              </w:rPr>
              <w:t>Mantenimiento y soporte</w:t>
            </w:r>
          </w:p>
        </w:tc>
        <w:tc>
          <w:tcPr>
            <w:tcW w:w="3016" w:type="dxa"/>
            <w:gridSpan w:val="3"/>
            <w:shd w:val="clear" w:color="auto" w:fill="FFFFFF" w:themeFill="background1"/>
          </w:tcPr>
          <w:p w:rsidRPr="005B678D" w:rsidR="00A86DC0" w:rsidP="7DB8F304" w:rsidRDefault="00A86DC0" w14:paraId="76985235" w14:textId="4B84FF3B">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7DB8F304" w:rsidRDefault="00A86DC0" w14:paraId="391F9143" w14:textId="6C31BF4E">
            <w:pPr>
              <w:jc w:val="center"/>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6BBC861C" w14:textId="0D783A3C">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A86DC0" w14:paraId="4AF0684A" w14:textId="77777777">
            <w:pPr>
              <w:pStyle w:val="Prrafodelista"/>
              <w:numPr>
                <w:ilvl w:val="0"/>
                <w:numId w:val="3"/>
              </w:numPr>
              <w:rPr>
                <w:b w:val="0"/>
                <w:bCs w:val="0"/>
                <w:szCs w:val="18"/>
                <w:lang w:val="es-AR"/>
              </w:rPr>
            </w:pPr>
            <w:r w:rsidRPr="005B678D">
              <w:rPr>
                <w:b w:val="0"/>
                <w:bCs w:val="0"/>
                <w:lang w:val="es-AR"/>
              </w:rPr>
              <w:t>Actualización de hardware</w:t>
            </w:r>
          </w:p>
        </w:tc>
        <w:tc>
          <w:tcPr>
            <w:tcW w:w="3016" w:type="dxa"/>
            <w:gridSpan w:val="3"/>
            <w:shd w:val="clear" w:color="auto" w:fill="FFFFFF" w:themeFill="background1"/>
          </w:tcPr>
          <w:p w:rsidRPr="005B678D" w:rsidR="00A86DC0" w:rsidP="7DB8F304" w:rsidRDefault="00A86DC0" w14:paraId="03DDB6DA" w14:textId="6A29ADDA">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7DB8F304" w:rsidRDefault="00A86DC0" w14:paraId="585ED0D5" w14:textId="484069DA">
            <w:pPr>
              <w:jc w:val="center"/>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23958483" w14:textId="283C7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2B53AF" w:rsidRDefault="00A86DC0" w14:paraId="3A71D3DD" w14:textId="77777777">
            <w:pPr>
              <w:pStyle w:val="Prrafodelista"/>
              <w:numPr>
                <w:ilvl w:val="0"/>
                <w:numId w:val="3"/>
              </w:numPr>
              <w:rPr>
                <w:b w:val="0"/>
                <w:bCs w:val="0"/>
                <w:szCs w:val="18"/>
                <w:lang w:val="es-AR"/>
              </w:rPr>
            </w:pPr>
            <w:r w:rsidRPr="005B678D">
              <w:rPr>
                <w:b w:val="0"/>
                <w:bCs w:val="0"/>
                <w:lang w:val="es-AR"/>
              </w:rPr>
              <w:t>Capacitación</w:t>
            </w:r>
          </w:p>
        </w:tc>
        <w:tc>
          <w:tcPr>
            <w:tcW w:w="3016" w:type="dxa"/>
            <w:gridSpan w:val="3"/>
            <w:shd w:val="clear" w:color="auto" w:fill="FFFFFF" w:themeFill="background1"/>
          </w:tcPr>
          <w:p w:rsidRPr="005B678D" w:rsidR="00A86DC0" w:rsidP="7DB8F304" w:rsidRDefault="00A86DC0" w14:paraId="3BD98A25" w14:textId="74D1CB5C">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7DB8F304" w:rsidRDefault="00A86DC0" w14:paraId="31BB2AA3" w14:textId="5BFF8658">
            <w:pPr>
              <w:jc w:val="center"/>
              <w:cnfStyle w:val="000000100000" w:firstRow="0" w:lastRow="0" w:firstColumn="0" w:lastColumn="0" w:oddVBand="0" w:evenVBand="0" w:oddHBand="1" w:evenHBand="0" w:firstRowFirstColumn="0" w:firstRowLastColumn="0" w:lastRowFirstColumn="0" w:lastRowLastColumn="0"/>
              <w:rPr>
                <w:lang w:val="es-AR"/>
              </w:rPr>
            </w:pPr>
          </w:p>
        </w:tc>
      </w:tr>
      <w:tr w:rsidRPr="005B678D" w:rsidR="00623083" w:rsidTr="30C73757" w14:paraId="485309E8" w14:textId="77777777">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623083" w:rsidP="002B53AF" w:rsidRDefault="00623083" w14:paraId="6B45D961" w14:textId="5D916C70">
            <w:pPr>
              <w:pStyle w:val="Prrafodelista"/>
              <w:numPr>
                <w:ilvl w:val="0"/>
                <w:numId w:val="3"/>
              </w:numPr>
              <w:rPr>
                <w:b w:val="0"/>
                <w:bCs w:val="0"/>
                <w:lang w:val="es-AR"/>
              </w:rPr>
            </w:pPr>
            <w:r w:rsidRPr="005B678D">
              <w:rPr>
                <w:b w:val="0"/>
                <w:bCs w:val="0"/>
                <w:lang w:val="es-AR"/>
              </w:rPr>
              <w:t>Certificaciones</w:t>
            </w:r>
          </w:p>
        </w:tc>
        <w:tc>
          <w:tcPr>
            <w:tcW w:w="3016" w:type="dxa"/>
            <w:gridSpan w:val="3"/>
            <w:shd w:val="clear" w:color="auto" w:fill="FFFFFF" w:themeFill="background1"/>
          </w:tcPr>
          <w:p w:rsidRPr="005B678D" w:rsidR="00623083" w:rsidP="7DB8F304" w:rsidRDefault="00623083" w14:paraId="71B14D0E" w14:textId="77777777">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shd w:val="clear" w:color="auto" w:fill="FFFFFF" w:themeFill="background1"/>
          </w:tcPr>
          <w:p w:rsidRPr="005B678D" w:rsidR="00623083" w:rsidP="7DB8F304" w:rsidRDefault="00623083" w14:paraId="39E604CD" w14:textId="77777777">
            <w:pPr>
              <w:jc w:val="center"/>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40198881" w14:textId="430E0F61">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5F7563C4" w:rsidRDefault="00A86DC0" w14:paraId="3A094B9D" w14:textId="77777777">
            <w:pPr>
              <w:pStyle w:val="Prrafodelista"/>
              <w:numPr>
                <w:ilvl w:val="0"/>
                <w:numId w:val="3"/>
              </w:numPr>
              <w:rPr>
                <w:b w:val="0"/>
                <w:bCs w:val="0"/>
                <w:lang w:val="es-AR"/>
              </w:rPr>
            </w:pPr>
            <w:r w:rsidRPr="005B678D">
              <w:rPr>
                <w:b w:val="0"/>
                <w:bCs w:val="0"/>
                <w:lang w:val="es-AR"/>
              </w:rPr>
              <w:t>Otros costos</w:t>
            </w:r>
          </w:p>
        </w:tc>
        <w:tc>
          <w:tcPr>
            <w:tcW w:w="3016" w:type="dxa"/>
            <w:gridSpan w:val="3"/>
            <w:shd w:val="clear" w:color="auto" w:fill="FFFFFF" w:themeFill="background1"/>
          </w:tcPr>
          <w:p w:rsidRPr="005B678D" w:rsidR="00A86DC0" w:rsidP="7DB8F304" w:rsidRDefault="00A86DC0" w14:paraId="11A69E74" w14:textId="7F6CA6F0">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2927" w:type="dxa"/>
            <w:gridSpan w:val="3"/>
            <w:shd w:val="clear" w:color="auto" w:fill="FFFFFF" w:themeFill="background1"/>
          </w:tcPr>
          <w:p w:rsidRPr="005B678D" w:rsidR="00A86DC0" w:rsidP="7DB8F304" w:rsidRDefault="00A86DC0" w14:paraId="0D70DC99" w14:textId="2F73901E">
            <w:pPr>
              <w:jc w:val="center"/>
              <w:cnfStyle w:val="000000100000" w:firstRow="0" w:lastRow="0" w:firstColumn="0" w:lastColumn="0" w:oddVBand="0" w:evenVBand="0" w:oddHBand="1" w:evenHBand="0" w:firstRowFirstColumn="0" w:firstRowLastColumn="0" w:lastRowFirstColumn="0" w:lastRowLastColumn="0"/>
              <w:rPr>
                <w:lang w:val="es-AR"/>
              </w:rPr>
            </w:pPr>
          </w:p>
        </w:tc>
      </w:tr>
      <w:tr w:rsidRPr="005B678D" w:rsidR="00A86DC0" w:rsidTr="30C73757" w14:paraId="01BFF891" w14:textId="420C4BA2">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2B53AF" w:rsidRDefault="00A86DC0" w14:paraId="2E9697D4" w14:textId="77777777">
            <w:pPr>
              <w:jc w:val="right"/>
              <w:rPr>
                <w:lang w:val="es-AR"/>
              </w:rPr>
            </w:pPr>
            <w:r w:rsidRPr="005B678D">
              <w:rPr>
                <w:lang w:val="es-AR"/>
              </w:rPr>
              <w:t>Subtotal</w:t>
            </w:r>
          </w:p>
        </w:tc>
        <w:tc>
          <w:tcPr>
            <w:tcW w:w="3016" w:type="dxa"/>
            <w:gridSpan w:val="3"/>
            <w:tcBorders>
              <w:right w:val="single" w:color="9CC2E5" w:themeColor="accent1" w:themeTint="99" w:sz="4" w:space="0"/>
            </w:tcBorders>
          </w:tcPr>
          <w:p w:rsidRPr="005B678D" w:rsidR="00A86DC0" w:rsidP="7DB8F304" w:rsidRDefault="00A86DC0" w14:paraId="624B671F" w14:textId="5A21A50B">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2927" w:type="dxa"/>
            <w:gridSpan w:val="3"/>
            <w:tcBorders>
              <w:right w:val="single" w:color="9CC2E5" w:themeColor="accent1" w:themeTint="99" w:sz="4" w:space="0"/>
            </w:tcBorders>
          </w:tcPr>
          <w:p w:rsidRPr="005B678D" w:rsidR="00A86DC0" w:rsidP="7DB8F304" w:rsidRDefault="00A86DC0" w14:paraId="6CBE5220" w14:textId="064D2F71">
            <w:pPr>
              <w:jc w:val="center"/>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0827BA71" w14:textId="06988D3B">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vAlign w:val="bottom"/>
          </w:tcPr>
          <w:p w:rsidRPr="005B678D" w:rsidR="00A86DC0" w:rsidP="00A86DC0" w:rsidRDefault="00A86DC0" w14:paraId="3CAF8028" w14:textId="77777777">
            <w:pPr>
              <w:rPr>
                <w:lang w:val="es-AR"/>
              </w:rPr>
            </w:pPr>
            <w:r w:rsidRPr="005B678D">
              <w:rPr>
                <w:lang w:val="es-AR"/>
              </w:rPr>
              <w:t>COSTO TOTAL DE PROPIEDAD</w:t>
            </w:r>
          </w:p>
        </w:tc>
        <w:tc>
          <w:tcPr>
            <w:tcW w:w="1027" w:type="dxa"/>
            <w:tcBorders>
              <w:right w:val="single" w:color="9CC2E5" w:themeColor="accent1" w:themeTint="99" w:sz="4" w:space="0"/>
            </w:tcBorders>
            <w:vAlign w:val="bottom"/>
          </w:tcPr>
          <w:p w:rsidRPr="005B678D" w:rsidR="00A86DC0" w:rsidP="00A86DC0" w:rsidRDefault="00A86DC0" w14:paraId="33D46230" w14:textId="77777777">
            <w:pPr>
              <w:jc w:val="center"/>
              <w:cnfStyle w:val="000000100000" w:firstRow="0" w:lastRow="0" w:firstColumn="0" w:lastColumn="0" w:oddVBand="0" w:evenVBand="0" w:oddHBand="1" w:evenHBand="0" w:firstRowFirstColumn="0" w:firstRowLastColumn="0" w:lastRowFirstColumn="0" w:lastRowLastColumn="0"/>
              <w:rPr>
                <w:b/>
                <w:lang w:val="es-AR"/>
              </w:rPr>
            </w:pPr>
            <w:r w:rsidRPr="005B678D">
              <w:rPr>
                <w:b/>
                <w:lang w:val="es-AR"/>
              </w:rPr>
              <w:t>Subtotal</w:t>
            </w:r>
          </w:p>
        </w:tc>
        <w:tc>
          <w:tcPr>
            <w:tcW w:w="1989" w:type="dxa"/>
            <w:gridSpan w:val="2"/>
            <w:tcBorders>
              <w:left w:val="single" w:color="9CC2E5" w:themeColor="accent1" w:themeTint="99" w:sz="4" w:space="0"/>
              <w:right w:val="single" w:color="9CC2E5" w:themeColor="accent1" w:themeTint="99" w:sz="4" w:space="0"/>
            </w:tcBorders>
            <w:vAlign w:val="bottom"/>
          </w:tcPr>
          <w:p w:rsidRPr="005B678D" w:rsidR="00A86DC0" w:rsidP="00A86DC0" w:rsidRDefault="00A86DC0" w14:paraId="75C7AC3E" w14:textId="77777777">
            <w:pPr>
              <w:jc w:val="center"/>
              <w:cnfStyle w:val="000000100000" w:firstRow="0" w:lastRow="0" w:firstColumn="0" w:lastColumn="0" w:oddVBand="0" w:evenVBand="0" w:oddHBand="1" w:evenHBand="0" w:firstRowFirstColumn="0" w:firstRowLastColumn="0" w:lastRowFirstColumn="0" w:lastRowLastColumn="0"/>
              <w:rPr>
                <w:b/>
                <w:lang w:val="es-AR"/>
              </w:rPr>
            </w:pPr>
            <w:r w:rsidRPr="005B678D">
              <w:rPr>
                <w:b/>
                <w:lang w:val="es-AR"/>
              </w:rPr>
              <w:t>Acumulado</w:t>
            </w:r>
          </w:p>
        </w:tc>
        <w:tc>
          <w:tcPr>
            <w:tcW w:w="1095" w:type="dxa"/>
            <w:tcBorders>
              <w:left w:val="single" w:color="9CC2E5" w:themeColor="accent1" w:themeTint="99" w:sz="4" w:space="0"/>
              <w:right w:val="single" w:color="9CC2E5" w:themeColor="accent1" w:themeTint="99" w:sz="4" w:space="0"/>
            </w:tcBorders>
            <w:vAlign w:val="bottom"/>
          </w:tcPr>
          <w:p w:rsidRPr="005B678D" w:rsidR="00A86DC0" w:rsidP="00A86DC0" w:rsidRDefault="00A86DC0" w14:paraId="562B7C6C" w14:textId="74BFB20B">
            <w:pPr>
              <w:jc w:val="center"/>
              <w:cnfStyle w:val="000000100000" w:firstRow="0" w:lastRow="0" w:firstColumn="0" w:lastColumn="0" w:oddVBand="0" w:evenVBand="0" w:oddHBand="1" w:evenHBand="0" w:firstRowFirstColumn="0" w:firstRowLastColumn="0" w:lastRowFirstColumn="0" w:lastRowLastColumn="0"/>
              <w:rPr>
                <w:b/>
                <w:lang w:val="es-AR"/>
              </w:rPr>
            </w:pPr>
            <w:r w:rsidRPr="005B678D">
              <w:rPr>
                <w:b/>
                <w:lang w:val="es-AR"/>
              </w:rPr>
              <w:t>Subtotal</w:t>
            </w:r>
          </w:p>
        </w:tc>
        <w:tc>
          <w:tcPr>
            <w:tcW w:w="1832" w:type="dxa"/>
            <w:gridSpan w:val="2"/>
            <w:tcBorders>
              <w:left w:val="single" w:color="9CC2E5" w:themeColor="accent1" w:themeTint="99" w:sz="4" w:space="0"/>
              <w:right w:val="single" w:color="9CC2E5" w:themeColor="accent1" w:themeTint="99" w:sz="4" w:space="0"/>
            </w:tcBorders>
            <w:vAlign w:val="bottom"/>
          </w:tcPr>
          <w:p w:rsidRPr="005B678D" w:rsidR="00A86DC0" w:rsidP="00A86DC0" w:rsidRDefault="00A86DC0" w14:paraId="256EC94E" w14:textId="791E58D0">
            <w:pPr>
              <w:jc w:val="center"/>
              <w:cnfStyle w:val="000000100000" w:firstRow="0" w:lastRow="0" w:firstColumn="0" w:lastColumn="0" w:oddVBand="0" w:evenVBand="0" w:oddHBand="1" w:evenHBand="0" w:firstRowFirstColumn="0" w:firstRowLastColumn="0" w:lastRowFirstColumn="0" w:lastRowLastColumn="0"/>
              <w:rPr>
                <w:b/>
                <w:lang w:val="es-AR"/>
              </w:rPr>
            </w:pPr>
            <w:r w:rsidRPr="005B678D">
              <w:rPr>
                <w:b/>
                <w:lang w:val="es-AR"/>
              </w:rPr>
              <w:t>Acumulado</w:t>
            </w:r>
          </w:p>
        </w:tc>
      </w:tr>
      <w:tr w:rsidRPr="005B678D" w:rsidR="00A86DC0" w:rsidTr="30C73757" w14:paraId="324A79FB" w14:textId="6CE6A5BF">
        <w:trPr>
          <w:trHeight w:val="218"/>
        </w:trPr>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A86DC0" w:rsidRDefault="00A86DC0" w14:paraId="77283486" w14:textId="77777777">
            <w:pPr>
              <w:rPr>
                <w:b w:val="0"/>
                <w:lang w:val="es-AR"/>
              </w:rPr>
            </w:pPr>
            <w:r w:rsidRPr="005B678D">
              <w:rPr>
                <w:b w:val="0"/>
                <w:lang w:val="es-AR"/>
              </w:rPr>
              <w:t xml:space="preserve">1er año </w:t>
            </w:r>
          </w:p>
        </w:tc>
        <w:tc>
          <w:tcPr>
            <w:tcW w:w="1027" w:type="dxa"/>
            <w:tcBorders>
              <w:right w:val="single" w:color="9CC2E5" w:themeColor="accent1" w:themeTint="99" w:sz="4" w:space="0"/>
            </w:tcBorders>
          </w:tcPr>
          <w:p w:rsidRPr="005B678D" w:rsidR="00A86DC0" w:rsidP="7DB8F304" w:rsidRDefault="00A86DC0" w14:paraId="5C73F0B7" w14:textId="3009BDBC">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1989" w:type="dxa"/>
            <w:gridSpan w:val="2"/>
            <w:tcBorders>
              <w:left w:val="single" w:color="9CC2E5" w:themeColor="accent1" w:themeTint="99" w:sz="4" w:space="0"/>
              <w:right w:val="single" w:color="9CC2E5" w:themeColor="accent1" w:themeTint="99" w:sz="4" w:space="0"/>
            </w:tcBorders>
          </w:tcPr>
          <w:p w:rsidRPr="005B678D" w:rsidR="00A86DC0" w:rsidP="00A86DC0" w:rsidRDefault="00A86DC0" w14:paraId="66E67605" w14:textId="0B5752A2">
            <w:pPr>
              <w:jc w:val="right"/>
              <w:cnfStyle w:val="000000000000" w:firstRow="0" w:lastRow="0" w:firstColumn="0" w:lastColumn="0" w:oddVBand="0" w:evenVBand="0" w:oddHBand="0" w:evenHBand="0" w:firstRowFirstColumn="0" w:firstRowLastColumn="0" w:lastRowFirstColumn="0" w:lastRowLastColumn="0"/>
              <w:rPr>
                <w:lang w:val="es-AR"/>
              </w:rPr>
            </w:pPr>
          </w:p>
        </w:tc>
        <w:tc>
          <w:tcPr>
            <w:tcW w:w="1095" w:type="dxa"/>
            <w:tcBorders>
              <w:left w:val="single" w:color="9CC2E5" w:themeColor="accent1" w:themeTint="99" w:sz="4" w:space="0"/>
              <w:right w:val="single" w:color="9CC2E5" w:themeColor="accent1" w:themeTint="99" w:sz="4" w:space="0"/>
            </w:tcBorders>
          </w:tcPr>
          <w:p w:rsidRPr="005B678D" w:rsidR="00A86DC0" w:rsidP="00A86DC0" w:rsidRDefault="00A86DC0" w14:paraId="60C5DE39" w14:textId="4B86BEEC">
            <w:pPr>
              <w:jc w:val="right"/>
              <w:cnfStyle w:val="000000000000" w:firstRow="0" w:lastRow="0" w:firstColumn="0" w:lastColumn="0" w:oddVBand="0" w:evenVBand="0" w:oddHBand="0" w:evenHBand="0" w:firstRowFirstColumn="0" w:firstRowLastColumn="0" w:lastRowFirstColumn="0" w:lastRowLastColumn="0"/>
              <w:rPr>
                <w:lang w:val="es-AR"/>
              </w:rPr>
            </w:pPr>
          </w:p>
        </w:tc>
        <w:tc>
          <w:tcPr>
            <w:tcW w:w="1832" w:type="dxa"/>
            <w:gridSpan w:val="2"/>
            <w:tcBorders>
              <w:left w:val="single" w:color="9CC2E5" w:themeColor="accent1" w:themeTint="99" w:sz="4" w:space="0"/>
              <w:right w:val="single" w:color="9CC2E5" w:themeColor="accent1" w:themeTint="99" w:sz="4" w:space="0"/>
            </w:tcBorders>
          </w:tcPr>
          <w:p w:rsidRPr="005B678D" w:rsidR="00A86DC0" w:rsidP="00A86DC0" w:rsidRDefault="00A86DC0" w14:paraId="6771917C" w14:textId="57C56A2A">
            <w:pPr>
              <w:jc w:val="right"/>
              <w:cnfStyle w:val="000000000000" w:firstRow="0" w:lastRow="0" w:firstColumn="0" w:lastColumn="0" w:oddVBand="0" w:evenVBand="0" w:oddHBand="0" w:evenHBand="0" w:firstRowFirstColumn="0" w:firstRowLastColumn="0" w:lastRowFirstColumn="0" w:lastRowLastColumn="0"/>
              <w:rPr>
                <w:lang w:val="es-AR"/>
              </w:rPr>
            </w:pPr>
          </w:p>
        </w:tc>
      </w:tr>
      <w:tr w:rsidRPr="005B678D" w:rsidR="00A86DC0" w:rsidTr="30C73757" w14:paraId="7BBEAB4A" w14:textId="6AAA32DF">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3714" w:type="dxa"/>
            <w:shd w:val="clear" w:color="auto" w:fill="FFFFFF" w:themeFill="background1"/>
          </w:tcPr>
          <w:p w:rsidRPr="005B678D" w:rsidR="00A86DC0" w:rsidP="00A86DC0" w:rsidRDefault="00A86DC0" w14:paraId="6E3655B1" w14:textId="77777777">
            <w:pPr>
              <w:rPr>
                <w:b w:val="0"/>
                <w:lang w:val="es-AR"/>
              </w:rPr>
            </w:pPr>
            <w:r w:rsidRPr="005B678D">
              <w:rPr>
                <w:b w:val="0"/>
                <w:lang w:val="es-AR"/>
              </w:rPr>
              <w:t>2do año</w:t>
            </w:r>
          </w:p>
        </w:tc>
        <w:tc>
          <w:tcPr>
            <w:tcW w:w="1027" w:type="dxa"/>
            <w:tcBorders>
              <w:right w:val="single" w:color="9CC2E5" w:themeColor="accent1" w:themeTint="99" w:sz="4" w:space="0"/>
            </w:tcBorders>
            <w:shd w:val="clear" w:color="auto" w:fill="FFFFFF" w:themeFill="background1"/>
          </w:tcPr>
          <w:p w:rsidRPr="005B678D" w:rsidR="00A86DC0" w:rsidP="7DB8F304" w:rsidRDefault="00A86DC0" w14:paraId="35825A64" w14:textId="13816659">
            <w:pPr>
              <w:jc w:val="center"/>
              <w:cnfStyle w:val="000000100000" w:firstRow="0" w:lastRow="0" w:firstColumn="0" w:lastColumn="0" w:oddVBand="0" w:evenVBand="0" w:oddHBand="1" w:evenHBand="0" w:firstRowFirstColumn="0" w:firstRowLastColumn="0" w:lastRowFirstColumn="0" w:lastRowLastColumn="0"/>
              <w:rPr>
                <w:lang w:val="es-AR"/>
              </w:rPr>
            </w:pPr>
          </w:p>
        </w:tc>
        <w:tc>
          <w:tcPr>
            <w:tcW w:w="1989" w:type="dxa"/>
            <w:gridSpan w:val="2"/>
            <w:tcBorders>
              <w:left w:val="single" w:color="9CC2E5" w:themeColor="accent1" w:themeTint="99" w:sz="4" w:space="0"/>
              <w:right w:val="single" w:color="9CC2E5" w:themeColor="accent1" w:themeTint="99" w:sz="4" w:space="0"/>
            </w:tcBorders>
            <w:shd w:val="clear" w:color="auto" w:fill="FFFFFF" w:themeFill="background1"/>
          </w:tcPr>
          <w:p w:rsidRPr="005B678D" w:rsidR="00A86DC0" w:rsidP="00A86DC0" w:rsidRDefault="00A86DC0" w14:paraId="64D2882A" w14:textId="06C01F67">
            <w:pPr>
              <w:jc w:val="right"/>
              <w:cnfStyle w:val="000000100000" w:firstRow="0" w:lastRow="0" w:firstColumn="0" w:lastColumn="0" w:oddVBand="0" w:evenVBand="0" w:oddHBand="1" w:evenHBand="0" w:firstRowFirstColumn="0" w:firstRowLastColumn="0" w:lastRowFirstColumn="0" w:lastRowLastColumn="0"/>
              <w:rPr>
                <w:lang w:val="es-AR"/>
              </w:rPr>
            </w:pPr>
          </w:p>
        </w:tc>
        <w:tc>
          <w:tcPr>
            <w:tcW w:w="1095" w:type="dxa"/>
            <w:tcBorders>
              <w:left w:val="single" w:color="9CC2E5" w:themeColor="accent1" w:themeTint="99" w:sz="4" w:space="0"/>
              <w:right w:val="single" w:color="9CC2E5" w:themeColor="accent1" w:themeTint="99" w:sz="4" w:space="0"/>
            </w:tcBorders>
            <w:shd w:val="clear" w:color="auto" w:fill="FFFFFF" w:themeFill="background1"/>
          </w:tcPr>
          <w:p w:rsidRPr="005B678D" w:rsidR="00A86DC0" w:rsidP="00A86DC0" w:rsidRDefault="00A86DC0" w14:paraId="31A28C5B" w14:textId="79E95072">
            <w:pPr>
              <w:jc w:val="right"/>
              <w:cnfStyle w:val="000000100000" w:firstRow="0" w:lastRow="0" w:firstColumn="0" w:lastColumn="0" w:oddVBand="0" w:evenVBand="0" w:oddHBand="1" w:evenHBand="0" w:firstRowFirstColumn="0" w:firstRowLastColumn="0" w:lastRowFirstColumn="0" w:lastRowLastColumn="0"/>
              <w:rPr>
                <w:lang w:val="es-AR"/>
              </w:rPr>
            </w:pPr>
          </w:p>
        </w:tc>
        <w:tc>
          <w:tcPr>
            <w:tcW w:w="1832" w:type="dxa"/>
            <w:gridSpan w:val="2"/>
            <w:tcBorders>
              <w:left w:val="single" w:color="9CC2E5" w:themeColor="accent1" w:themeTint="99" w:sz="4" w:space="0"/>
              <w:right w:val="single" w:color="9CC2E5" w:themeColor="accent1" w:themeTint="99" w:sz="4" w:space="0"/>
            </w:tcBorders>
            <w:shd w:val="clear" w:color="auto" w:fill="FFFFFF" w:themeFill="background1"/>
          </w:tcPr>
          <w:p w:rsidRPr="005B678D" w:rsidR="00A86DC0" w:rsidP="00A86DC0" w:rsidRDefault="00A86DC0" w14:paraId="1E6E839C" w14:textId="00C0A793">
            <w:pPr>
              <w:jc w:val="right"/>
              <w:cnfStyle w:val="000000100000" w:firstRow="0" w:lastRow="0" w:firstColumn="0" w:lastColumn="0" w:oddVBand="0" w:evenVBand="0" w:oddHBand="1" w:evenHBand="0" w:firstRowFirstColumn="0" w:firstRowLastColumn="0" w:lastRowFirstColumn="0" w:lastRowLastColumn="0"/>
              <w:rPr>
                <w:lang w:val="es-AR"/>
              </w:rPr>
            </w:pPr>
          </w:p>
        </w:tc>
      </w:tr>
      <w:tr w:rsidRPr="005B678D" w:rsidR="00477430" w:rsidTr="30C73757" w14:paraId="18A894A6" w14:textId="5C307E06">
        <w:tc>
          <w:tcPr>
            <w:cnfStyle w:val="001000000000" w:firstRow="0" w:lastRow="0" w:firstColumn="1" w:lastColumn="0" w:oddVBand="0" w:evenVBand="0" w:oddHBand="0" w:evenHBand="0" w:firstRowFirstColumn="0" w:firstRowLastColumn="0" w:lastRowFirstColumn="0" w:lastRowLastColumn="0"/>
            <w:tcW w:w="3714" w:type="dxa"/>
          </w:tcPr>
          <w:p w:rsidRPr="005B678D" w:rsidR="00A86DC0" w:rsidP="00A86DC0" w:rsidRDefault="00A86DC0" w14:paraId="5CBE35A2" w14:textId="77777777">
            <w:pPr>
              <w:rPr>
                <w:b w:val="0"/>
                <w:lang w:val="es-AR"/>
              </w:rPr>
            </w:pPr>
            <w:r w:rsidRPr="005B678D">
              <w:rPr>
                <w:b w:val="0"/>
                <w:lang w:val="es-AR"/>
              </w:rPr>
              <w:t>3er año</w:t>
            </w:r>
          </w:p>
        </w:tc>
        <w:tc>
          <w:tcPr>
            <w:tcW w:w="1027" w:type="dxa"/>
            <w:tcBorders>
              <w:right w:val="single" w:color="9CC2E5" w:themeColor="accent1" w:themeTint="99" w:sz="4" w:space="0"/>
            </w:tcBorders>
          </w:tcPr>
          <w:p w:rsidRPr="005B678D" w:rsidR="00A86DC0" w:rsidP="00477430" w:rsidRDefault="00A86DC0" w14:paraId="081C7C85" w14:textId="284539F8">
            <w:pPr>
              <w:jc w:val="center"/>
              <w:cnfStyle w:val="000000000000" w:firstRow="0" w:lastRow="0" w:firstColumn="0" w:lastColumn="0" w:oddVBand="0" w:evenVBand="0" w:oddHBand="0" w:evenHBand="0" w:firstRowFirstColumn="0" w:firstRowLastColumn="0" w:lastRowFirstColumn="0" w:lastRowLastColumn="0"/>
              <w:rPr>
                <w:lang w:val="es-AR"/>
              </w:rPr>
            </w:pPr>
          </w:p>
        </w:tc>
        <w:tc>
          <w:tcPr>
            <w:tcW w:w="1080" w:type="dxa"/>
            <w:tcBorders>
              <w:left w:val="single" w:color="9CC2E5" w:themeColor="accent1" w:themeTint="99" w:sz="4" w:space="0"/>
              <w:right w:val="single" w:color="5B9BD5" w:themeColor="accent1" w:sz="4" w:space="0"/>
            </w:tcBorders>
          </w:tcPr>
          <w:p w:rsidRPr="005B678D" w:rsidR="004270CB" w:rsidP="5F7563C4" w:rsidRDefault="00A86DC0" w14:paraId="77E1D25C" w14:textId="69B473BA">
            <w:pPr>
              <w:jc w:val="right"/>
              <w:cnfStyle w:val="000000000000" w:firstRow="0" w:lastRow="0" w:firstColumn="0" w:lastColumn="0" w:oddVBand="0" w:evenVBand="0" w:oddHBand="0" w:evenHBand="0" w:firstRowFirstColumn="0" w:firstRowLastColumn="0" w:lastRowFirstColumn="0" w:lastRowLastColumn="0"/>
              <w:rPr>
                <w:b/>
                <w:bCs/>
                <w:lang w:val="es-AR"/>
              </w:rPr>
            </w:pPr>
            <w:r w:rsidRPr="005B678D">
              <w:rPr>
                <w:b/>
                <w:bCs/>
                <w:lang w:val="es-AR"/>
              </w:rPr>
              <w:t>CTP</w:t>
            </w:r>
            <w:r w:rsidRPr="005B678D" w:rsidR="5DC9D013">
              <w:rPr>
                <w:b/>
                <w:bCs/>
                <w:lang w:val="es-AR"/>
              </w:rPr>
              <w:t>CTS</w:t>
            </w:r>
          </w:p>
          <w:p w:rsidRPr="005B678D" w:rsidR="00A86DC0" w:rsidP="00A86DC0" w:rsidRDefault="00A86DC0" w14:paraId="47E1A6AC" w14:textId="71AF9486">
            <w:pPr>
              <w:jc w:val="right"/>
              <w:cnfStyle w:val="000000000000" w:firstRow="0" w:lastRow="0" w:firstColumn="0" w:lastColumn="0" w:oddVBand="0" w:evenVBand="0" w:oddHBand="0" w:evenHBand="0" w:firstRowFirstColumn="0" w:firstRowLastColumn="0" w:lastRowFirstColumn="0" w:lastRowLastColumn="0"/>
              <w:rPr>
                <w:b/>
                <w:lang w:val="es-AR"/>
              </w:rPr>
            </w:pPr>
            <w:r w:rsidRPr="005B678D">
              <w:rPr>
                <w:b/>
                <w:lang w:val="es-AR"/>
              </w:rPr>
              <w:t>3 años</w:t>
            </w:r>
          </w:p>
        </w:tc>
        <w:tc>
          <w:tcPr>
            <w:tcW w:w="909" w:type="dxa"/>
            <w:tcBorders>
              <w:left w:val="single" w:color="5B9BD5" w:themeColor="accent1" w:sz="4" w:space="0"/>
              <w:right w:val="single" w:color="9CC2E5" w:themeColor="accent1" w:themeTint="99" w:sz="4" w:space="0"/>
            </w:tcBorders>
          </w:tcPr>
          <w:p w:rsidRPr="005B678D" w:rsidR="00A86DC0" w:rsidP="7DB8F304" w:rsidRDefault="00A86DC0" w14:paraId="36C402B4" w14:textId="43291A05">
            <w:pPr>
              <w:jc w:val="center"/>
              <w:cnfStyle w:val="000000000000" w:firstRow="0" w:lastRow="0" w:firstColumn="0" w:lastColumn="0" w:oddVBand="0" w:evenVBand="0" w:oddHBand="0" w:evenHBand="0" w:firstRowFirstColumn="0" w:firstRowLastColumn="0" w:lastRowFirstColumn="0" w:lastRowLastColumn="0"/>
              <w:rPr>
                <w:b/>
                <w:bCs/>
                <w:lang w:val="es-AR"/>
              </w:rPr>
            </w:pPr>
          </w:p>
        </w:tc>
        <w:tc>
          <w:tcPr>
            <w:tcW w:w="1095" w:type="dxa"/>
            <w:tcBorders>
              <w:left w:val="single" w:color="5B9BD5" w:themeColor="accent1" w:sz="4" w:space="0"/>
              <w:right w:val="single" w:color="9CC2E5" w:themeColor="accent1" w:themeTint="99" w:sz="4" w:space="0"/>
            </w:tcBorders>
            <w:shd w:val="clear" w:color="auto" w:fill="auto"/>
          </w:tcPr>
          <w:p w:rsidRPr="005B678D" w:rsidR="00A86DC0" w:rsidP="7DB8F304" w:rsidRDefault="00A86DC0" w14:paraId="26993021" w14:textId="66401316">
            <w:pPr>
              <w:jc w:val="right"/>
              <w:cnfStyle w:val="000000000000" w:firstRow="0" w:lastRow="0" w:firstColumn="0" w:lastColumn="0" w:oddVBand="0" w:evenVBand="0" w:oddHBand="0" w:evenHBand="0" w:firstRowFirstColumn="0" w:firstRowLastColumn="0" w:lastRowFirstColumn="0" w:lastRowLastColumn="0"/>
              <w:rPr>
                <w:b/>
                <w:bCs/>
                <w:lang w:val="es-AR"/>
              </w:rPr>
            </w:pPr>
          </w:p>
        </w:tc>
        <w:tc>
          <w:tcPr>
            <w:tcW w:w="1095" w:type="dxa"/>
            <w:tcBorders>
              <w:left w:val="single" w:color="5B9BD5" w:themeColor="accent1" w:sz="4" w:space="0"/>
              <w:right w:val="single" w:color="9CC2E5" w:themeColor="accent1" w:themeTint="99" w:sz="4" w:space="0"/>
            </w:tcBorders>
          </w:tcPr>
          <w:p w:rsidRPr="005B678D" w:rsidR="00477430" w:rsidP="5F7563C4" w:rsidRDefault="00A86DC0" w14:paraId="759E465A" w14:textId="03DF4722">
            <w:pPr>
              <w:jc w:val="right"/>
              <w:cnfStyle w:val="000000000000" w:firstRow="0" w:lastRow="0" w:firstColumn="0" w:lastColumn="0" w:oddVBand="0" w:evenVBand="0" w:oddHBand="0" w:evenHBand="0" w:firstRowFirstColumn="0" w:firstRowLastColumn="0" w:lastRowFirstColumn="0" w:lastRowLastColumn="0"/>
              <w:rPr>
                <w:b/>
                <w:bCs/>
                <w:lang w:val="es-AR"/>
              </w:rPr>
            </w:pPr>
            <w:r w:rsidRPr="005B678D">
              <w:rPr>
                <w:b/>
                <w:bCs/>
                <w:lang w:val="es-AR"/>
              </w:rPr>
              <w:t>CTP</w:t>
            </w:r>
            <w:r w:rsidRPr="005B678D" w:rsidR="599C4124">
              <w:rPr>
                <w:b/>
                <w:bCs/>
                <w:lang w:val="es-AR"/>
              </w:rPr>
              <w:t>/CTS</w:t>
            </w:r>
          </w:p>
          <w:p w:rsidRPr="005B678D" w:rsidR="00A86DC0" w:rsidP="00477430" w:rsidRDefault="00477430" w14:paraId="6904ED71" w14:textId="53FDF0E4">
            <w:pPr>
              <w:jc w:val="right"/>
              <w:cnfStyle w:val="000000000000" w:firstRow="0" w:lastRow="0" w:firstColumn="0" w:lastColumn="0" w:oddVBand="0" w:evenVBand="0" w:oddHBand="0" w:evenHBand="0" w:firstRowFirstColumn="0" w:firstRowLastColumn="0" w:lastRowFirstColumn="0" w:lastRowLastColumn="0"/>
              <w:rPr>
                <w:b/>
                <w:lang w:val="es-AR"/>
              </w:rPr>
            </w:pPr>
            <w:r w:rsidRPr="005B678D">
              <w:rPr>
                <w:b/>
                <w:lang w:val="es-AR"/>
              </w:rPr>
              <w:t xml:space="preserve">3 </w:t>
            </w:r>
            <w:r w:rsidRPr="005B678D" w:rsidR="00A86DC0">
              <w:rPr>
                <w:b/>
                <w:lang w:val="es-AR"/>
              </w:rPr>
              <w:t>años</w:t>
            </w:r>
          </w:p>
        </w:tc>
        <w:tc>
          <w:tcPr>
            <w:tcW w:w="737" w:type="dxa"/>
            <w:tcBorders>
              <w:left w:val="single" w:color="5B9BD5" w:themeColor="accent1" w:sz="4" w:space="0"/>
              <w:right w:val="single" w:color="9CC2E5" w:themeColor="accent1" w:themeTint="99" w:sz="4" w:space="0"/>
            </w:tcBorders>
          </w:tcPr>
          <w:p w:rsidRPr="005B678D" w:rsidR="00A86DC0" w:rsidP="7DB8F304" w:rsidRDefault="00A86DC0" w14:paraId="4B5F8DE3" w14:textId="1AD8024B">
            <w:pPr>
              <w:jc w:val="right"/>
              <w:cnfStyle w:val="000000000000" w:firstRow="0" w:lastRow="0" w:firstColumn="0" w:lastColumn="0" w:oddVBand="0" w:evenVBand="0" w:oddHBand="0" w:evenHBand="0" w:firstRowFirstColumn="0" w:firstRowLastColumn="0" w:lastRowFirstColumn="0" w:lastRowLastColumn="0"/>
              <w:rPr>
                <w:b/>
                <w:bCs/>
                <w:lang w:val="es-AR"/>
              </w:rPr>
            </w:pPr>
          </w:p>
        </w:tc>
      </w:tr>
    </w:tbl>
    <w:p w:rsidRPr="005B678D" w:rsidR="005F6BFA" w:rsidP="005F6BFA" w:rsidRDefault="005F6BFA" w14:paraId="692FEB3E" w14:textId="77777777">
      <w:pPr>
        <w:rPr>
          <w:lang w:val="es-AR"/>
        </w:rPr>
      </w:pPr>
    </w:p>
    <w:p w:rsidRPr="005B678D" w:rsidR="005F77F3" w:rsidP="005F77F3" w:rsidRDefault="00B222E0" w14:paraId="165B754E" w14:textId="60EE522A">
      <w:pPr>
        <w:pStyle w:val="Ttulo1"/>
        <w:rPr>
          <w:lang w:val="es-AR"/>
        </w:rPr>
      </w:pPr>
      <w:r w:rsidRPr="005B678D">
        <w:rPr>
          <w:lang w:val="es-AR"/>
        </w:rPr>
        <w:t>Retorno de Inversión</w:t>
      </w:r>
    </w:p>
    <w:tbl>
      <w:tblPr>
        <w:tblStyle w:val="TipTable"/>
        <w:tblW w:w="5000" w:type="pct"/>
        <w:tblLook w:val="04A0" w:firstRow="1" w:lastRow="0" w:firstColumn="1" w:lastColumn="0" w:noHBand="0" w:noVBand="1"/>
      </w:tblPr>
      <w:tblGrid>
        <w:gridCol w:w="556"/>
        <w:gridCol w:w="8470"/>
      </w:tblGrid>
      <w:tr w:rsidRPr="005B678D" w:rsidR="005F77F3" w:rsidTr="19D6B594" w14:paraId="6FD5A265"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002B53AF" w:rsidRDefault="005F77F3" w14:paraId="4DAFF260" w14:textId="77777777">
            <w:pPr>
              <w:rPr>
                <w:lang w:val="es-AR"/>
              </w:rPr>
            </w:pPr>
            <w:r w:rsidRPr="005B678D">
              <w:rPr>
                <w:noProof/>
                <w:lang w:val="es-AR" w:eastAsia="en-US"/>
              </w:rPr>
              <mc:AlternateContent>
                <mc:Choice Requires="wpg">
                  <w:drawing>
                    <wp:inline distT="0" distB="0" distL="0" distR="0" wp14:anchorId="4EE062D6" wp14:editId="113C9D7D">
                      <wp:extent cx="141605" cy="141605"/>
                      <wp:effectExtent l="0" t="0" r="0" b="0"/>
                      <wp:docPr id="5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2"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3"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2BB4E045">
                    <v:group id="Group 5" style="width:11.15pt;height:11.15pt;mso-position-horizontal-relative:char;mso-position-vertical-relative:line" coordsize="141605,141605" o:spid="_x0000_s1026" w14:anchorId="174F2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434516" w:rsidP="002B53AF" w:rsidRDefault="6560719B" w14:paraId="679E4EA4"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En esta sección enunciarán cuales son los principales puntos o indicadores que se deben contemplar para establecer los factores de éxito del proyecto ya que por limitaciones de tiempo no es posible establecer una cuantificación de beneficios real del mismo.</w:t>
            </w:r>
          </w:p>
          <w:p w:rsidRPr="005B678D" w:rsidR="005F77F3" w:rsidRDefault="6560719B" w14:paraId="71F219D3" w14:textId="37529AC2">
            <w:pPr>
              <w:pStyle w:val="TipText"/>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 xml:space="preserve">Entonces, a los fines de completar la evaluación, </w:t>
            </w:r>
            <w:r w:rsidRPr="005B678D" w:rsidR="001D274B">
              <w:rPr>
                <w:lang w:val="es-AR"/>
              </w:rPr>
              <w:t xml:space="preserve">solo </w:t>
            </w:r>
            <w:r w:rsidRPr="005B678D">
              <w:rPr>
                <w:lang w:val="es-AR"/>
              </w:rPr>
              <w:t xml:space="preserve">se enunciarán y describirán las distintas categorías y conceptos que se deberán analizar a futuro para tener un ROI determinado.  </w:t>
            </w:r>
          </w:p>
        </w:tc>
      </w:tr>
    </w:tbl>
    <w:p w:rsidRPr="005B678D" w:rsidR="005F77F3" w:rsidP="6D7679D8" w:rsidRDefault="005F77F3" w14:paraId="71C3E883" w14:textId="440CBDF8">
      <w:pPr>
        <w:rPr>
          <w:lang w:val="es-AR"/>
        </w:rPr>
      </w:pPr>
    </w:p>
    <w:p w:rsidRPr="005B678D" w:rsidR="005F77F3" w:rsidP="005F77F3" w:rsidRDefault="005F77F3" w14:paraId="03BBD21E" w14:textId="77777777">
      <w:pPr>
        <w:pStyle w:val="Ttulo1"/>
        <w:rPr>
          <w:lang w:val="es-AR"/>
        </w:rPr>
      </w:pPr>
      <w:r w:rsidRPr="005B678D">
        <w:rPr>
          <w:lang w:val="es-AR"/>
        </w:rPr>
        <w:t>ANEXO</w:t>
      </w:r>
    </w:p>
    <w:tbl>
      <w:tblPr>
        <w:tblStyle w:val="TipTable"/>
        <w:tblW w:w="5000" w:type="pct"/>
        <w:tblLook w:val="04A0" w:firstRow="1" w:lastRow="0" w:firstColumn="1" w:lastColumn="0" w:noHBand="0" w:noVBand="1"/>
      </w:tblPr>
      <w:tblGrid>
        <w:gridCol w:w="556"/>
        <w:gridCol w:w="8470"/>
      </w:tblGrid>
      <w:tr w:rsidRPr="005B678D" w:rsidR="005F77F3" w:rsidTr="002B53AF" w14:paraId="49E3CE62" w14:textId="77777777">
        <w:tc>
          <w:tcPr>
            <w:cnfStyle w:val="001000000000" w:firstRow="0" w:lastRow="0" w:firstColumn="1" w:lastColumn="0" w:oddVBand="0" w:evenVBand="0" w:oddHBand="0" w:evenHBand="0" w:firstRowFirstColumn="0" w:firstRowLastColumn="0" w:lastRowFirstColumn="0" w:lastRowLastColumn="0"/>
            <w:tcW w:w="308" w:type="pct"/>
          </w:tcPr>
          <w:p w:rsidRPr="005B678D" w:rsidR="005F77F3" w:rsidP="002B53AF" w:rsidRDefault="005F77F3" w14:paraId="57788B5C" w14:textId="77777777">
            <w:pPr>
              <w:rPr>
                <w:lang w:val="es-AR"/>
              </w:rPr>
            </w:pPr>
            <w:r w:rsidRPr="005B678D">
              <w:rPr>
                <w:noProof/>
                <w:lang w:val="es-AR" w:eastAsia="en-US"/>
              </w:rPr>
              <mc:AlternateContent>
                <mc:Choice Requires="wpg">
                  <w:drawing>
                    <wp:inline distT="0" distB="0" distL="0" distR="0" wp14:anchorId="5D726D8B" wp14:editId="09E162FD">
                      <wp:extent cx="141605" cy="141605"/>
                      <wp:effectExtent l="0" t="0" r="0" b="0"/>
                      <wp:docPr id="54"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5" name="Rectangle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6" name="Freeform 1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181B3D9">
                    <v:group id="Group 5" style="width:11.15pt;height:11.15pt;mso-position-horizontal-relative:char;mso-position-vertical-relative:line" coordsize="141605,141605" o:spid="_x0000_s1026" w14:anchorId="6305EC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">
                      <v:rect id="Rectangle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"/>
                      <v:shape id="Freeform 1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5B678D" w:rsidR="005F77F3" w:rsidP="002B53AF" w:rsidRDefault="005F77F3" w14:paraId="468726AE" w14:textId="39EB19CC">
            <w:pPr>
              <w:pStyle w:val="TipText"/>
              <w:cnfStyle w:val="000000000000" w:firstRow="0" w:lastRow="0" w:firstColumn="0" w:lastColumn="0" w:oddVBand="0" w:evenVBand="0" w:oddHBand="0" w:evenHBand="0" w:firstRowFirstColumn="0" w:firstRowLastColumn="0" w:lastRowFirstColumn="0" w:lastRowLastColumn="0"/>
              <w:rPr>
                <w:lang w:val="es-AR"/>
              </w:rPr>
            </w:pPr>
            <w:r w:rsidRPr="005B678D">
              <w:rPr>
                <w:lang w:val="es-AR"/>
              </w:rPr>
              <w:t>Adjunte la</w:t>
            </w:r>
            <w:r w:rsidRPr="005B678D" w:rsidR="00A86DC0">
              <w:rPr>
                <w:lang w:val="es-AR"/>
              </w:rPr>
              <w:t>s</w:t>
            </w:r>
            <w:r w:rsidRPr="005B678D">
              <w:rPr>
                <w:lang w:val="es-AR"/>
              </w:rPr>
              <w:t xml:space="preserve"> propuesta</w:t>
            </w:r>
            <w:r w:rsidRPr="005B678D" w:rsidR="00A86DC0">
              <w:rPr>
                <w:lang w:val="es-AR"/>
              </w:rPr>
              <w:t>s</w:t>
            </w:r>
            <w:r w:rsidRPr="005B678D">
              <w:rPr>
                <w:lang w:val="es-AR"/>
              </w:rPr>
              <w:t xml:space="preserve"> de</w:t>
            </w:r>
            <w:r w:rsidRPr="005B678D" w:rsidR="00A86DC0">
              <w:rPr>
                <w:lang w:val="es-AR"/>
              </w:rPr>
              <w:t xml:space="preserve"> los</w:t>
            </w:r>
            <w:r w:rsidRPr="005B678D">
              <w:rPr>
                <w:lang w:val="es-AR"/>
              </w:rPr>
              <w:t xml:space="preserve"> proveedor</w:t>
            </w:r>
            <w:r w:rsidRPr="005B678D" w:rsidR="00A86DC0">
              <w:rPr>
                <w:lang w:val="es-AR"/>
              </w:rPr>
              <w:t>es</w:t>
            </w:r>
            <w:r w:rsidRPr="005B678D">
              <w:rPr>
                <w:lang w:val="es-AR"/>
              </w:rPr>
              <w:t xml:space="preserve"> en la</w:t>
            </w:r>
            <w:r w:rsidRPr="005B678D" w:rsidR="00A86DC0">
              <w:rPr>
                <w:lang w:val="es-AR"/>
              </w:rPr>
              <w:t>s</w:t>
            </w:r>
            <w:r w:rsidRPr="005B678D">
              <w:rPr>
                <w:lang w:val="es-AR"/>
              </w:rPr>
              <w:t xml:space="preserve"> que</w:t>
            </w:r>
            <w:r w:rsidRPr="005B678D" w:rsidR="00A86DC0">
              <w:rPr>
                <w:lang w:val="es-AR"/>
              </w:rPr>
              <w:t xml:space="preserve"> se</w:t>
            </w:r>
            <w:r w:rsidRPr="005B678D">
              <w:rPr>
                <w:lang w:val="es-AR"/>
              </w:rPr>
              <w:t xml:space="preserve"> basó el presente análisis.</w:t>
            </w:r>
          </w:p>
        </w:tc>
      </w:tr>
    </w:tbl>
    <w:p w:rsidRPr="005B678D" w:rsidR="00E73529" w:rsidP="7DB8F304" w:rsidRDefault="3E6FA721" w14:paraId="43CBF8A5" w14:textId="22C4D1B3">
      <w:pPr>
        <w:rPr>
          <w:b/>
          <w:bCs/>
          <w:caps/>
          <w:color w:val="1F4E79" w:themeColor="accent1" w:themeShade="80"/>
          <w:sz w:val="28"/>
          <w:szCs w:val="28"/>
          <w:lang w:val="es-AR"/>
        </w:rPr>
      </w:pPr>
      <w:r w:rsidRPr="005B678D">
        <w:rPr>
          <w:rFonts w:ascii="Calibri" w:hAnsi="Calibri" w:eastAsia="Calibri" w:cs="Calibri"/>
          <w:szCs w:val="18"/>
          <w:lang w:val="es-AR"/>
        </w:rPr>
        <w:t xml:space="preserve"> </w:t>
      </w:r>
    </w:p>
    <w:p w:rsidRPr="005B678D" w:rsidR="00E73529" w:rsidP="7DB8F304" w:rsidRDefault="00E73529" w14:paraId="07820704" w14:textId="177CF6E8">
      <w:pPr>
        <w:rPr>
          <w:b/>
          <w:bCs/>
          <w:caps/>
          <w:color w:val="1F4E79" w:themeColor="accent1" w:themeShade="80"/>
          <w:sz w:val="28"/>
          <w:szCs w:val="28"/>
          <w:lang w:val="es-AR"/>
        </w:rPr>
      </w:pPr>
    </w:p>
    <w:sectPr w:rsidRPr="005B678D" w:rsidR="00E73529" w:rsidSect="00601442">
      <w:headerReference w:type="default" r:id="rId15"/>
      <w:footerReference w:type="default" r:id="rId16"/>
      <w:headerReference w:type="first" r:id="rId17"/>
      <w:footerReference w:type="first" r:id="rId18"/>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311CD" w:rsidRDefault="00E311CD" w14:paraId="12E78B7F" w14:textId="77777777">
      <w:pPr>
        <w:spacing w:after="0" w:line="240" w:lineRule="auto"/>
      </w:pPr>
      <w:r>
        <w:separator/>
      </w:r>
    </w:p>
  </w:endnote>
  <w:endnote w:type="continuationSeparator" w:id="0">
    <w:p w:rsidR="00E311CD" w:rsidRDefault="00E311CD" w14:paraId="2C8A4BAC" w14:textId="77777777">
      <w:pPr>
        <w:spacing w:after="0" w:line="240" w:lineRule="auto"/>
      </w:pPr>
      <w:r>
        <w:continuationSeparator/>
      </w:r>
    </w:p>
  </w:endnote>
  <w:endnote w:type="continuationNotice" w:id="1">
    <w:p w:rsidR="00E311CD" w:rsidRDefault="00E311CD" w14:paraId="3646395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76FA5" w:rsidR="00D72B3F" w:rsidP="19D6B594" w:rsidRDefault="00D72B3F" w14:paraId="45042A58" w14:textId="07EB959A">
    <w:pPr>
      <w:pStyle w:val="Sinespaciado"/>
      <w:jc w:val="right"/>
      <w:rPr>
        <w:noProof/>
        <w:lang w:val="es-AR"/>
      </w:rPr>
    </w:pPr>
    <w:r>
      <w:fldChar w:fldCharType="begin"/>
    </w:r>
    <w:r w:rsidRPr="19D6B594">
      <w:rPr>
        <w:lang w:val="es-AR"/>
      </w:rPr>
      <w:instrText xml:space="preserve"> FILENAME \* MERGEFORMAT </w:instrText>
    </w:r>
    <w:r>
      <w:fldChar w:fldCharType="separate"/>
    </w:r>
    <w:r w:rsidRPr="19D6B594" w:rsidR="19D6B594">
      <w:rPr>
        <w:noProof/>
        <w:lang w:val="es-AR"/>
      </w:rPr>
      <w:t>12-T Comparación de cumplimiento y evaluación económica</w:t>
    </w:r>
    <w:r>
      <w:fldChar w:fldCharType="end"/>
    </w:r>
  </w:p>
  <w:p w:rsidRPr="00D72B3F" w:rsidR="00D72B3F" w:rsidP="00D72B3F" w:rsidRDefault="595DED62" w14:paraId="0B8BF16B" w14:textId="726E46B5">
    <w:pPr>
      <w:pStyle w:val="Sinespaciado"/>
      <w:jc w:val="right"/>
    </w:pPr>
    <w:proofErr w:type="spellStart"/>
    <w:r>
      <w:t>Pág</w:t>
    </w:r>
    <w:proofErr w:type="spellEnd"/>
    <w:r>
      <w:t xml:space="preserve">. </w:t>
    </w:r>
    <w:r w:rsidRPr="595DED62" w:rsidR="00D72B3F">
      <w:rPr>
        <w:b/>
        <w:bCs/>
        <w:noProof/>
      </w:rPr>
      <w:fldChar w:fldCharType="begin"/>
    </w:r>
    <w:r w:rsidRPr="595DED62" w:rsidR="00D72B3F">
      <w:rPr>
        <w:b/>
        <w:bCs/>
        <w:noProof/>
      </w:rPr>
      <w:instrText xml:space="preserve"> PAGE  \* Arabic  \* MERGEFORMAT </w:instrText>
    </w:r>
    <w:r w:rsidRPr="595DED62" w:rsidR="00D72B3F">
      <w:rPr>
        <w:b/>
        <w:bCs/>
        <w:noProof/>
      </w:rPr>
      <w:fldChar w:fldCharType="separate"/>
    </w:r>
    <w:r w:rsidR="00B83CEB">
      <w:rPr>
        <w:b/>
        <w:bCs/>
        <w:noProof/>
      </w:rPr>
      <w:t>6</w:t>
    </w:r>
    <w:r w:rsidRPr="595DED62" w:rsidR="00D72B3F">
      <w:rPr>
        <w:b/>
        <w:bCs/>
        <w:noProof/>
      </w:rPr>
      <w:fldChar w:fldCharType="end"/>
    </w:r>
    <w:r>
      <w:t xml:space="preserve"> de </w:t>
    </w:r>
    <w:r w:rsidRPr="595DED62" w:rsidR="00D72B3F">
      <w:rPr>
        <w:b/>
        <w:bCs/>
        <w:noProof/>
      </w:rPr>
      <w:fldChar w:fldCharType="begin"/>
    </w:r>
    <w:r w:rsidRPr="595DED62" w:rsidR="00D72B3F">
      <w:rPr>
        <w:b/>
        <w:bCs/>
        <w:noProof/>
      </w:rPr>
      <w:instrText xml:space="preserve"> NUMPAGES  \* Arabic  \* MERGEFORMAT </w:instrText>
    </w:r>
    <w:r w:rsidRPr="595DED62" w:rsidR="00D72B3F">
      <w:rPr>
        <w:b/>
        <w:bCs/>
        <w:noProof/>
      </w:rPr>
      <w:fldChar w:fldCharType="separate"/>
    </w:r>
    <w:r w:rsidR="00B83CEB">
      <w:rPr>
        <w:b/>
        <w:bCs/>
        <w:noProof/>
      </w:rPr>
      <w:t>6</w:t>
    </w:r>
    <w:r w:rsidRPr="595DED62" w:rsidR="00D72B3F">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E5112" w:rsidR="00D72B3F" w:rsidP="00D72B3F" w:rsidRDefault="005C1D86" w14:paraId="760732B2" w14:textId="1194B369">
    <w:pPr>
      <w:pStyle w:val="Sinespaciado"/>
      <w:jc w:val="right"/>
      <w:rPr>
        <w:lang w:val="es-AR"/>
      </w:rPr>
    </w:pPr>
    <w:r>
      <w:fldChar w:fldCharType="begin"/>
    </w:r>
    <w:r w:rsidRPr="003E5112">
      <w:rPr>
        <w:lang w:val="es-AR"/>
      </w:rPr>
      <w:instrText xml:space="preserve"> FILENAME \* MERGEFORMAT </w:instrText>
    </w:r>
    <w:r>
      <w:fldChar w:fldCharType="separate"/>
    </w:r>
    <w:r w:rsidR="002D3462">
      <w:rPr>
        <w:noProof/>
        <w:lang w:val="es-AR"/>
      </w:rPr>
      <w:t>12</w:t>
    </w:r>
    <w:r w:rsidR="00BC5378">
      <w:rPr>
        <w:noProof/>
        <w:lang w:val="es-AR"/>
      </w:rPr>
      <w:t xml:space="preserve">-T </w:t>
    </w:r>
    <w:r w:rsidR="002D3462">
      <w:rPr>
        <w:noProof/>
        <w:lang w:val="es-AR"/>
      </w:rPr>
      <w:t>Comparación de cu</w:t>
    </w:r>
    <w:r w:rsidR="00FB3E96">
      <w:rPr>
        <w:noProof/>
        <w:lang w:val="es-AR"/>
      </w:rPr>
      <w:t>mplimiento y evaluación económi</w:t>
    </w:r>
    <w:r w:rsidR="002D3462">
      <w:rPr>
        <w:noProof/>
        <w:lang w:val="es-AR"/>
      </w:rPr>
      <w:t>ca</w:t>
    </w:r>
    <w:r w:rsidR="00BC5378">
      <w:rPr>
        <w:noProof/>
        <w:lang w:val="es-AR"/>
      </w:rPr>
      <w:t>.doc</w:t>
    </w:r>
    <w:r>
      <w:rPr>
        <w:noProof/>
      </w:rPr>
      <w:fldChar w:fldCharType="end"/>
    </w:r>
  </w:p>
  <w:p w:rsidR="00D72B3F" w:rsidP="00D72B3F" w:rsidRDefault="595DED62" w14:paraId="556F7DED" w14:textId="38E4DF7F">
    <w:pPr>
      <w:pStyle w:val="Sinespaciado"/>
      <w:jc w:val="right"/>
    </w:pPr>
    <w:proofErr w:type="spellStart"/>
    <w:r>
      <w:t>Pág</w:t>
    </w:r>
    <w:proofErr w:type="spellEnd"/>
    <w:r>
      <w:t xml:space="preserve">. </w:t>
    </w:r>
    <w:r w:rsidRPr="595DED62" w:rsidR="00D72B3F">
      <w:rPr>
        <w:b/>
        <w:bCs/>
        <w:noProof/>
      </w:rPr>
      <w:fldChar w:fldCharType="begin"/>
    </w:r>
    <w:r w:rsidRPr="595DED62" w:rsidR="00D72B3F">
      <w:rPr>
        <w:b/>
        <w:bCs/>
        <w:noProof/>
      </w:rPr>
      <w:instrText xml:space="preserve"> PAGE  \* Arabic  \* MERGEFORMAT </w:instrText>
    </w:r>
    <w:r w:rsidRPr="595DED62" w:rsidR="00D72B3F">
      <w:rPr>
        <w:b/>
        <w:bCs/>
        <w:noProof/>
      </w:rPr>
      <w:fldChar w:fldCharType="separate"/>
    </w:r>
    <w:r w:rsidR="009672C0">
      <w:rPr>
        <w:b/>
        <w:bCs/>
        <w:noProof/>
      </w:rPr>
      <w:t>1</w:t>
    </w:r>
    <w:r w:rsidRPr="595DED62" w:rsidR="00D72B3F">
      <w:rPr>
        <w:b/>
        <w:bCs/>
        <w:noProof/>
      </w:rPr>
      <w:fldChar w:fldCharType="end"/>
    </w:r>
    <w:r>
      <w:t xml:space="preserve"> de </w:t>
    </w:r>
    <w:r w:rsidRPr="595DED62" w:rsidR="00D72B3F">
      <w:rPr>
        <w:b/>
        <w:bCs/>
        <w:noProof/>
      </w:rPr>
      <w:fldChar w:fldCharType="begin"/>
    </w:r>
    <w:r w:rsidRPr="595DED62" w:rsidR="00D72B3F">
      <w:rPr>
        <w:b/>
        <w:bCs/>
        <w:noProof/>
      </w:rPr>
      <w:instrText xml:space="preserve"> NUMPAGES  \* Arabic  \* MERGEFORMAT </w:instrText>
    </w:r>
    <w:r w:rsidRPr="595DED62" w:rsidR="00D72B3F">
      <w:rPr>
        <w:b/>
        <w:bCs/>
        <w:noProof/>
      </w:rPr>
      <w:fldChar w:fldCharType="separate"/>
    </w:r>
    <w:r w:rsidR="009672C0">
      <w:rPr>
        <w:b/>
        <w:bCs/>
        <w:noProof/>
      </w:rPr>
      <w:t>6</w:t>
    </w:r>
    <w:r w:rsidRPr="595DED62" w:rsidR="00D72B3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311CD" w:rsidRDefault="00E311CD" w14:paraId="11797EC4" w14:textId="77777777">
      <w:pPr>
        <w:spacing w:after="0" w:line="240" w:lineRule="auto"/>
      </w:pPr>
      <w:r>
        <w:separator/>
      </w:r>
    </w:p>
  </w:footnote>
  <w:footnote w:type="continuationSeparator" w:id="0">
    <w:p w:rsidR="00E311CD" w:rsidRDefault="00E311CD" w14:paraId="27231EC0" w14:textId="77777777">
      <w:pPr>
        <w:spacing w:after="0" w:line="240" w:lineRule="auto"/>
      </w:pPr>
      <w:r>
        <w:continuationSeparator/>
      </w:r>
    </w:p>
  </w:footnote>
  <w:footnote w:type="continuationNotice" w:id="1">
    <w:p w:rsidR="00E311CD" w:rsidRDefault="00E311CD" w14:paraId="305B461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7C52" w:rsidP="595DED62" w:rsidRDefault="595DED62" w14:paraId="023B0F94" w14:textId="77777777">
    <w:pPr>
      <w:pStyle w:val="Encabezado"/>
      <w:rPr>
        <w:lang w:val="es-ES"/>
      </w:rPr>
    </w:pPr>
    <w:r w:rsidRPr="595DED62">
      <w:rPr>
        <w:lang w:val="es-ES"/>
      </w:rPr>
      <w:t>Facultad de Ciencias Económicas – Universidad de Buenos Aires</w:t>
    </w:r>
  </w:p>
  <w:p w:rsidRPr="00E346DA" w:rsidR="00E346DA" w:rsidP="595DED62" w:rsidRDefault="00350C77" w14:paraId="68E4551A" w14:textId="4BD2DF64">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346DA" w:rsidRDefault="00E346DA" w14:paraId="0537DEF9" w14:textId="77777777">
    <w:pPr>
      <w:pStyle w:val="Encabezado"/>
    </w:pPr>
    <w:r>
      <w:rPr>
        <w:noProof/>
        <w:lang w:eastAsia="en-US"/>
      </w:rPr>
      <w:drawing>
        <wp:anchor distT="0" distB="0" distL="114300" distR="114300" simplePos="0" relativeHeight="251658240" behindDoc="1" locked="0" layoutInCell="1" allowOverlap="1" wp14:anchorId="108FEA63" wp14:editId="07777777">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eastAsia="en-US"/>
      </w:rPr>
      <w:drawing>
        <wp:anchor distT="0" distB="0" distL="114300" distR="114300" simplePos="0" relativeHeight="251658241" behindDoc="1" locked="0" layoutInCell="1" allowOverlap="1" wp14:anchorId="72DD9975" wp14:editId="07777777">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6CA5C6A"/>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2E40737"/>
    <w:multiLevelType w:val="hybridMultilevel"/>
    <w:tmpl w:val="FB883D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5BD582D"/>
    <w:multiLevelType w:val="hybridMultilevel"/>
    <w:tmpl w:val="9984F2B0"/>
    <w:lvl w:ilvl="0" w:tplc="E7F42DC2">
      <w:start w:val="1"/>
      <w:numFmt w:val="decimal"/>
      <w:pStyle w:val="Ttulo2"/>
      <w:lvlText w:val="%1."/>
      <w:lvlJc w:val="left"/>
      <w:pPr>
        <w:tabs>
          <w:tab w:val="num" w:pos="360"/>
        </w:tabs>
        <w:ind w:left="360" w:hanging="360"/>
      </w:pPr>
      <w:rPr>
        <w:rFonts w:hint="default" w:asciiTheme="minorHAnsi"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D351E"/>
    <w:multiLevelType w:val="hybridMultilevel"/>
    <w:tmpl w:val="EA5A05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3447E1F"/>
    <w:multiLevelType w:val="hybridMultilevel"/>
    <w:tmpl w:val="687CB37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369063FB"/>
    <w:multiLevelType w:val="hybridMultilevel"/>
    <w:tmpl w:val="A0E26C46"/>
    <w:lvl w:ilvl="0" w:tplc="35C05E98">
      <w:start w:val="1"/>
      <w:numFmt w:val="decimal"/>
      <w:lvlText w:val="%1."/>
      <w:lvlJc w:val="left"/>
      <w:pPr>
        <w:ind w:left="720" w:hanging="360"/>
      </w:pPr>
    </w:lvl>
    <w:lvl w:ilvl="1" w:tplc="51F462EC">
      <w:start w:val="1"/>
      <w:numFmt w:val="lowerLetter"/>
      <w:lvlText w:val="%2."/>
      <w:lvlJc w:val="left"/>
      <w:pPr>
        <w:ind w:left="1440" w:hanging="360"/>
      </w:pPr>
    </w:lvl>
    <w:lvl w:ilvl="2" w:tplc="6DEC8D88">
      <w:start w:val="1"/>
      <w:numFmt w:val="lowerRoman"/>
      <w:lvlText w:val="%3."/>
      <w:lvlJc w:val="right"/>
      <w:pPr>
        <w:ind w:left="2160" w:hanging="180"/>
      </w:pPr>
    </w:lvl>
    <w:lvl w:ilvl="3" w:tplc="FE627D28">
      <w:start w:val="1"/>
      <w:numFmt w:val="decimal"/>
      <w:lvlText w:val="%4."/>
      <w:lvlJc w:val="left"/>
      <w:pPr>
        <w:ind w:left="2880" w:hanging="360"/>
      </w:pPr>
    </w:lvl>
    <w:lvl w:ilvl="4" w:tplc="E944836C">
      <w:start w:val="1"/>
      <w:numFmt w:val="lowerLetter"/>
      <w:lvlText w:val="%5."/>
      <w:lvlJc w:val="left"/>
      <w:pPr>
        <w:ind w:left="3600" w:hanging="360"/>
      </w:pPr>
    </w:lvl>
    <w:lvl w:ilvl="5" w:tplc="2766D4C2">
      <w:start w:val="1"/>
      <w:numFmt w:val="lowerRoman"/>
      <w:lvlText w:val="%6."/>
      <w:lvlJc w:val="right"/>
      <w:pPr>
        <w:ind w:left="4320" w:hanging="180"/>
      </w:pPr>
    </w:lvl>
    <w:lvl w:ilvl="6" w:tplc="BD365E68">
      <w:start w:val="1"/>
      <w:numFmt w:val="decimal"/>
      <w:lvlText w:val="%7."/>
      <w:lvlJc w:val="left"/>
      <w:pPr>
        <w:ind w:left="5040" w:hanging="360"/>
      </w:pPr>
    </w:lvl>
    <w:lvl w:ilvl="7" w:tplc="338A9956">
      <w:start w:val="1"/>
      <w:numFmt w:val="lowerLetter"/>
      <w:lvlText w:val="%8."/>
      <w:lvlJc w:val="left"/>
      <w:pPr>
        <w:ind w:left="5760" w:hanging="360"/>
      </w:pPr>
    </w:lvl>
    <w:lvl w:ilvl="8" w:tplc="12EC611C">
      <w:start w:val="1"/>
      <w:numFmt w:val="lowerRoman"/>
      <w:lvlText w:val="%9."/>
      <w:lvlJc w:val="right"/>
      <w:pPr>
        <w:ind w:left="6480" w:hanging="180"/>
      </w:pPr>
    </w:lvl>
  </w:abstractNum>
  <w:abstractNum w:abstractNumId="7" w15:restartNumberingAfterBreak="0">
    <w:nsid w:val="3A977A76"/>
    <w:multiLevelType w:val="hybridMultilevel"/>
    <w:tmpl w:val="88687E8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47060064"/>
    <w:multiLevelType w:val="hybridMultilevel"/>
    <w:tmpl w:val="3B78CF98"/>
    <w:lvl w:ilvl="0" w:tplc="A2809AB4">
      <w:start w:val="1"/>
      <w:numFmt w:val="decimal"/>
      <w:lvlText w:val="%1."/>
      <w:lvlJc w:val="left"/>
      <w:pPr>
        <w:ind w:left="720" w:hanging="360"/>
      </w:pPr>
    </w:lvl>
    <w:lvl w:ilvl="1" w:tplc="6DC6D254">
      <w:start w:val="1"/>
      <w:numFmt w:val="lowerLetter"/>
      <w:lvlText w:val="%2."/>
      <w:lvlJc w:val="left"/>
      <w:pPr>
        <w:ind w:left="1440" w:hanging="360"/>
      </w:pPr>
    </w:lvl>
    <w:lvl w:ilvl="2" w:tplc="95A2FC9A">
      <w:start w:val="1"/>
      <w:numFmt w:val="lowerRoman"/>
      <w:lvlText w:val="%3."/>
      <w:lvlJc w:val="right"/>
      <w:pPr>
        <w:ind w:left="2160" w:hanging="180"/>
      </w:pPr>
    </w:lvl>
    <w:lvl w:ilvl="3" w:tplc="52D8A17A">
      <w:start w:val="1"/>
      <w:numFmt w:val="decimal"/>
      <w:lvlText w:val="%4."/>
      <w:lvlJc w:val="left"/>
      <w:pPr>
        <w:ind w:left="2880" w:hanging="360"/>
      </w:pPr>
    </w:lvl>
    <w:lvl w:ilvl="4" w:tplc="5642AFF4">
      <w:start w:val="1"/>
      <w:numFmt w:val="lowerLetter"/>
      <w:lvlText w:val="%5."/>
      <w:lvlJc w:val="left"/>
      <w:pPr>
        <w:ind w:left="3600" w:hanging="360"/>
      </w:pPr>
    </w:lvl>
    <w:lvl w:ilvl="5" w:tplc="AF283690">
      <w:start w:val="1"/>
      <w:numFmt w:val="lowerRoman"/>
      <w:lvlText w:val="%6."/>
      <w:lvlJc w:val="right"/>
      <w:pPr>
        <w:ind w:left="4320" w:hanging="180"/>
      </w:pPr>
    </w:lvl>
    <w:lvl w:ilvl="6" w:tplc="C35C55D4">
      <w:start w:val="1"/>
      <w:numFmt w:val="decimal"/>
      <w:lvlText w:val="%7."/>
      <w:lvlJc w:val="left"/>
      <w:pPr>
        <w:ind w:left="5040" w:hanging="360"/>
      </w:pPr>
    </w:lvl>
    <w:lvl w:ilvl="7" w:tplc="07467BC6">
      <w:start w:val="1"/>
      <w:numFmt w:val="lowerLetter"/>
      <w:lvlText w:val="%8."/>
      <w:lvlJc w:val="left"/>
      <w:pPr>
        <w:ind w:left="5760" w:hanging="360"/>
      </w:pPr>
    </w:lvl>
    <w:lvl w:ilvl="8" w:tplc="C7A6C5A8">
      <w:start w:val="1"/>
      <w:numFmt w:val="lowerRoman"/>
      <w:lvlText w:val="%9."/>
      <w:lvlJc w:val="right"/>
      <w:pPr>
        <w:ind w:left="6480" w:hanging="180"/>
      </w:pPr>
    </w:lvl>
  </w:abstractNum>
  <w:abstractNum w:abstractNumId="9" w15:restartNumberingAfterBreak="0">
    <w:nsid w:val="488971EF"/>
    <w:multiLevelType w:val="hybridMultilevel"/>
    <w:tmpl w:val="FA5094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54227645"/>
    <w:multiLevelType w:val="hybridMultilevel"/>
    <w:tmpl w:val="2062C3F2"/>
    <w:lvl w:ilvl="0" w:tplc="CAB86DB6">
      <w:start w:val="1"/>
      <w:numFmt w:val="bullet"/>
      <w:lvlText w:val=""/>
      <w:lvlJc w:val="left"/>
      <w:pPr>
        <w:ind w:left="720" w:hanging="360"/>
      </w:pPr>
      <w:rPr>
        <w:rFonts w:hint="default" w:ascii="Symbol" w:hAnsi="Symbol"/>
      </w:rPr>
    </w:lvl>
    <w:lvl w:ilvl="1" w:tplc="6FCEB246">
      <w:start w:val="1"/>
      <w:numFmt w:val="bullet"/>
      <w:lvlText w:val="o"/>
      <w:lvlJc w:val="left"/>
      <w:pPr>
        <w:ind w:left="1440" w:hanging="360"/>
      </w:pPr>
      <w:rPr>
        <w:rFonts w:hint="default" w:ascii="Courier New" w:hAnsi="Courier New"/>
      </w:rPr>
    </w:lvl>
    <w:lvl w:ilvl="2" w:tplc="C8EC7D2A">
      <w:start w:val="1"/>
      <w:numFmt w:val="bullet"/>
      <w:lvlText w:val=""/>
      <w:lvlJc w:val="left"/>
      <w:pPr>
        <w:ind w:left="2160" w:hanging="360"/>
      </w:pPr>
      <w:rPr>
        <w:rFonts w:hint="default" w:ascii="Wingdings" w:hAnsi="Wingdings"/>
      </w:rPr>
    </w:lvl>
    <w:lvl w:ilvl="3" w:tplc="22DE1390">
      <w:start w:val="1"/>
      <w:numFmt w:val="bullet"/>
      <w:lvlText w:val=""/>
      <w:lvlJc w:val="left"/>
      <w:pPr>
        <w:ind w:left="2880" w:hanging="360"/>
      </w:pPr>
      <w:rPr>
        <w:rFonts w:hint="default" w:ascii="Symbol" w:hAnsi="Symbol"/>
      </w:rPr>
    </w:lvl>
    <w:lvl w:ilvl="4" w:tplc="FA568278">
      <w:start w:val="1"/>
      <w:numFmt w:val="bullet"/>
      <w:lvlText w:val="o"/>
      <w:lvlJc w:val="left"/>
      <w:pPr>
        <w:ind w:left="3600" w:hanging="360"/>
      </w:pPr>
      <w:rPr>
        <w:rFonts w:hint="default" w:ascii="Courier New" w:hAnsi="Courier New"/>
      </w:rPr>
    </w:lvl>
    <w:lvl w:ilvl="5" w:tplc="D6EE0218">
      <w:start w:val="1"/>
      <w:numFmt w:val="bullet"/>
      <w:lvlText w:val=""/>
      <w:lvlJc w:val="left"/>
      <w:pPr>
        <w:ind w:left="4320" w:hanging="360"/>
      </w:pPr>
      <w:rPr>
        <w:rFonts w:hint="default" w:ascii="Wingdings" w:hAnsi="Wingdings"/>
      </w:rPr>
    </w:lvl>
    <w:lvl w:ilvl="6" w:tplc="B7C6BD04">
      <w:start w:val="1"/>
      <w:numFmt w:val="bullet"/>
      <w:lvlText w:val=""/>
      <w:lvlJc w:val="left"/>
      <w:pPr>
        <w:ind w:left="5040" w:hanging="360"/>
      </w:pPr>
      <w:rPr>
        <w:rFonts w:hint="default" w:ascii="Symbol" w:hAnsi="Symbol"/>
      </w:rPr>
    </w:lvl>
    <w:lvl w:ilvl="7" w:tplc="D646EBF4">
      <w:start w:val="1"/>
      <w:numFmt w:val="bullet"/>
      <w:lvlText w:val="o"/>
      <w:lvlJc w:val="left"/>
      <w:pPr>
        <w:ind w:left="5760" w:hanging="360"/>
      </w:pPr>
      <w:rPr>
        <w:rFonts w:hint="default" w:ascii="Courier New" w:hAnsi="Courier New"/>
      </w:rPr>
    </w:lvl>
    <w:lvl w:ilvl="8" w:tplc="94843704">
      <w:start w:val="1"/>
      <w:numFmt w:val="bullet"/>
      <w:lvlText w:val=""/>
      <w:lvlJc w:val="left"/>
      <w:pPr>
        <w:ind w:left="6480" w:hanging="360"/>
      </w:pPr>
      <w:rPr>
        <w:rFonts w:hint="default" w:ascii="Wingdings" w:hAnsi="Wingdings"/>
      </w:rPr>
    </w:lvl>
  </w:abstractNum>
  <w:abstractNum w:abstractNumId="11" w15:restartNumberingAfterBreak="0">
    <w:nsid w:val="5CA9018F"/>
    <w:multiLevelType w:val="hybridMultilevel"/>
    <w:tmpl w:val="B0C63D1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7F3315F"/>
    <w:multiLevelType w:val="hybridMultilevel"/>
    <w:tmpl w:val="7876E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2C34AC"/>
    <w:multiLevelType w:val="hybridMultilevel"/>
    <w:tmpl w:val="CF9ADFDC"/>
    <w:lvl w:ilvl="0" w:tplc="7A98AAEA">
      <w:start w:val="1"/>
      <w:numFmt w:val="decimal"/>
      <w:lvlText w:val="%1."/>
      <w:lvlJc w:val="left"/>
      <w:pPr>
        <w:ind w:left="720" w:hanging="360"/>
      </w:pPr>
    </w:lvl>
    <w:lvl w:ilvl="1" w:tplc="8438B6AA">
      <w:start w:val="1"/>
      <w:numFmt w:val="lowerLetter"/>
      <w:lvlText w:val="%2."/>
      <w:lvlJc w:val="left"/>
      <w:pPr>
        <w:ind w:left="1440" w:hanging="360"/>
      </w:pPr>
    </w:lvl>
    <w:lvl w:ilvl="2" w:tplc="35569C68">
      <w:start w:val="1"/>
      <w:numFmt w:val="lowerRoman"/>
      <w:lvlText w:val="%3."/>
      <w:lvlJc w:val="right"/>
      <w:pPr>
        <w:ind w:left="2160" w:hanging="180"/>
      </w:pPr>
    </w:lvl>
    <w:lvl w:ilvl="3" w:tplc="C046F750">
      <w:start w:val="1"/>
      <w:numFmt w:val="decimal"/>
      <w:lvlText w:val="%4."/>
      <w:lvlJc w:val="left"/>
      <w:pPr>
        <w:ind w:left="2880" w:hanging="360"/>
      </w:pPr>
    </w:lvl>
    <w:lvl w:ilvl="4" w:tplc="83D02B18">
      <w:start w:val="1"/>
      <w:numFmt w:val="lowerLetter"/>
      <w:lvlText w:val="%5."/>
      <w:lvlJc w:val="left"/>
      <w:pPr>
        <w:ind w:left="3600" w:hanging="360"/>
      </w:pPr>
    </w:lvl>
    <w:lvl w:ilvl="5" w:tplc="C7163134">
      <w:start w:val="1"/>
      <w:numFmt w:val="lowerRoman"/>
      <w:lvlText w:val="%6."/>
      <w:lvlJc w:val="right"/>
      <w:pPr>
        <w:ind w:left="4320" w:hanging="180"/>
      </w:pPr>
    </w:lvl>
    <w:lvl w:ilvl="6" w:tplc="088E708A">
      <w:start w:val="1"/>
      <w:numFmt w:val="decimal"/>
      <w:lvlText w:val="%7."/>
      <w:lvlJc w:val="left"/>
      <w:pPr>
        <w:ind w:left="5040" w:hanging="360"/>
      </w:pPr>
    </w:lvl>
    <w:lvl w:ilvl="7" w:tplc="C89CB3EC">
      <w:start w:val="1"/>
      <w:numFmt w:val="lowerLetter"/>
      <w:lvlText w:val="%8."/>
      <w:lvlJc w:val="left"/>
      <w:pPr>
        <w:ind w:left="5760" w:hanging="360"/>
      </w:pPr>
    </w:lvl>
    <w:lvl w:ilvl="8" w:tplc="E9D675D8">
      <w:start w:val="1"/>
      <w:numFmt w:val="lowerRoman"/>
      <w:lvlText w:val="%9."/>
      <w:lvlJc w:val="right"/>
      <w:pPr>
        <w:ind w:left="6480" w:hanging="180"/>
      </w:pPr>
    </w:lvl>
  </w:abstractNum>
  <w:abstractNum w:abstractNumId="15" w15:restartNumberingAfterBreak="0">
    <w:nsid w:val="727C62B2"/>
    <w:multiLevelType w:val="hybridMultilevel"/>
    <w:tmpl w:val="1A3A826A"/>
    <w:lvl w:ilvl="0" w:tplc="95E4DD9A">
      <w:start w:val="1"/>
      <w:numFmt w:val="bullet"/>
      <w:lvlText w:val="·"/>
      <w:lvlJc w:val="left"/>
      <w:pPr>
        <w:ind w:left="720" w:hanging="360"/>
      </w:pPr>
      <w:rPr>
        <w:rFonts w:hint="default" w:ascii="Symbol" w:hAnsi="Symbol"/>
      </w:rPr>
    </w:lvl>
    <w:lvl w:ilvl="1" w:tplc="E1FAD408">
      <w:start w:val="1"/>
      <w:numFmt w:val="bullet"/>
      <w:lvlText w:val="o"/>
      <w:lvlJc w:val="left"/>
      <w:pPr>
        <w:ind w:left="1440" w:hanging="360"/>
      </w:pPr>
      <w:rPr>
        <w:rFonts w:hint="default" w:ascii="Courier New" w:hAnsi="Courier New"/>
      </w:rPr>
    </w:lvl>
    <w:lvl w:ilvl="2" w:tplc="B95EEEB6">
      <w:start w:val="1"/>
      <w:numFmt w:val="bullet"/>
      <w:lvlText w:val=""/>
      <w:lvlJc w:val="left"/>
      <w:pPr>
        <w:ind w:left="2160" w:hanging="360"/>
      </w:pPr>
      <w:rPr>
        <w:rFonts w:hint="default" w:ascii="Wingdings" w:hAnsi="Wingdings"/>
      </w:rPr>
    </w:lvl>
    <w:lvl w:ilvl="3" w:tplc="7A2C5A52">
      <w:start w:val="1"/>
      <w:numFmt w:val="bullet"/>
      <w:lvlText w:val=""/>
      <w:lvlJc w:val="left"/>
      <w:pPr>
        <w:ind w:left="2880" w:hanging="360"/>
      </w:pPr>
      <w:rPr>
        <w:rFonts w:hint="default" w:ascii="Symbol" w:hAnsi="Symbol"/>
      </w:rPr>
    </w:lvl>
    <w:lvl w:ilvl="4" w:tplc="6DEE9B8E">
      <w:start w:val="1"/>
      <w:numFmt w:val="bullet"/>
      <w:lvlText w:val="o"/>
      <w:lvlJc w:val="left"/>
      <w:pPr>
        <w:ind w:left="3600" w:hanging="360"/>
      </w:pPr>
      <w:rPr>
        <w:rFonts w:hint="default" w:ascii="Courier New" w:hAnsi="Courier New"/>
      </w:rPr>
    </w:lvl>
    <w:lvl w:ilvl="5" w:tplc="158038F2">
      <w:start w:val="1"/>
      <w:numFmt w:val="bullet"/>
      <w:lvlText w:val=""/>
      <w:lvlJc w:val="left"/>
      <w:pPr>
        <w:ind w:left="4320" w:hanging="360"/>
      </w:pPr>
      <w:rPr>
        <w:rFonts w:hint="default" w:ascii="Wingdings" w:hAnsi="Wingdings"/>
      </w:rPr>
    </w:lvl>
    <w:lvl w:ilvl="6" w:tplc="E986439C">
      <w:start w:val="1"/>
      <w:numFmt w:val="bullet"/>
      <w:lvlText w:val=""/>
      <w:lvlJc w:val="left"/>
      <w:pPr>
        <w:ind w:left="5040" w:hanging="360"/>
      </w:pPr>
      <w:rPr>
        <w:rFonts w:hint="default" w:ascii="Symbol" w:hAnsi="Symbol"/>
      </w:rPr>
    </w:lvl>
    <w:lvl w:ilvl="7" w:tplc="40CAFA12">
      <w:start w:val="1"/>
      <w:numFmt w:val="bullet"/>
      <w:lvlText w:val="o"/>
      <w:lvlJc w:val="left"/>
      <w:pPr>
        <w:ind w:left="5760" w:hanging="360"/>
      </w:pPr>
      <w:rPr>
        <w:rFonts w:hint="default" w:ascii="Courier New" w:hAnsi="Courier New"/>
      </w:rPr>
    </w:lvl>
    <w:lvl w:ilvl="8" w:tplc="1CBCBB18">
      <w:start w:val="1"/>
      <w:numFmt w:val="bullet"/>
      <w:lvlText w:val=""/>
      <w:lvlJc w:val="left"/>
      <w:pPr>
        <w:ind w:left="6480" w:hanging="360"/>
      </w:pPr>
      <w:rPr>
        <w:rFonts w:hint="default" w:ascii="Wingdings" w:hAnsi="Wingdings"/>
      </w:rPr>
    </w:lvl>
  </w:abstractNum>
  <w:abstractNum w:abstractNumId="16"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10"/>
  </w:num>
  <w:num w:numId="2">
    <w:abstractNumId w:val="15"/>
  </w:num>
  <w:num w:numId="3">
    <w:abstractNumId w:val="14"/>
  </w:num>
  <w:num w:numId="4">
    <w:abstractNumId w:val="6"/>
  </w:num>
  <w:num w:numId="5">
    <w:abstractNumId w:val="8"/>
  </w:num>
  <w:num w:numId="6">
    <w:abstractNumId w:val="0"/>
  </w:num>
  <w:num w:numId="7">
    <w:abstractNumId w:val="12"/>
  </w:num>
  <w:num w:numId="8">
    <w:abstractNumId w:val="12"/>
    <w:lvlOverride w:ilvl="0">
      <w:startOverride w:val="1"/>
    </w:lvlOverride>
  </w:num>
  <w:num w:numId="9">
    <w:abstractNumId w:val="2"/>
  </w:num>
  <w:num w:numId="10">
    <w:abstractNumId w:val="4"/>
  </w:num>
  <w:num w:numId="11">
    <w:abstractNumId w:val="16"/>
  </w:num>
  <w:num w:numId="12">
    <w:abstractNumId w:val="2"/>
  </w:num>
  <w:num w:numId="13">
    <w:abstractNumId w:val="2"/>
    <w:lvlOverride w:ilvl="0">
      <w:startOverride w:val="1"/>
    </w:lvlOverride>
  </w:num>
  <w:num w:numId="14">
    <w:abstractNumId w:val="9"/>
  </w:num>
  <w:num w:numId="15">
    <w:abstractNumId w:val="2"/>
  </w:num>
  <w:num w:numId="16">
    <w:abstractNumId w:val="7"/>
  </w:num>
  <w:num w:numId="17">
    <w:abstractNumId w:val="11"/>
  </w:num>
  <w:num w:numId="18">
    <w:abstractNumId w:val="5"/>
  </w:num>
  <w:num w:numId="19">
    <w:abstractNumId w:val="13"/>
  </w:num>
  <w:num w:numId="20">
    <w:abstractNumId w:val="3"/>
  </w:num>
  <w:num w:numId="21">
    <w:abstractNumId w:val="1"/>
  </w:num>
  <w:num w:numId="2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110"/>
  <w:attachedTemplate r:id="rId1"/>
  <w:trackRevisions w:val="fals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60E"/>
    <w:rsid w:val="00035943"/>
    <w:rsid w:val="00043B5D"/>
    <w:rsid w:val="000505A8"/>
    <w:rsid w:val="00071048"/>
    <w:rsid w:val="000724FD"/>
    <w:rsid w:val="00074153"/>
    <w:rsid w:val="000B51EB"/>
    <w:rsid w:val="000D7C52"/>
    <w:rsid w:val="000E670B"/>
    <w:rsid w:val="00111E4C"/>
    <w:rsid w:val="00113EDB"/>
    <w:rsid w:val="00114246"/>
    <w:rsid w:val="00123F8C"/>
    <w:rsid w:val="0013611F"/>
    <w:rsid w:val="00146A5B"/>
    <w:rsid w:val="00160D02"/>
    <w:rsid w:val="0018762C"/>
    <w:rsid w:val="00191223"/>
    <w:rsid w:val="001B0A27"/>
    <w:rsid w:val="001D274B"/>
    <w:rsid w:val="001D4977"/>
    <w:rsid w:val="001EBF16"/>
    <w:rsid w:val="001F4BD1"/>
    <w:rsid w:val="0021144B"/>
    <w:rsid w:val="00216222"/>
    <w:rsid w:val="002408FC"/>
    <w:rsid w:val="00252044"/>
    <w:rsid w:val="00262495"/>
    <w:rsid w:val="002644DB"/>
    <w:rsid w:val="00276FA5"/>
    <w:rsid w:val="00292192"/>
    <w:rsid w:val="002B699D"/>
    <w:rsid w:val="002D3462"/>
    <w:rsid w:val="002E3785"/>
    <w:rsid w:val="002F3BB9"/>
    <w:rsid w:val="00307C23"/>
    <w:rsid w:val="00315BA6"/>
    <w:rsid w:val="00320444"/>
    <w:rsid w:val="003225E4"/>
    <w:rsid w:val="003263BA"/>
    <w:rsid w:val="00335D44"/>
    <w:rsid w:val="00350C77"/>
    <w:rsid w:val="003A387B"/>
    <w:rsid w:val="003A5015"/>
    <w:rsid w:val="003E2DB2"/>
    <w:rsid w:val="003E5112"/>
    <w:rsid w:val="0040677D"/>
    <w:rsid w:val="004107E7"/>
    <w:rsid w:val="004168C0"/>
    <w:rsid w:val="00416FEB"/>
    <w:rsid w:val="00423AF6"/>
    <w:rsid w:val="004270CB"/>
    <w:rsid w:val="004271D0"/>
    <w:rsid w:val="00427A16"/>
    <w:rsid w:val="00434516"/>
    <w:rsid w:val="00477430"/>
    <w:rsid w:val="00480C78"/>
    <w:rsid w:val="00484F57"/>
    <w:rsid w:val="004A087B"/>
    <w:rsid w:val="004A77BB"/>
    <w:rsid w:val="004B7A43"/>
    <w:rsid w:val="004D3C01"/>
    <w:rsid w:val="0051316D"/>
    <w:rsid w:val="00516C78"/>
    <w:rsid w:val="00533F23"/>
    <w:rsid w:val="005368E9"/>
    <w:rsid w:val="00566288"/>
    <w:rsid w:val="00580F77"/>
    <w:rsid w:val="0058588F"/>
    <w:rsid w:val="005A078D"/>
    <w:rsid w:val="005B678D"/>
    <w:rsid w:val="005C1D86"/>
    <w:rsid w:val="005D2A49"/>
    <w:rsid w:val="005D3C56"/>
    <w:rsid w:val="005D58C3"/>
    <w:rsid w:val="005D664A"/>
    <w:rsid w:val="005F5C41"/>
    <w:rsid w:val="005F6BFA"/>
    <w:rsid w:val="005F77F3"/>
    <w:rsid w:val="00601442"/>
    <w:rsid w:val="0060712B"/>
    <w:rsid w:val="006111BA"/>
    <w:rsid w:val="0061219B"/>
    <w:rsid w:val="00617281"/>
    <w:rsid w:val="006174CF"/>
    <w:rsid w:val="00623083"/>
    <w:rsid w:val="006413A6"/>
    <w:rsid w:val="00665FA3"/>
    <w:rsid w:val="00686E13"/>
    <w:rsid w:val="00690BBD"/>
    <w:rsid w:val="006A3AF4"/>
    <w:rsid w:val="006B1953"/>
    <w:rsid w:val="006C4687"/>
    <w:rsid w:val="006E14E8"/>
    <w:rsid w:val="006E60AA"/>
    <w:rsid w:val="00786568"/>
    <w:rsid w:val="0079279A"/>
    <w:rsid w:val="0079352E"/>
    <w:rsid w:val="007B647B"/>
    <w:rsid w:val="007C5A8D"/>
    <w:rsid w:val="007D0DF3"/>
    <w:rsid w:val="007E66EC"/>
    <w:rsid w:val="00815C29"/>
    <w:rsid w:val="00821D69"/>
    <w:rsid w:val="0085160B"/>
    <w:rsid w:val="00851CAA"/>
    <w:rsid w:val="008521CA"/>
    <w:rsid w:val="00853E60"/>
    <w:rsid w:val="0086021A"/>
    <w:rsid w:val="008660E6"/>
    <w:rsid w:val="008841A1"/>
    <w:rsid w:val="00885792"/>
    <w:rsid w:val="00885BEC"/>
    <w:rsid w:val="008A0EBE"/>
    <w:rsid w:val="008A4728"/>
    <w:rsid w:val="008C0C50"/>
    <w:rsid w:val="008C2ADF"/>
    <w:rsid w:val="008E7DE2"/>
    <w:rsid w:val="008F1784"/>
    <w:rsid w:val="008F252D"/>
    <w:rsid w:val="008F3930"/>
    <w:rsid w:val="008F5D56"/>
    <w:rsid w:val="00900E75"/>
    <w:rsid w:val="00903190"/>
    <w:rsid w:val="00927B9C"/>
    <w:rsid w:val="009359A0"/>
    <w:rsid w:val="00964104"/>
    <w:rsid w:val="009672C0"/>
    <w:rsid w:val="009A7362"/>
    <w:rsid w:val="009B7B5B"/>
    <w:rsid w:val="009C28D8"/>
    <w:rsid w:val="009C54D5"/>
    <w:rsid w:val="009D2DD6"/>
    <w:rsid w:val="009D472E"/>
    <w:rsid w:val="009E3373"/>
    <w:rsid w:val="009F6449"/>
    <w:rsid w:val="009F6962"/>
    <w:rsid w:val="00A15DBC"/>
    <w:rsid w:val="00A81C55"/>
    <w:rsid w:val="00A85A9A"/>
    <w:rsid w:val="00A86DC0"/>
    <w:rsid w:val="00A93491"/>
    <w:rsid w:val="00AA3295"/>
    <w:rsid w:val="00AA69CB"/>
    <w:rsid w:val="00AB0A01"/>
    <w:rsid w:val="00AC0BE1"/>
    <w:rsid w:val="00AF53F6"/>
    <w:rsid w:val="00B057D3"/>
    <w:rsid w:val="00B1203E"/>
    <w:rsid w:val="00B14E5E"/>
    <w:rsid w:val="00B222E0"/>
    <w:rsid w:val="00B31538"/>
    <w:rsid w:val="00B5238F"/>
    <w:rsid w:val="00B75205"/>
    <w:rsid w:val="00B83CEB"/>
    <w:rsid w:val="00B85D36"/>
    <w:rsid w:val="00BC5378"/>
    <w:rsid w:val="00BD5779"/>
    <w:rsid w:val="00BE5061"/>
    <w:rsid w:val="00C2192F"/>
    <w:rsid w:val="00C4426B"/>
    <w:rsid w:val="00C7536C"/>
    <w:rsid w:val="00C75545"/>
    <w:rsid w:val="00CF0928"/>
    <w:rsid w:val="00D32697"/>
    <w:rsid w:val="00D34326"/>
    <w:rsid w:val="00D37FD5"/>
    <w:rsid w:val="00D42F60"/>
    <w:rsid w:val="00D54CFF"/>
    <w:rsid w:val="00D63892"/>
    <w:rsid w:val="00D72B3F"/>
    <w:rsid w:val="00D967BB"/>
    <w:rsid w:val="00DB6297"/>
    <w:rsid w:val="00DC5CFA"/>
    <w:rsid w:val="00E014F3"/>
    <w:rsid w:val="00E17E62"/>
    <w:rsid w:val="00E311CD"/>
    <w:rsid w:val="00E346DA"/>
    <w:rsid w:val="00E347EF"/>
    <w:rsid w:val="00E5360C"/>
    <w:rsid w:val="00E57129"/>
    <w:rsid w:val="00E73529"/>
    <w:rsid w:val="00E77AB7"/>
    <w:rsid w:val="00E84F51"/>
    <w:rsid w:val="00E863A2"/>
    <w:rsid w:val="00E912E3"/>
    <w:rsid w:val="00EA23BC"/>
    <w:rsid w:val="00EE4AB8"/>
    <w:rsid w:val="00F00C29"/>
    <w:rsid w:val="00F04286"/>
    <w:rsid w:val="00F06242"/>
    <w:rsid w:val="00F12BF0"/>
    <w:rsid w:val="00F23185"/>
    <w:rsid w:val="00F45EC5"/>
    <w:rsid w:val="00F50652"/>
    <w:rsid w:val="00F57171"/>
    <w:rsid w:val="00F61FF2"/>
    <w:rsid w:val="00F709BB"/>
    <w:rsid w:val="00F73F3B"/>
    <w:rsid w:val="00FA0AF1"/>
    <w:rsid w:val="00FA2D84"/>
    <w:rsid w:val="00FB3E96"/>
    <w:rsid w:val="00FB760E"/>
    <w:rsid w:val="00FC7DF7"/>
    <w:rsid w:val="00FF2807"/>
    <w:rsid w:val="00FF630C"/>
    <w:rsid w:val="012F0BD0"/>
    <w:rsid w:val="0177F1EF"/>
    <w:rsid w:val="022560AB"/>
    <w:rsid w:val="0227686E"/>
    <w:rsid w:val="02B1B3D4"/>
    <w:rsid w:val="02F4B351"/>
    <w:rsid w:val="03002E12"/>
    <w:rsid w:val="031C4678"/>
    <w:rsid w:val="0354F95E"/>
    <w:rsid w:val="036B3D7A"/>
    <w:rsid w:val="038D1B50"/>
    <w:rsid w:val="03CEDBE7"/>
    <w:rsid w:val="03FDD39C"/>
    <w:rsid w:val="04AC38B2"/>
    <w:rsid w:val="06092657"/>
    <w:rsid w:val="063CC636"/>
    <w:rsid w:val="06A4F96F"/>
    <w:rsid w:val="06D7DB78"/>
    <w:rsid w:val="06E43260"/>
    <w:rsid w:val="071A2EA0"/>
    <w:rsid w:val="072E159F"/>
    <w:rsid w:val="07669412"/>
    <w:rsid w:val="07C59B9B"/>
    <w:rsid w:val="0887248B"/>
    <w:rsid w:val="08D9664D"/>
    <w:rsid w:val="0925560E"/>
    <w:rsid w:val="09608F72"/>
    <w:rsid w:val="096EE132"/>
    <w:rsid w:val="09A45771"/>
    <w:rsid w:val="09F4D4CC"/>
    <w:rsid w:val="0A40BBE0"/>
    <w:rsid w:val="0A43AE2F"/>
    <w:rsid w:val="0AA0FBD1"/>
    <w:rsid w:val="0AC8F5BF"/>
    <w:rsid w:val="0ACF7276"/>
    <w:rsid w:val="0AF23B5A"/>
    <w:rsid w:val="0AFC5FD3"/>
    <w:rsid w:val="0BA9CA16"/>
    <w:rsid w:val="0BB675C7"/>
    <w:rsid w:val="0BC4AEE1"/>
    <w:rsid w:val="0C46BF95"/>
    <w:rsid w:val="0C50A559"/>
    <w:rsid w:val="0C5D076D"/>
    <w:rsid w:val="0CC10203"/>
    <w:rsid w:val="0CC343A7"/>
    <w:rsid w:val="0D034A47"/>
    <w:rsid w:val="0D521F72"/>
    <w:rsid w:val="0D870E8E"/>
    <w:rsid w:val="0D897FDA"/>
    <w:rsid w:val="0DDDB8C0"/>
    <w:rsid w:val="0E0F0ADA"/>
    <w:rsid w:val="0EFDF7CC"/>
    <w:rsid w:val="0F4914DE"/>
    <w:rsid w:val="102525CE"/>
    <w:rsid w:val="10D67B8F"/>
    <w:rsid w:val="116529D5"/>
    <w:rsid w:val="11E25F09"/>
    <w:rsid w:val="1250BAB1"/>
    <w:rsid w:val="126B914C"/>
    <w:rsid w:val="1288B23E"/>
    <w:rsid w:val="1349C4C4"/>
    <w:rsid w:val="13FE4460"/>
    <w:rsid w:val="1431E520"/>
    <w:rsid w:val="148C9B64"/>
    <w:rsid w:val="14F0561D"/>
    <w:rsid w:val="159D2CB1"/>
    <w:rsid w:val="15C5E505"/>
    <w:rsid w:val="161A29B4"/>
    <w:rsid w:val="1627B3EF"/>
    <w:rsid w:val="1673E77E"/>
    <w:rsid w:val="16BE605A"/>
    <w:rsid w:val="16C63677"/>
    <w:rsid w:val="16FAE40D"/>
    <w:rsid w:val="176100E4"/>
    <w:rsid w:val="184B625E"/>
    <w:rsid w:val="188BB1B5"/>
    <w:rsid w:val="18B49602"/>
    <w:rsid w:val="18B671E4"/>
    <w:rsid w:val="18BF89A4"/>
    <w:rsid w:val="18F7779D"/>
    <w:rsid w:val="1916B793"/>
    <w:rsid w:val="19ACCC39"/>
    <w:rsid w:val="19B8D77A"/>
    <w:rsid w:val="19BC722D"/>
    <w:rsid w:val="19D6B594"/>
    <w:rsid w:val="1A1C5C6B"/>
    <w:rsid w:val="1AF2EC90"/>
    <w:rsid w:val="1B286983"/>
    <w:rsid w:val="1C4A0E8F"/>
    <w:rsid w:val="1D0FA415"/>
    <w:rsid w:val="1D58FE1B"/>
    <w:rsid w:val="1DAB62F6"/>
    <w:rsid w:val="1E19F880"/>
    <w:rsid w:val="1E61E309"/>
    <w:rsid w:val="1EB1F8C2"/>
    <w:rsid w:val="1F473357"/>
    <w:rsid w:val="1F53B879"/>
    <w:rsid w:val="203114FF"/>
    <w:rsid w:val="203308C4"/>
    <w:rsid w:val="20D1BC25"/>
    <w:rsid w:val="20DE103E"/>
    <w:rsid w:val="2130F030"/>
    <w:rsid w:val="2138F3ED"/>
    <w:rsid w:val="218A868D"/>
    <w:rsid w:val="21B5D8BB"/>
    <w:rsid w:val="21CED925"/>
    <w:rsid w:val="2202A5A6"/>
    <w:rsid w:val="2262757B"/>
    <w:rsid w:val="227AE010"/>
    <w:rsid w:val="22ABA111"/>
    <w:rsid w:val="22C11757"/>
    <w:rsid w:val="23B895FE"/>
    <w:rsid w:val="2472A88C"/>
    <w:rsid w:val="24B17711"/>
    <w:rsid w:val="25557D0D"/>
    <w:rsid w:val="25774CF4"/>
    <w:rsid w:val="25B4894D"/>
    <w:rsid w:val="25E3790B"/>
    <w:rsid w:val="2667158C"/>
    <w:rsid w:val="26A59E98"/>
    <w:rsid w:val="26C4F428"/>
    <w:rsid w:val="26C7CCC5"/>
    <w:rsid w:val="26F87056"/>
    <w:rsid w:val="2705D10E"/>
    <w:rsid w:val="2783AB4B"/>
    <w:rsid w:val="279A0609"/>
    <w:rsid w:val="27DE74DC"/>
    <w:rsid w:val="288B7ED3"/>
    <w:rsid w:val="291E3FD2"/>
    <w:rsid w:val="29A0F82E"/>
    <w:rsid w:val="29DEC104"/>
    <w:rsid w:val="2A27ACBE"/>
    <w:rsid w:val="2A5D4D23"/>
    <w:rsid w:val="2A90436B"/>
    <w:rsid w:val="2BFDCD93"/>
    <w:rsid w:val="2C2D2004"/>
    <w:rsid w:val="2C686884"/>
    <w:rsid w:val="2D41B601"/>
    <w:rsid w:val="2DE41871"/>
    <w:rsid w:val="2E2C2CBE"/>
    <w:rsid w:val="2E6953EB"/>
    <w:rsid w:val="2EFBAA11"/>
    <w:rsid w:val="2F216929"/>
    <w:rsid w:val="2F51A9F7"/>
    <w:rsid w:val="30511A14"/>
    <w:rsid w:val="308E3E35"/>
    <w:rsid w:val="30C73757"/>
    <w:rsid w:val="31947656"/>
    <w:rsid w:val="31DB2C11"/>
    <w:rsid w:val="323652C2"/>
    <w:rsid w:val="32D17AFE"/>
    <w:rsid w:val="32FD1B0D"/>
    <w:rsid w:val="33751D0C"/>
    <w:rsid w:val="339CF6E9"/>
    <w:rsid w:val="343A3E93"/>
    <w:rsid w:val="34B8FDFF"/>
    <w:rsid w:val="34BF22BC"/>
    <w:rsid w:val="352B8B19"/>
    <w:rsid w:val="358B9479"/>
    <w:rsid w:val="3642C683"/>
    <w:rsid w:val="366FD81D"/>
    <w:rsid w:val="36B78CDE"/>
    <w:rsid w:val="37395B21"/>
    <w:rsid w:val="37F39388"/>
    <w:rsid w:val="38D7AB93"/>
    <w:rsid w:val="39619D7B"/>
    <w:rsid w:val="39BB811B"/>
    <w:rsid w:val="39F01BB3"/>
    <w:rsid w:val="3A016FFB"/>
    <w:rsid w:val="3A5BB730"/>
    <w:rsid w:val="3A6D63E7"/>
    <w:rsid w:val="3B420C21"/>
    <w:rsid w:val="3C251E6A"/>
    <w:rsid w:val="3C4C66C0"/>
    <w:rsid w:val="3CD6EA25"/>
    <w:rsid w:val="3CF59721"/>
    <w:rsid w:val="3D02D6F5"/>
    <w:rsid w:val="3DAF8F23"/>
    <w:rsid w:val="3DBA64AE"/>
    <w:rsid w:val="3E200610"/>
    <w:rsid w:val="3E6FA721"/>
    <w:rsid w:val="3E85AC45"/>
    <w:rsid w:val="3E936FDD"/>
    <w:rsid w:val="3ECFE9BF"/>
    <w:rsid w:val="3EF0D971"/>
    <w:rsid w:val="3F58853B"/>
    <w:rsid w:val="3F6182AA"/>
    <w:rsid w:val="3F849D09"/>
    <w:rsid w:val="3FF0C8EF"/>
    <w:rsid w:val="40291501"/>
    <w:rsid w:val="4068065F"/>
    <w:rsid w:val="4091DD80"/>
    <w:rsid w:val="410BE34A"/>
    <w:rsid w:val="412A3A92"/>
    <w:rsid w:val="4132F1A9"/>
    <w:rsid w:val="416D83B5"/>
    <w:rsid w:val="41B9C27E"/>
    <w:rsid w:val="41BD4D07"/>
    <w:rsid w:val="41DFFB04"/>
    <w:rsid w:val="4280B879"/>
    <w:rsid w:val="42EF318B"/>
    <w:rsid w:val="42FFDC14"/>
    <w:rsid w:val="436EA4BE"/>
    <w:rsid w:val="43B9DF93"/>
    <w:rsid w:val="448D48F8"/>
    <w:rsid w:val="44D70F4F"/>
    <w:rsid w:val="44DD340C"/>
    <w:rsid w:val="45158742"/>
    <w:rsid w:val="453915A5"/>
    <w:rsid w:val="4541EA6B"/>
    <w:rsid w:val="45CC954E"/>
    <w:rsid w:val="45FE4E90"/>
    <w:rsid w:val="4611EF98"/>
    <w:rsid w:val="469718A0"/>
    <w:rsid w:val="46A2D029"/>
    <w:rsid w:val="472111DB"/>
    <w:rsid w:val="476494F6"/>
    <w:rsid w:val="47ADBFF9"/>
    <w:rsid w:val="47C2499A"/>
    <w:rsid w:val="47C5560B"/>
    <w:rsid w:val="47DEAF92"/>
    <w:rsid w:val="480EB011"/>
    <w:rsid w:val="4852E636"/>
    <w:rsid w:val="489AFBA0"/>
    <w:rsid w:val="48BA5BBD"/>
    <w:rsid w:val="49D9DBA5"/>
    <w:rsid w:val="4AC80CC0"/>
    <w:rsid w:val="4B244EAD"/>
    <w:rsid w:val="4B390744"/>
    <w:rsid w:val="4B677093"/>
    <w:rsid w:val="4B7604FA"/>
    <w:rsid w:val="4B852170"/>
    <w:rsid w:val="4BC04261"/>
    <w:rsid w:val="4C2CCEE3"/>
    <w:rsid w:val="4CA2C7EB"/>
    <w:rsid w:val="4CD27793"/>
    <w:rsid w:val="4D1B5DB2"/>
    <w:rsid w:val="4D1BBF4E"/>
    <w:rsid w:val="4D773B2D"/>
    <w:rsid w:val="4DE9AB56"/>
    <w:rsid w:val="4E036BE4"/>
    <w:rsid w:val="4F4FFAB8"/>
    <w:rsid w:val="4FAD27F9"/>
    <w:rsid w:val="4FB5F1D4"/>
    <w:rsid w:val="4FBD9D63"/>
    <w:rsid w:val="4FC644C3"/>
    <w:rsid w:val="5074F0A6"/>
    <w:rsid w:val="507B1FE6"/>
    <w:rsid w:val="508062E4"/>
    <w:rsid w:val="50C1EE60"/>
    <w:rsid w:val="5102D376"/>
    <w:rsid w:val="51445E74"/>
    <w:rsid w:val="5151C235"/>
    <w:rsid w:val="528ABF9C"/>
    <w:rsid w:val="5290BB30"/>
    <w:rsid w:val="52941752"/>
    <w:rsid w:val="5296544D"/>
    <w:rsid w:val="5327FC92"/>
    <w:rsid w:val="5447C97A"/>
    <w:rsid w:val="545B8ED7"/>
    <w:rsid w:val="54DD8978"/>
    <w:rsid w:val="5512FF19"/>
    <w:rsid w:val="552B3AFC"/>
    <w:rsid w:val="558D846C"/>
    <w:rsid w:val="55B15AD2"/>
    <w:rsid w:val="55DCF650"/>
    <w:rsid w:val="561478BC"/>
    <w:rsid w:val="562B5075"/>
    <w:rsid w:val="56B95ACC"/>
    <w:rsid w:val="56D0EAFD"/>
    <w:rsid w:val="577EDA16"/>
    <w:rsid w:val="578C980A"/>
    <w:rsid w:val="57F34F20"/>
    <w:rsid w:val="57F68626"/>
    <w:rsid w:val="58470032"/>
    <w:rsid w:val="585843B1"/>
    <w:rsid w:val="588DEB70"/>
    <w:rsid w:val="58A5A0D5"/>
    <w:rsid w:val="58BB00B5"/>
    <w:rsid w:val="58D3ADC0"/>
    <w:rsid w:val="595DED62"/>
    <w:rsid w:val="599C4124"/>
    <w:rsid w:val="5A23D507"/>
    <w:rsid w:val="5A4A6370"/>
    <w:rsid w:val="5A74C55A"/>
    <w:rsid w:val="5AA0E6A2"/>
    <w:rsid w:val="5AB7EE38"/>
    <w:rsid w:val="5AD2185D"/>
    <w:rsid w:val="5BEC676E"/>
    <w:rsid w:val="5BF8FEE4"/>
    <w:rsid w:val="5BFC063F"/>
    <w:rsid w:val="5C3D33F0"/>
    <w:rsid w:val="5D9C3AA9"/>
    <w:rsid w:val="5DC9D013"/>
    <w:rsid w:val="5E67E1F7"/>
    <w:rsid w:val="5EA60FBF"/>
    <w:rsid w:val="5EBD22A5"/>
    <w:rsid w:val="5F345B1F"/>
    <w:rsid w:val="5F40FD44"/>
    <w:rsid w:val="5F7563C4"/>
    <w:rsid w:val="6076EE01"/>
    <w:rsid w:val="60CC7007"/>
    <w:rsid w:val="60DF6E19"/>
    <w:rsid w:val="60E69DE6"/>
    <w:rsid w:val="611C5501"/>
    <w:rsid w:val="611E849C"/>
    <w:rsid w:val="61691EC3"/>
    <w:rsid w:val="619F82B9"/>
    <w:rsid w:val="6209409D"/>
    <w:rsid w:val="6230F7BE"/>
    <w:rsid w:val="6231BF97"/>
    <w:rsid w:val="62684068"/>
    <w:rsid w:val="629DF8EE"/>
    <w:rsid w:val="62A141F3"/>
    <w:rsid w:val="62D0541C"/>
    <w:rsid w:val="63564BAB"/>
    <w:rsid w:val="63C086D3"/>
    <w:rsid w:val="64574F5F"/>
    <w:rsid w:val="646A3740"/>
    <w:rsid w:val="6479C0CC"/>
    <w:rsid w:val="64B6D813"/>
    <w:rsid w:val="652D5541"/>
    <w:rsid w:val="655C7C75"/>
    <w:rsid w:val="6560719B"/>
    <w:rsid w:val="65B27106"/>
    <w:rsid w:val="65E86F16"/>
    <w:rsid w:val="663F8E41"/>
    <w:rsid w:val="67D28422"/>
    <w:rsid w:val="687A9190"/>
    <w:rsid w:val="6905E89A"/>
    <w:rsid w:val="69398FAA"/>
    <w:rsid w:val="699FD899"/>
    <w:rsid w:val="69D8A077"/>
    <w:rsid w:val="69F36E69"/>
    <w:rsid w:val="6A424723"/>
    <w:rsid w:val="6A927662"/>
    <w:rsid w:val="6A92C411"/>
    <w:rsid w:val="6AEA9F1A"/>
    <w:rsid w:val="6BCC5E52"/>
    <w:rsid w:val="6C46035A"/>
    <w:rsid w:val="6C63FB19"/>
    <w:rsid w:val="6C927D51"/>
    <w:rsid w:val="6C9F97D8"/>
    <w:rsid w:val="6CC0EB75"/>
    <w:rsid w:val="6D1265A3"/>
    <w:rsid w:val="6D7679D8"/>
    <w:rsid w:val="6DC38352"/>
    <w:rsid w:val="6E05F982"/>
    <w:rsid w:val="6E276527"/>
    <w:rsid w:val="6ED23AD0"/>
    <w:rsid w:val="6F8235C4"/>
    <w:rsid w:val="705A9AB3"/>
    <w:rsid w:val="7092AF9B"/>
    <w:rsid w:val="70FDE315"/>
    <w:rsid w:val="71873412"/>
    <w:rsid w:val="71F83D60"/>
    <w:rsid w:val="727C9A4C"/>
    <w:rsid w:val="72FB3B92"/>
    <w:rsid w:val="73166140"/>
    <w:rsid w:val="734D6990"/>
    <w:rsid w:val="73DAD5B0"/>
    <w:rsid w:val="74186AAD"/>
    <w:rsid w:val="74CC6724"/>
    <w:rsid w:val="751A81E1"/>
    <w:rsid w:val="759DE850"/>
    <w:rsid w:val="75A092A9"/>
    <w:rsid w:val="75F44814"/>
    <w:rsid w:val="766D2153"/>
    <w:rsid w:val="76782A9B"/>
    <w:rsid w:val="76D7898B"/>
    <w:rsid w:val="77EB12AA"/>
    <w:rsid w:val="7852DF76"/>
    <w:rsid w:val="7874B20B"/>
    <w:rsid w:val="792062CE"/>
    <w:rsid w:val="7940B460"/>
    <w:rsid w:val="7945BA28"/>
    <w:rsid w:val="79BD0096"/>
    <w:rsid w:val="7ABD557B"/>
    <w:rsid w:val="7B21D528"/>
    <w:rsid w:val="7B2B17A3"/>
    <w:rsid w:val="7B351EF2"/>
    <w:rsid w:val="7BC25D03"/>
    <w:rsid w:val="7C0A5435"/>
    <w:rsid w:val="7C21EA47"/>
    <w:rsid w:val="7CDCA88D"/>
    <w:rsid w:val="7DB8F304"/>
    <w:rsid w:val="7DD601C5"/>
    <w:rsid w:val="7E75F19C"/>
    <w:rsid w:val="7F281E6A"/>
    <w:rsid w:val="7F71E076"/>
    <w:rsid w:val="7FD93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F6564"/>
  <w15:docId w15:val="{DA7CB262-ACE9-4FA5-8A3A-BE61E85640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72C0"/>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15"/>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90BBD"/>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7"/>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FB760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B760E"/>
    <w:rPr>
      <w:rFonts w:ascii="Tahoma" w:hAnsi="Tahoma" w:cs="Tahoma"/>
      <w:sz w:val="16"/>
      <w:szCs w:val="16"/>
    </w:rPr>
  </w:style>
  <w:style w:type="character" w:styleId="Ttulo3Car" w:customStyle="1">
    <w:name w:val="Título 3 Car"/>
    <w:basedOn w:val="Fuentedeprrafopredeter"/>
    <w:link w:val="Ttulo3"/>
    <w:uiPriority w:val="9"/>
    <w:rsid w:val="00690BBD"/>
    <w:rPr>
      <w:rFonts w:asciiTheme="majorHAnsi" w:hAnsiTheme="majorHAnsi" w:eastAsiaTheme="majorEastAsia" w:cstheme="majorBidi"/>
      <w:color w:val="1F4D78" w:themeColor="accent1" w:themeShade="7F"/>
      <w:sz w:val="24"/>
      <w:szCs w:val="24"/>
    </w:rPr>
  </w:style>
  <w:style w:type="paragraph" w:styleId="Textodesugerencia" w:customStyle="1">
    <w:name w:val="Texto de sugerencia"/>
    <w:basedOn w:val="Normal"/>
    <w:uiPriority w:val="99"/>
    <w:rsid w:val="00AB0A01"/>
    <w:pPr>
      <w:spacing w:after="160" w:line="264" w:lineRule="auto"/>
      <w:ind w:right="576"/>
    </w:pPr>
    <w:rPr>
      <w:i/>
      <w:iCs/>
      <w:color w:val="7F7F7F" w:themeColor="text1" w:themeTint="80"/>
      <w:sz w:val="16"/>
      <w:lang w:val="es-ES" w:eastAsia="es-ES"/>
    </w:rPr>
  </w:style>
  <w:style w:type="table" w:styleId="Tabladesugerencia" w:customStyle="1">
    <w:name w:val="Tabla de sugerencia"/>
    <w:basedOn w:val="Tablanormal"/>
    <w:uiPriority w:val="99"/>
    <w:rsid w:val="00AB0A01"/>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comentario">
    <w:name w:val="annotation text"/>
    <w:basedOn w:val="Normal"/>
    <w:link w:val="TextocomentarioCar"/>
    <w:uiPriority w:val="99"/>
    <w:semiHidden/>
    <w:unhideWhenUsed/>
    <w:pPr>
      <w:spacing w:line="240" w:lineRule="auto"/>
    </w:pPr>
    <w:rPr>
      <w:sz w:val="20"/>
    </w:rPr>
  </w:style>
  <w:style w:type="character" w:styleId="TextocomentarioCar" w:customStyle="1">
    <w:name w:val="Texto comentario Car"/>
    <w:basedOn w:val="Fuentedeprrafopredeter"/>
    <w:link w:val="Textocomentario"/>
    <w:uiPriority w:val="99"/>
    <w:semiHidden/>
    <w:rPr>
      <w:sz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617281"/>
    <w:rPr>
      <w:b/>
      <w:bCs/>
    </w:rPr>
  </w:style>
  <w:style w:type="character" w:styleId="AsuntodelcomentarioCar" w:customStyle="1">
    <w:name w:val="Asunto del comentario Car"/>
    <w:basedOn w:val="TextocomentarioCar"/>
    <w:link w:val="Asuntodelcomentario"/>
    <w:uiPriority w:val="99"/>
    <w:semiHidden/>
    <w:rsid w:val="00617281"/>
    <w:rPr>
      <w:b/>
      <w:bCs/>
      <w:sz w:val="20"/>
    </w:rPr>
  </w:style>
  <w:style w:type="character" w:styleId="Hipervnculo">
    <w:name w:val="Hyperlink"/>
    <w:basedOn w:val="Fuentedeprrafopredeter"/>
    <w:uiPriority w:val="99"/>
    <w:unhideWhenUsed/>
    <w:rsid w:val="006A3AF4"/>
    <w:rPr>
      <w:color w:val="40ACD1" w:themeColor="hyperlink"/>
      <w:u w:val="single"/>
    </w:rPr>
  </w:style>
  <w:style w:type="character" w:styleId="Hipervnculovisitado">
    <w:name w:val="FollowedHyperlink"/>
    <w:basedOn w:val="Fuentedeprrafopredeter"/>
    <w:uiPriority w:val="99"/>
    <w:semiHidden/>
    <w:unhideWhenUsed/>
    <w:rsid w:val="00821D69"/>
    <w:rPr>
      <w:color w:val="92588D" w:themeColor="followedHyperlink"/>
      <w:u w:val="single"/>
    </w:rPr>
  </w:style>
  <w:style w:type="character" w:styleId="Mencinsinresolver">
    <w:name w:val="Unresolved Mention"/>
    <w:basedOn w:val="Fuentedeprrafopredeter"/>
    <w:uiPriority w:val="99"/>
    <w:semiHidden/>
    <w:unhideWhenUsed/>
    <w:rsid w:val="00815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85715">
      <w:bodyDiv w:val="1"/>
      <w:marLeft w:val="0"/>
      <w:marRight w:val="0"/>
      <w:marTop w:val="0"/>
      <w:marBottom w:val="0"/>
      <w:divBdr>
        <w:top w:val="none" w:sz="0" w:space="0" w:color="auto"/>
        <w:left w:val="none" w:sz="0" w:space="0" w:color="auto"/>
        <w:bottom w:val="none" w:sz="0" w:space="0" w:color="auto"/>
        <w:right w:val="none" w:sz="0" w:space="0" w:color="auto"/>
      </w:divBdr>
      <w:divsChild>
        <w:div w:id="1730759953">
          <w:marLeft w:val="0"/>
          <w:marRight w:val="0"/>
          <w:marTop w:val="0"/>
          <w:marBottom w:val="0"/>
          <w:divBdr>
            <w:top w:val="none" w:sz="0" w:space="0" w:color="auto"/>
            <w:left w:val="none" w:sz="0" w:space="0" w:color="auto"/>
            <w:bottom w:val="none" w:sz="0" w:space="0" w:color="auto"/>
            <w:right w:val="none" w:sz="0" w:space="0" w:color="auto"/>
          </w:divBdr>
        </w:div>
        <w:div w:id="802424940">
          <w:marLeft w:val="0"/>
          <w:marRight w:val="0"/>
          <w:marTop w:val="0"/>
          <w:marBottom w:val="0"/>
          <w:divBdr>
            <w:top w:val="none" w:sz="0" w:space="0" w:color="auto"/>
            <w:left w:val="none" w:sz="0" w:space="0" w:color="auto"/>
            <w:bottom w:val="none" w:sz="0" w:space="0" w:color="auto"/>
            <w:right w:val="none" w:sz="0" w:space="0" w:color="auto"/>
          </w:divBdr>
        </w:div>
        <w:div w:id="780416612">
          <w:marLeft w:val="0"/>
          <w:marRight w:val="0"/>
          <w:marTop w:val="0"/>
          <w:marBottom w:val="0"/>
          <w:divBdr>
            <w:top w:val="none" w:sz="0" w:space="0" w:color="auto"/>
            <w:left w:val="none" w:sz="0" w:space="0" w:color="auto"/>
            <w:bottom w:val="none" w:sz="0" w:space="0" w:color="auto"/>
            <w:right w:val="none" w:sz="0" w:space="0" w:color="auto"/>
          </w:divBdr>
        </w:div>
      </w:divsChild>
    </w:div>
    <w:div w:id="621811414">
      <w:bodyDiv w:val="1"/>
      <w:marLeft w:val="0"/>
      <w:marRight w:val="0"/>
      <w:marTop w:val="0"/>
      <w:marBottom w:val="0"/>
      <w:divBdr>
        <w:top w:val="none" w:sz="0" w:space="0" w:color="auto"/>
        <w:left w:val="none" w:sz="0" w:space="0" w:color="auto"/>
        <w:bottom w:val="none" w:sz="0" w:space="0" w:color="auto"/>
        <w:right w:val="none" w:sz="0" w:space="0" w:color="auto"/>
      </w:divBdr>
    </w:div>
    <w:div w:id="796224165">
      <w:bodyDiv w:val="1"/>
      <w:marLeft w:val="0"/>
      <w:marRight w:val="0"/>
      <w:marTop w:val="0"/>
      <w:marBottom w:val="0"/>
      <w:divBdr>
        <w:top w:val="none" w:sz="0" w:space="0" w:color="auto"/>
        <w:left w:val="none" w:sz="0" w:space="0" w:color="auto"/>
        <w:bottom w:val="none" w:sz="0" w:space="0" w:color="auto"/>
        <w:right w:val="none" w:sz="0" w:space="0" w:color="auto"/>
      </w:divBdr>
    </w:div>
    <w:div w:id="903637831">
      <w:bodyDiv w:val="1"/>
      <w:marLeft w:val="0"/>
      <w:marRight w:val="0"/>
      <w:marTop w:val="0"/>
      <w:marBottom w:val="0"/>
      <w:divBdr>
        <w:top w:val="none" w:sz="0" w:space="0" w:color="auto"/>
        <w:left w:val="none" w:sz="0" w:space="0" w:color="auto"/>
        <w:bottom w:val="none" w:sz="0" w:space="0" w:color="auto"/>
        <w:right w:val="none" w:sz="0" w:space="0" w:color="auto"/>
      </w:divBdr>
    </w:div>
    <w:div w:id="982274919">
      <w:bodyDiv w:val="1"/>
      <w:marLeft w:val="0"/>
      <w:marRight w:val="0"/>
      <w:marTop w:val="0"/>
      <w:marBottom w:val="0"/>
      <w:divBdr>
        <w:top w:val="none" w:sz="0" w:space="0" w:color="auto"/>
        <w:left w:val="none" w:sz="0" w:space="0" w:color="auto"/>
        <w:bottom w:val="none" w:sz="0" w:space="0" w:color="auto"/>
        <w:right w:val="none" w:sz="0" w:space="0" w:color="auto"/>
      </w:divBdr>
    </w:div>
    <w:div w:id="1260676692">
      <w:bodyDiv w:val="1"/>
      <w:marLeft w:val="0"/>
      <w:marRight w:val="0"/>
      <w:marTop w:val="0"/>
      <w:marBottom w:val="0"/>
      <w:divBdr>
        <w:top w:val="none" w:sz="0" w:space="0" w:color="auto"/>
        <w:left w:val="none" w:sz="0" w:space="0" w:color="auto"/>
        <w:bottom w:val="none" w:sz="0" w:space="0" w:color="auto"/>
        <w:right w:val="none" w:sz="0" w:space="0" w:color="auto"/>
      </w:divBdr>
    </w:div>
    <w:div w:id="1510483361">
      <w:bodyDiv w:val="1"/>
      <w:marLeft w:val="0"/>
      <w:marRight w:val="0"/>
      <w:marTop w:val="0"/>
      <w:marBottom w:val="0"/>
      <w:divBdr>
        <w:top w:val="none" w:sz="0" w:space="0" w:color="auto"/>
        <w:left w:val="none" w:sz="0" w:space="0" w:color="auto"/>
        <w:bottom w:val="none" w:sz="0" w:space="0" w:color="auto"/>
        <w:right w:val="none" w:sz="0" w:space="0" w:color="auto"/>
      </w:divBdr>
    </w:div>
    <w:div w:id="1718894816">
      <w:bodyDiv w:val="1"/>
      <w:marLeft w:val="0"/>
      <w:marRight w:val="0"/>
      <w:marTop w:val="0"/>
      <w:marBottom w:val="0"/>
      <w:divBdr>
        <w:top w:val="none" w:sz="0" w:space="0" w:color="auto"/>
        <w:left w:val="none" w:sz="0" w:space="0" w:color="auto"/>
        <w:bottom w:val="none" w:sz="0" w:space="0" w:color="auto"/>
        <w:right w:val="none" w:sz="0" w:space="0" w:color="auto"/>
      </w:divBdr>
    </w:div>
    <w:div w:id="173998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s://es.slideshare.net/juancohen/qu-es-el-opex-y-cmo-realizar-su-estimacin-en-proyectos-de-ingeniera" TargetMode="External" Id="rId13" /><Relationship Type="http://schemas.openxmlformats.org/officeDocument/2006/relationships/footer" Target="footer2.xml" Id="rId18" /><Relationship Type="http://schemas.openxmlformats.org/officeDocument/2006/relationships/numbering" Target="numbering.xml" Id="rId3" /><Relationship Type="http://schemas.openxmlformats.org/officeDocument/2006/relationships/theme" Target="theme/theme1.xml" Id="rId21" /><Relationship Type="http://schemas.openxmlformats.org/officeDocument/2006/relationships/footnotes" Target="footnotes.xml" Id="rId7" /><Relationship Type="http://schemas.openxmlformats.org/officeDocument/2006/relationships/hyperlink" Target="https://www.ambit-bst.com/blog/capex-vs-opex-qu%C3%A9-opci%C3%B3n-elegir-al-invertir-en-it"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cioperu.pe/articulo/20473/evaluacion-economica-de-proyectos-tecnologicos/" TargetMode="External" Id="rId11" /><Relationship Type="http://schemas.openxmlformats.org/officeDocument/2006/relationships/settings" Target="settings.xml" Id="rId5" /><Relationship Type="http://schemas.openxmlformats.org/officeDocument/2006/relationships/header" Target="header1.xml" Id="rId15" /><Relationship Type="http://schemas.openxmlformats.org/officeDocument/2006/relationships/hyperlink" Target="https://www.youtube.com/watch?v=Nlm1R2TsOtM" TargetMode="Externa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hyperlink" Target="https://www.youtube.com/watch?v=Oanr41Tz28U&amp;t=105s" TargetMode="External" Id="rId9" /><Relationship Type="http://schemas.openxmlformats.org/officeDocument/2006/relationships/hyperlink" Target="https://www.ticbeat.com/empresa-b2b/capex-vs-opex-que-significan-estos-terminos-y-en-cual-deberia-enfocarse-nuestra-empresa/" TargetMode="External" Id="rId14" /><Relationship Type="http://schemas.openxmlformats.org/officeDocument/2006/relationships/image" Target="/media/image.jpg" Id="Rc17ee6ba35c94506" /><Relationship Type="http://schemas.openxmlformats.org/officeDocument/2006/relationships/hyperlink" Target="https://economicasuba.sharepoint.com/sites/Sistemas/CATEDRA-1422/Material%20practica/APLSI%20-%20T10%20-%20Cumplimiento%20y%20evaluaci%C3%B3n%20econ%C3%B3mica.mp4" TargetMode="External" Id="R6b7d440e2bdb4d6c" /><Relationship Type="http://schemas.openxmlformats.org/officeDocument/2006/relationships/hyperlink" Target="https://economicasuba.sharepoint.com/sites/Sistemas/CATEDRA-1422/Material%20practica/APLSI%20-%20T10%20-%20Cumplimiento%20y%20evaluaci%C3%B3n%20econ%C3%B3mica.mp4" TargetMode="External" Id="R1cdfed7d8e76433c"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dor\Downloads\Template%20de%20base%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9045473C294E8CA4E9BF3F4C6167D2"/>
        <w:category>
          <w:name w:val="General"/>
          <w:gallery w:val="placeholder"/>
        </w:category>
        <w:types>
          <w:type w:val="bbPlcHdr"/>
        </w:types>
        <w:behaviors>
          <w:behavior w:val="content"/>
        </w:behaviors>
        <w:guid w:val="{3CD69E3C-DE78-4DC2-8286-4230C05583DF}"/>
      </w:docPartPr>
      <w:docPartBody>
        <w:p w:rsidR="00412A66" w:rsidP="00191223" w:rsidRDefault="00191223">
          <w:pPr>
            <w:pStyle w:val="2F9045473C294E8CA4E9BF3F4C6167D2"/>
          </w:pPr>
          <w:r w:rsidRPr="006E01BB">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FBB"/>
    <w:rsid w:val="0002086E"/>
    <w:rsid w:val="00064B2A"/>
    <w:rsid w:val="0011173A"/>
    <w:rsid w:val="001139A4"/>
    <w:rsid w:val="00150CFA"/>
    <w:rsid w:val="00191223"/>
    <w:rsid w:val="001A1582"/>
    <w:rsid w:val="001F1BFC"/>
    <w:rsid w:val="00322436"/>
    <w:rsid w:val="00412A66"/>
    <w:rsid w:val="00462534"/>
    <w:rsid w:val="00533F23"/>
    <w:rsid w:val="007F09E9"/>
    <w:rsid w:val="007F606B"/>
    <w:rsid w:val="00945AC1"/>
    <w:rsid w:val="00995405"/>
    <w:rsid w:val="009B3545"/>
    <w:rsid w:val="00A01863"/>
    <w:rsid w:val="00AA3614"/>
    <w:rsid w:val="00B76FFB"/>
    <w:rsid w:val="00CB5FBB"/>
    <w:rsid w:val="00D3558B"/>
    <w:rsid w:val="00DA135E"/>
    <w:rsid w:val="00F50102"/>
    <w:rsid w:val="00F96E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1223"/>
    <w:rPr>
      <w:color w:val="808080"/>
    </w:rPr>
  </w:style>
  <w:style w:type="paragraph" w:customStyle="1" w:styleId="2F9045473C294E8CA4E9BF3F4C6167D2">
    <w:name w:val="2F9045473C294E8CA4E9BF3F4C6167D2"/>
    <w:rsid w:val="00191223"/>
    <w:pPr>
      <w:spacing w:after="160" w:line="259" w:lineRule="auto"/>
    </w:pPr>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32A4A4E5-49DB-4C01-B1E1-80BCD2E4F894}">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 (1).dotx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Bárbara Michalla</dc:creator>
  <lastModifiedBy>Barbara Michalla</lastModifiedBy>
  <revision>107</revision>
  <dcterms:created xsi:type="dcterms:W3CDTF">2018-03-07T22:56:00.0000000Z</dcterms:created>
  <dcterms:modified xsi:type="dcterms:W3CDTF">2024-05-23T21:45:02.9833838Z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