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du wp14">
  <w:body>
    <w:sdt>
      <w:sdtPr>
        <w:rPr>
          <w:lang w:val="es-AR"/>
        </w:rPr>
        <w:id w:val="1334107749"/>
        <w:placeholder>
          <w:docPart w:val="DefaultPlaceholder_-1854013440"/>
        </w:placeholder>
      </w:sdtPr>
      <w:sdtContent>
        <w:p w:rsidRPr="00920F0A" w:rsidR="000D7C52" w:rsidP="2B51F9D2" w:rsidRDefault="001E136E" w14:paraId="0256925A" w14:textId="62680AC4">
          <w:pPr>
            <w:pStyle w:val="Title"/>
            <w:rPr>
              <w:lang w:val="en-US"/>
            </w:rPr>
          </w:pPr>
          <w:r w:rsidRPr="2B51F9D2" w:rsidR="3F9089D1">
            <w:rPr>
              <w:lang w:val="en-US"/>
            </w:rPr>
            <w:t>Nodek</w:t>
          </w:r>
        </w:p>
      </w:sdtContent>
      <w:sdtEndPr>
        <w:rPr>
          <w:lang w:val="es-AR"/>
        </w:rPr>
      </w:sdtEndPr>
    </w:sdt>
    <w:p w:rsidRPr="00920F0A" w:rsidR="00F13E32" w:rsidP="00F13E32" w:rsidRDefault="00F13E32" w14:paraId="645A388B" w14:textId="18512AB1">
      <w:pPr>
        <w:pStyle w:val="Title"/>
        <w:rPr>
          <w:lang w:val="es-AR"/>
        </w:rPr>
      </w:pPr>
      <w:r w:rsidRPr="00920F0A">
        <w:rPr>
          <w:lang w:val="es-AR"/>
        </w:rPr>
        <w:t>CASO DE NEGOCIO</w:t>
      </w:r>
    </w:p>
    <w:p w:rsidRPr="00920F0A" w:rsidR="000D7C52" w:rsidP="2B51F9D2" w:rsidRDefault="7E28255D" w14:paraId="4E394675" w14:textId="3C993D2E">
      <w:pPr>
        <w:pStyle w:val="Subtitle"/>
        <w:rPr>
          <w:lang w:val="es-AR"/>
        </w:rPr>
      </w:pPr>
      <w:r w:rsidRPr="2B51F9D2" w:rsidR="7E28255D">
        <w:rPr>
          <w:lang w:val="es-AR"/>
        </w:rPr>
        <w:t xml:space="preserve">Grupo </w:t>
      </w:r>
      <w:r w:rsidRPr="2B51F9D2" w:rsidR="1384CF6F">
        <w:rPr>
          <w:lang w:val="es-AR"/>
        </w:rPr>
        <w:t>2</w:t>
      </w:r>
      <w:r w:rsidRPr="2B51F9D2" w:rsidR="7E28255D">
        <w:rPr>
          <w:lang w:val="es-AR"/>
        </w:rPr>
        <w:t xml:space="preserve"> - </w:t>
      </w:r>
      <w:r w:rsidRPr="2B51F9D2" w:rsidR="39D907D0">
        <w:rPr>
          <w:lang w:val="es-AR"/>
        </w:rPr>
        <w:t>Sprint 1</w:t>
      </w:r>
    </w:p>
    <w:p w:rsidRPr="00920F0A" w:rsidR="7E28255D" w:rsidP="7E28255D" w:rsidRDefault="00FC2FC6" w14:paraId="08E80BD6" w14:textId="2A320E0C">
      <w:pPr>
        <w:pStyle w:val="Heading1"/>
        <w:rPr>
          <w:lang w:val="es-AR"/>
        </w:rPr>
      </w:pPr>
      <w:r w:rsidRPr="00920F0A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31A0189D" wp14:editId="65DD0D2F">
                <wp:extent cx="141605" cy="141605"/>
                <wp:effectExtent l="0" t="0" r="0" b="0"/>
                <wp:docPr id="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<w:pict>
              <v:group id="Group 5" style="width:11.15pt;height:11.15pt;mso-position-horizontal-relative:char;mso-position-vertical-relative:line" coordsize="141605,141605" o:spid="_x0000_s1026" w14:anchorId="728B24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9Tdg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J1AfU3YIAAAwKAAADgAAAAAAAAAAAAAA&#10;AAAuAgAAZHJzL2Uyb0RvYy54bWxQSwECLQAUAAYACAAAACEABeIMPdkAAAADAQAADwAAAAAAAAAA&#10;AAAAAADQCgAAZHJzL2Rvd25yZXYueG1sUEsFBgAAAAAEAAQA8wAAANY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rP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NDZ9ST9Arn8BAAD//wMAUEsBAi0AFAAGAAgAAAAhANvh9svuAAAAhQEAABMAAAAAAAAAAAAAAAAA&#10;AAAAAFtDb250ZW50X1R5cGVzXS54bWxQSwECLQAUAAYACAAAACEAWvQsW78AAAAVAQAACwAAAAAA&#10;AAAAAAAAAAAfAQAAX3JlbHMvLnJlbHNQSwECLQAUAAYACAAAACEAT866z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920F0A" w:rsidR="00FC2FC6">
        <w:rPr>
          <w:lang w:val="es-AR"/>
        </w:rPr>
        <w:t xml:space="preserve">  </w:t>
      </w:r>
      <w:r w:rsidRPr="00920F0A" w:rsidR="7E28255D">
        <w:rPr>
          <w:lang w:val="es-AR"/>
        </w:rPr>
        <w:t>Introducción al entregable</w:t>
      </w:r>
    </w:p>
    <w:p w:rsidRPr="00920F0A" w:rsidR="00EA78CB" w:rsidP="00866C70" w:rsidRDefault="7E28255D" w14:paraId="17164292" w14:textId="5DD29BBB">
      <w:pPr>
        <w:jc w:val="both"/>
        <w:rPr>
          <w:lang w:val="es-AR"/>
        </w:rPr>
      </w:pPr>
      <w:r w:rsidRPr="00920F0A">
        <w:rPr>
          <w:lang w:val="es-AR"/>
        </w:rPr>
        <w:t xml:space="preserve">De acuerdo con la PMBOK, el documento Caso de Negocio "proporciona la información necesaria desde una perspectiva de negocio para determinar si el proyecto es viable o no en términos de la inversión requerida". Es un documento que habitualmente se utiliza para la toma de decisiones por parte de la dirección o ejecutivos de un nivel superior al del proyecto. En él se explican las necesidades del negocio y se puede incluir un análisis costo-beneficio para justificar y establecer los límites del proyecto, realizado por un analista de negocio sobre la base de los aportes de los diferentes interesados". </w:t>
      </w:r>
    </w:p>
    <w:p w:rsidRPr="00920F0A" w:rsidR="7E28255D" w:rsidP="7E28255D" w:rsidRDefault="7E28255D" w14:paraId="7ED89381" w14:textId="463A5023">
      <w:pPr>
        <w:jc w:val="both"/>
        <w:rPr>
          <w:lang w:val="es-AR"/>
        </w:rPr>
      </w:pPr>
      <w:r w:rsidRPr="12967E52">
        <w:rPr>
          <w:lang w:val="es-AR"/>
        </w:rPr>
        <w:t>Sin dudas, la identidad corporativa puede ser enmarcada por sus objetivos básicos, la visión intrínseca de la planificación estratégica. Podemos decir que, al mirar las metas y políticas de una organización tendremos frente a nosotros la base de la estrategia, que ofrece una manera coherente de accionar para alcanzarlas.</w:t>
      </w:r>
    </w:p>
    <w:p w:rsidR="31C9A23D" w:rsidP="12967E52" w:rsidRDefault="31C9A23D" w14:paraId="421CDCA5" w14:textId="233B04C0">
      <w:pPr>
        <w:pStyle w:val="Heading1"/>
        <w:rPr>
          <w:lang w:val="es-AR"/>
        </w:rPr>
      </w:pPr>
      <w:r>
        <w:rPr>
          <w:noProof/>
        </w:rPr>
        <mc:AlternateContent>
          <mc:Choice Requires="wpg">
            <w:drawing>
              <wp:inline distT="0" distB="0" distL="0" distR="0" wp14:anchorId="7B634374" wp14:editId="07F6689F">
                <wp:extent cx="141605" cy="141605"/>
                <wp:effectExtent l="0" t="0" r="0" b="0"/>
                <wp:docPr id="83529785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5" style="width:11.15pt;height:11.15pt;mso-position-horizontal-relative:char;mso-position-vertical-relative:line" coordsize="141605,141605" o:spid="_x0000_s1026" w14:anchorId="6BBF9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KlpeQ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MlipaXkIAAAwKAAADgAAAAAAAAAA&#10;AAAAAAAuAgAAZHJzL2Uyb0RvYy54bWxQSwECLQAUAAYACAAAACEABeIMPdkAAAADAQAADwAAAAAA&#10;AAAAAAAAAADTCgAAZHJzL2Rvd25yZXYueG1sUEsFBgAAAAAEAAQA8wAAANk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vb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qcZXL+EHyBX/wAAAP//AwBQSwECLQAUAAYACAAAACEA2+H2y+4AAACFAQAAEwAAAAAAAAAA&#10;AAAAAAAAAAAAW0NvbnRlbnRfVHlwZXNdLnhtbFBLAQItABQABgAIAAAAIQBa9CxbvwAAABUBAAAL&#10;AAAAAAAAAAAAAAAAAB8BAABfcmVscy8ucmVsc1BLAQItABQABgAIAAAAIQCu8Ivb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 xmlns:w10="urn:schemas-microsoft-com:office:word"/>
              </v:group>
            </w:pict>
          </mc:Fallback>
        </mc:AlternateContent>
      </w:r>
      <w:r w:rsidRPr="12967E52" w:rsidR="31C9A23D">
        <w:rPr>
          <w:lang w:val="es-AR"/>
        </w:rPr>
        <w:t xml:space="preserve">  OBJETIVO DEL ENTREGABLE</w:t>
      </w:r>
    </w:p>
    <w:p w:rsidR="12967E52" w:rsidP="12967E52" w:rsidRDefault="12967E52" w14:paraId="4CF1F904" w14:textId="79BF404B">
      <w:pPr>
        <w:jc w:val="both"/>
        <w:rPr>
          <w:lang w:val="es-AR"/>
        </w:rPr>
      </w:pPr>
      <w:r w:rsidRPr="17BFCF3C" w:rsidR="51E73C40">
        <w:rPr>
          <w:lang w:val="es-AR"/>
        </w:rPr>
        <w:t>Con el presente entregable se debe presentar al equipo de alumnos y a la empresa con la que se trabajará a lo largo del proyecto. Para ello, se pide volcar información propia de la organización, que muchas veces se encuentra disponible en su página web o es de fácil acceso, como la historia, trayectoria, clientes, productos, visión y misión empresarial, y su organigrama.  Por otra parte, ya se anticipa también la mirada del equipo frente a los primeros hallazgos que se presentan al tener contacto con el caso, en cuanto a su configuración, problemática actual, cómo han madurado sus procesos a través del tiempo, toma de decisiones, y cualquier otra observación relevante que pueda condicionar el curso del proyecto.</w:t>
      </w:r>
    </w:p>
    <w:p w:rsidR="17BFCF3C" w:rsidP="17BFCF3C" w:rsidRDefault="17BFCF3C" w14:paraId="18195966" w14:textId="20BF075F">
      <w:pPr>
        <w:pStyle w:val="Normal"/>
        <w:jc w:val="both"/>
        <w:rPr>
          <w:lang w:val="es-AR"/>
        </w:rPr>
      </w:pPr>
      <w:r w:rsidR="17BFCF3C">
        <w:drawing>
          <wp:anchor distT="0" distB="0" distL="114300" distR="114300" simplePos="0" relativeHeight="251658240" behindDoc="0" locked="0" layoutInCell="1" allowOverlap="1" wp14:editId="206E3FDA" wp14:anchorId="0823437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398446396" name="picture" title="Vídeo titulado:APLSI - T01 - Selección del caso de negocio.mp4">
              <a:hlinkClick r:id="Rac0cf586444140d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b9d61735f9b4a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:v:/r/sites/Sistemas/CATEDRA-1422/Material%20practica/APLSI%20-%20T01%20-%20Seleccio%CC%81n%20del%20caso%20de%20negocio.mp4?csf=1&amp;web=1&amp;e=4dVvmm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BFCF3C" w:rsidP="17BFCF3C" w:rsidRDefault="17BFCF3C" w14:paraId="77165B14" w14:textId="2A6A7D13">
      <w:pPr>
        <w:pStyle w:val="Normal"/>
        <w:jc w:val="both"/>
        <w:rPr>
          <w:lang w:val="es-AR"/>
        </w:rPr>
      </w:pPr>
    </w:p>
    <w:p w:rsidR="7B634374" w:rsidP="12967E52" w:rsidRDefault="7B634374" w14:paraId="7410C84A" w14:textId="27EE27E3">
      <w:pPr>
        <w:jc w:val="both"/>
        <w:rPr>
          <w:lang w:val="es-AR"/>
        </w:rPr>
      </w:pPr>
      <w:r w:rsidRPr="6B0FBF01" w:rsidR="206E3FDA">
        <w:rPr>
          <w:lang w:val="es-AR"/>
        </w:rPr>
        <w:t xml:space="preserve">Video explicativo del </w:t>
      </w:r>
      <w:r w:rsidRPr="6B0FBF01" w:rsidR="206E3FDA">
        <w:rPr>
          <w:lang w:val="es-AR"/>
        </w:rPr>
        <w:t>template</w:t>
      </w:r>
      <w:r w:rsidRPr="6B0FBF01" w:rsidR="206E3FDA">
        <w:rPr>
          <w:lang w:val="es-AR"/>
        </w:rPr>
        <w:t xml:space="preserve">: </w:t>
      </w:r>
      <w:hyperlink r:id="R13a6c830ef424d06">
        <w:r w:rsidRPr="6B0FBF01" w:rsidR="206E3FDA">
          <w:rPr>
            <w:rStyle w:val="Hyperlink"/>
            <w:lang w:val="es-AR"/>
          </w:rPr>
          <w:t>APLSI - T01 - Selección del caso</w:t>
        </w:r>
      </w:hyperlink>
    </w:p>
    <w:p w:rsidRPr="00920F0A" w:rsidR="64B82072" w:rsidP="4FF1CDCE" w:rsidRDefault="00FC2FC6" w14:paraId="321AEAE4" w14:textId="3FBF26A9">
      <w:pPr>
        <w:pStyle w:val="Heading1"/>
        <w:rPr>
          <w:lang w:val="es-AR"/>
        </w:rPr>
      </w:pPr>
      <w:r w:rsidRPr="00920F0A"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5CD2642E" wp14:editId="0E5A10AE">
                <wp:extent cx="141605" cy="141605"/>
                <wp:effectExtent l="0" t="0" r="0" b="0"/>
                <wp:docPr id="3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<w:pict>
              <v:group id="Group 5" style="width:11.15pt;height:11.15pt;mso-position-horizontal-relative:char;mso-position-vertical-relative:line" coordsize="141605,141605" o:spid="_x0000_s1026" w14:anchorId="2EA4B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QBew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DoQcQBewgAADAoAAAOAAAAAAAA&#10;AAAAAAAAAC4CAABkcnMvZTJvRG9jLnhtbFBLAQItABQABgAIAAAAIQAF4gw92QAAAAMBAAAPAAAA&#10;AAAAAAAAAAAAANUKAABkcnMvZG93bnJldi54bWxQSwUGAAAAAAQABADzAAAA2w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00920F0A" w:rsidR="00FC2FC6">
        <w:rPr>
          <w:lang w:val="es-AR"/>
        </w:rPr>
        <w:t xml:space="preserve">  </w:t>
      </w:r>
      <w:r w:rsidRPr="00920F0A" w:rsidR="64B82072">
        <w:rPr>
          <w:lang w:val="es-AR"/>
        </w:rPr>
        <w:t>ARTEFACTO ENTREGABLE</w:t>
      </w:r>
    </w:p>
    <w:p w:rsidRPr="00920F0A" w:rsidR="64B82072" w:rsidP="4FF1CDCE" w:rsidRDefault="64B82072" w14:paraId="50D4950D" w14:textId="0B5532C2">
      <w:pPr>
        <w:jc w:val="both"/>
        <w:rPr>
          <w:lang w:val="es-AR"/>
        </w:rPr>
      </w:pPr>
      <w:r w:rsidRPr="00920F0A">
        <w:rPr>
          <w:lang w:val="es-AR"/>
        </w:rPr>
        <w:t xml:space="preserve">El equipo deberá generar una </w:t>
      </w:r>
      <w:r w:rsidRPr="00920F0A" w:rsidR="4E248E33">
        <w:rPr>
          <w:lang w:val="es-AR"/>
        </w:rPr>
        <w:t>ficha</w:t>
      </w:r>
      <w:r w:rsidRPr="00920F0A">
        <w:rPr>
          <w:lang w:val="es-AR"/>
        </w:rPr>
        <w:t xml:space="preserve"> </w:t>
      </w:r>
      <w:r w:rsidRPr="00920F0A" w:rsidR="00B731DE">
        <w:rPr>
          <w:lang w:val="es-AR"/>
        </w:rPr>
        <w:t xml:space="preserve">resumida </w:t>
      </w:r>
      <w:r w:rsidRPr="00920F0A">
        <w:rPr>
          <w:lang w:val="es-AR"/>
        </w:rPr>
        <w:t>sobre su cliente, apta para ser incorporada en un archivo de presentación</w:t>
      </w:r>
      <w:r w:rsidRPr="00920F0A" w:rsidR="2D58F168">
        <w:rPr>
          <w:lang w:val="es-AR"/>
        </w:rPr>
        <w:t xml:space="preserve"> (3 “slides” máximo)</w:t>
      </w:r>
      <w:r w:rsidRPr="00920F0A">
        <w:rPr>
          <w:lang w:val="es-AR"/>
        </w:rPr>
        <w:t xml:space="preserve">. La misma deberá contener </w:t>
      </w:r>
      <w:r w:rsidRPr="00920F0A" w:rsidR="7C70D63C">
        <w:rPr>
          <w:lang w:val="es-AR"/>
        </w:rPr>
        <w:t xml:space="preserve">un resumen de la información relevada en el presente template, exponiendo al menos las siguientes secciones (los nombres de las secciones pueden ser alterados, aunque no su naturaleza): </w:t>
      </w:r>
    </w:p>
    <w:p w:rsidRPr="00920F0A" w:rsidR="7C70D63C" w:rsidP="4FF1CDCE" w:rsidRDefault="00045693" w14:paraId="506C2982" w14:textId="2FE0B970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18"/>
          <w:lang w:val="es-AR"/>
        </w:rPr>
      </w:pPr>
      <w:r w:rsidRPr="00920F0A">
        <w:rPr>
          <w:lang w:val="es-AR"/>
        </w:rPr>
        <w:t>Presentación del cliente.</w:t>
      </w:r>
    </w:p>
    <w:p w:rsidRPr="00920F0A" w:rsidR="00045693" w:rsidP="4FF1CDCE" w:rsidRDefault="7C70D63C" w14:paraId="309D9734" w14:textId="77777777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18"/>
          <w:lang w:val="es-AR"/>
        </w:rPr>
      </w:pPr>
      <w:r w:rsidRPr="00920F0A">
        <w:rPr>
          <w:lang w:val="es-AR"/>
        </w:rPr>
        <w:t>Misión, visión y valores</w:t>
      </w:r>
      <w:r w:rsidRPr="00920F0A" w:rsidR="00045693">
        <w:rPr>
          <w:lang w:val="es-AR"/>
        </w:rPr>
        <w:t xml:space="preserve">. </w:t>
      </w:r>
    </w:p>
    <w:p w:rsidRPr="00920F0A" w:rsidR="7C70D63C" w:rsidP="4FF1CDCE" w:rsidRDefault="7C70D63C" w14:paraId="4F1C6278" w14:textId="5B36CE16">
      <w:pPr>
        <w:pStyle w:val="ListParagraph"/>
        <w:numPr>
          <w:ilvl w:val="0"/>
          <w:numId w:val="1"/>
        </w:numPr>
        <w:jc w:val="both"/>
        <w:rPr>
          <w:rFonts w:eastAsiaTheme="minorEastAsia"/>
          <w:szCs w:val="18"/>
          <w:lang w:val="es-AR"/>
        </w:rPr>
      </w:pPr>
      <w:r w:rsidRPr="00920F0A">
        <w:rPr>
          <w:lang w:val="es-AR"/>
        </w:rPr>
        <w:t>Objetivos estratégicos</w:t>
      </w:r>
      <w:r w:rsidRPr="00920F0A" w:rsidR="00045693">
        <w:rPr>
          <w:lang w:val="es-AR"/>
        </w:rPr>
        <w:t>.</w:t>
      </w:r>
    </w:p>
    <w:p w:rsidRPr="00920F0A" w:rsidR="00045693" w:rsidP="4A9BED25" w:rsidRDefault="7C70D63C" w14:paraId="2E064851" w14:textId="77777777">
      <w:pPr>
        <w:pStyle w:val="ListParagraph"/>
        <w:numPr>
          <w:ilvl w:val="0"/>
          <w:numId w:val="1"/>
        </w:numPr>
        <w:jc w:val="both"/>
        <w:rPr>
          <w:rFonts w:eastAsiaTheme="minorEastAsia"/>
          <w:lang w:val="es-AR"/>
        </w:rPr>
      </w:pPr>
      <w:r w:rsidRPr="00920F0A">
        <w:rPr>
          <w:lang w:val="es-AR"/>
        </w:rPr>
        <w:t>Productos y servicios que ofrece</w:t>
      </w:r>
      <w:r w:rsidRPr="00920F0A" w:rsidR="00045693">
        <w:rPr>
          <w:lang w:val="es-AR"/>
        </w:rPr>
        <w:t xml:space="preserve">. </w:t>
      </w:r>
    </w:p>
    <w:p w:rsidRPr="00920F0A" w:rsidR="00B731DE" w:rsidP="2B51F9D2" w:rsidRDefault="00045693" w14:paraId="7B02952D" w14:textId="52177222">
      <w:pPr>
        <w:pStyle w:val="ListParagraph"/>
        <w:numPr>
          <w:ilvl w:val="0"/>
          <w:numId w:val="1"/>
        </w:numPr>
        <w:jc w:val="both"/>
        <w:rPr>
          <w:rFonts w:eastAsia="ＭＳ ゴシック" w:eastAsiaTheme="minorEastAsia"/>
          <w:lang w:val="es-AR"/>
        </w:rPr>
      </w:pPr>
      <w:r w:rsidRPr="2B51F9D2" w:rsidR="00045693">
        <w:rPr>
          <w:lang w:val="es-AR"/>
        </w:rPr>
        <w:t>Clientes y alcance.</w:t>
      </w:r>
    </w:p>
    <w:p w:rsidRPr="00920F0A" w:rsidR="00FE0627" w:rsidP="4FF1CDCE" w:rsidRDefault="00FE0627" w14:paraId="3541DA94" w14:textId="1FB54CE7">
      <w:pPr>
        <w:pBdr>
          <w:bottom w:val="single" w:color="auto" w:sz="6" w:space="1"/>
        </w:pBdr>
        <w:jc w:val="both"/>
        <w:rPr>
          <w:lang w:val="es-AR"/>
        </w:rPr>
      </w:pPr>
    </w:p>
    <w:p w:rsidRPr="00920F0A" w:rsidR="0B751A4E" w:rsidP="0B751A4E" w:rsidRDefault="0B751A4E" w14:paraId="1B70BF08" w14:textId="76FD882B">
      <w:pPr>
        <w:pStyle w:val="Heading1"/>
        <w:rPr>
          <w:lang w:val="es-AR"/>
        </w:rPr>
      </w:pPr>
      <w:r w:rsidRPr="00920F0A">
        <w:rPr>
          <w:lang w:val="es-AR"/>
        </w:rPr>
        <w:t>PRESENTACIÓN DEL EQUIPO</w:t>
      </w:r>
    </w:p>
    <w:p w:rsidRPr="00920F0A" w:rsidR="008C0C50" w:rsidP="00C75545" w:rsidRDefault="008C0C50" w14:paraId="68A5A27E" w14:textId="77777777">
      <w:pPr>
        <w:pStyle w:val="Heading2"/>
        <w:numPr>
          <w:ilvl w:val="0"/>
          <w:numId w:val="0"/>
        </w:numPr>
        <w:ind w:left="360" w:hanging="360"/>
        <w:rPr>
          <w:lang w:val="es-AR"/>
        </w:rPr>
      </w:pPr>
      <w:r w:rsidRPr="00920F0A">
        <w:rPr>
          <w:lang w:val="es-AR"/>
        </w:rPr>
        <w:t>Miembros del equipo</w:t>
      </w:r>
    </w:p>
    <w:tbl>
      <w:tblPr>
        <w:tblStyle w:val="ProjectScopeTable6"/>
        <w:tblW w:w="3446" w:type="pct"/>
        <w:tblInd w:w="293" w:type="dxa"/>
        <w:tblLook w:val="0220" w:firstRow="1" w:lastRow="0" w:firstColumn="0" w:lastColumn="0" w:noHBand="1" w:noVBand="0"/>
        <w:tblCaption w:val=""/>
        <w:tblDescription w:val=""/>
      </w:tblPr>
      <w:tblGrid>
        <w:gridCol w:w="4011"/>
        <w:gridCol w:w="2408"/>
      </w:tblGrid>
      <w:tr w:rsidRPr="0006762E" w:rsidR="00495D24" w:rsidTr="2B51F9D2" w14:paraId="267923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00925B7A" w:rsidRDefault="00495D24" w14:paraId="734FA93C" w14:textId="77777777">
            <w:pPr>
              <w:rPr>
                <w:rFonts w:ascii="Arial" w:hAnsi="Arial" w:cs="Times New Roman"/>
              </w:rPr>
            </w:pPr>
            <w:r w:rsidRPr="0006762E">
              <w:rPr>
                <w:rFonts w:ascii="Arial" w:hAnsi="Arial" w:cs="Times New Roman"/>
              </w:rPr>
              <w:t>Nombre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00925B7A" w:rsidRDefault="00495D24" w14:paraId="521C65C5" w14:textId="77777777">
            <w:pPr>
              <w:rPr>
                <w:rFonts w:ascii="Arial" w:hAnsi="Arial" w:cs="Times New Roman"/>
              </w:rPr>
            </w:pPr>
            <w:r w:rsidRPr="0006762E">
              <w:rPr>
                <w:rFonts w:ascii="Arial" w:hAnsi="Arial" w:cs="Times New Roman"/>
              </w:rPr>
              <w:t>Rol</w:t>
            </w:r>
          </w:p>
        </w:tc>
      </w:tr>
      <w:tr w:rsidRPr="0006762E" w:rsidR="00495D24" w:rsidTr="2B51F9D2" w14:paraId="32154AB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7B1F478A" w14:textId="354D5513">
            <w:pPr>
              <w:pStyle w:val="Normal"/>
              <w:rPr>
                <w:rFonts w:ascii="Arial" w:hAnsi="Arial" w:cs="Times New Roman"/>
                <w:i w:val="1"/>
                <w:iCs w:val="1"/>
                <w:color w:val="A6A6A6"/>
              </w:rPr>
            </w:pPr>
            <w:r w:rsidRPr="2B51F9D2" w:rsidR="55B6467B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Julieta Chinkes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00925B7A" w:rsidRDefault="00495D24" w14:paraId="7A0878F5" w14:textId="00207857">
            <w:pPr>
              <w:rPr>
                <w:rFonts w:ascii="Arial" w:hAnsi="Arial" w:cs="Times New Roman"/>
              </w:rPr>
            </w:pPr>
            <w:r w:rsidRPr="2B51F9D2" w:rsidR="25FA75E7">
              <w:rPr>
                <w:rFonts w:ascii="Arial" w:hAnsi="Arial" w:cs="Times New Roman"/>
              </w:rPr>
              <w:t>Product Owner</w:t>
            </w:r>
          </w:p>
        </w:tc>
      </w:tr>
      <w:tr w:rsidRPr="0006762E" w:rsidR="00495D24" w:rsidTr="2B51F9D2" w14:paraId="638BCD8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75DFFDC2" w14:textId="744CCA25">
            <w:pPr>
              <w:rPr>
                <w:rFonts w:ascii="Arial" w:hAnsi="Arial" w:cs="Times New Roman"/>
                <w:i w:val="1"/>
                <w:iCs w:val="1"/>
                <w:color w:val="A6A6A6"/>
              </w:rPr>
            </w:pPr>
            <w:r w:rsidRPr="2B51F9D2" w:rsidR="0047ED67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Agustina Sol Forini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00925B7A" w:rsidRDefault="00495D24" w14:paraId="2D16ECEB" w14:textId="49D813C1">
            <w:pPr>
              <w:rPr>
                <w:rFonts w:ascii="Arial" w:hAnsi="Arial" w:cs="Times New Roman"/>
              </w:rPr>
            </w:pPr>
            <w:r w:rsidRPr="2B51F9D2" w:rsidR="24F7D149">
              <w:rPr>
                <w:rFonts w:ascii="Arial" w:hAnsi="Arial" w:cs="Times New Roman"/>
              </w:rPr>
              <w:t>Scrum Master</w:t>
            </w:r>
          </w:p>
        </w:tc>
      </w:tr>
      <w:tr w:rsidRPr="0006762E" w:rsidR="00495D24" w:rsidTr="2B51F9D2" w14:paraId="38EDAE77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0557E1C7" w14:textId="31F23536">
            <w:pPr>
              <w:rPr>
                <w:rFonts w:ascii="Arial" w:hAnsi="Arial" w:cs="Times New Roman"/>
                <w:i w:val="1"/>
                <w:iCs w:val="1"/>
                <w:color w:val="A6A6A6"/>
              </w:rPr>
            </w:pPr>
            <w:r w:rsidRPr="2B51F9D2" w:rsidR="08B08D73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Renata Belén Moreno Vera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00925B7A" w:rsidRDefault="00495D24" w14:paraId="177D31D6" w14:textId="6A4F2771">
            <w:pPr>
              <w:rPr>
                <w:rFonts w:ascii="Arial" w:hAnsi="Arial" w:cs="Times New Roman"/>
              </w:rPr>
            </w:pPr>
            <w:r w:rsidRPr="2B51F9D2" w:rsidR="1FA0061D">
              <w:rPr>
                <w:rFonts w:ascii="Arial" w:hAnsi="Arial" w:cs="Times New Roman"/>
              </w:rPr>
              <w:t>Diseñadora</w:t>
            </w:r>
            <w:r w:rsidRPr="2B51F9D2" w:rsidR="48BCF6A3">
              <w:rPr>
                <w:rFonts w:ascii="Arial" w:hAnsi="Arial" w:cs="Times New Roman"/>
              </w:rPr>
              <w:t xml:space="preserve"> UX</w:t>
            </w:r>
            <w:r w:rsidRPr="2B51F9D2" w:rsidR="48BCF6A3">
              <w:rPr>
                <w:rFonts w:ascii="Arial" w:hAnsi="Arial" w:cs="Times New Roman"/>
              </w:rPr>
              <w:t>/U</w:t>
            </w:r>
            <w:r w:rsidRPr="2B51F9D2" w:rsidR="48BCF6A3">
              <w:rPr>
                <w:rFonts w:ascii="Arial" w:hAnsi="Arial" w:cs="Times New Roman"/>
              </w:rPr>
              <w:t>I</w:t>
            </w:r>
          </w:p>
        </w:tc>
      </w:tr>
      <w:tr w:rsidRPr="0006762E" w:rsidR="00495D24" w:rsidTr="2B51F9D2" w14:paraId="0C96F32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114AEF43" w14:textId="696E404F">
            <w:pPr>
              <w:rPr>
                <w:rFonts w:ascii="Arial" w:hAnsi="Arial" w:cs="Times New Roman"/>
                <w:i w:val="1"/>
                <w:iCs w:val="1"/>
                <w:color w:val="A6A6A6"/>
              </w:rPr>
            </w:pPr>
            <w:r w:rsidRPr="2B51F9D2" w:rsidR="355FC608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Camila Primo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2B51F9D2" w:rsidRDefault="00495D24" w14:paraId="02C9A3A0" w14:textId="7A903CCF">
            <w:pPr>
              <w:pStyle w:val="Normal"/>
              <w:rPr>
                <w:rFonts w:ascii="Arial" w:hAnsi="Arial" w:cs="Times New Roman"/>
              </w:rPr>
            </w:pPr>
            <w:r w:rsidRPr="2B51F9D2" w:rsidR="15596972">
              <w:rPr>
                <w:rFonts w:ascii="Arial" w:hAnsi="Arial" w:cs="Times New Roman"/>
              </w:rPr>
              <w:t>UX/UI</w:t>
            </w:r>
          </w:p>
        </w:tc>
      </w:tr>
      <w:tr w:rsidRPr="0006762E" w:rsidR="00495D24" w:rsidTr="2B51F9D2" w14:paraId="1DECE64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15FA6088" w14:textId="5FE72049">
            <w:pPr>
              <w:rPr>
                <w:rFonts w:ascii="Arial" w:hAnsi="Arial" w:cs="Times New Roman"/>
                <w:i w:val="1"/>
                <w:iCs w:val="1"/>
                <w:color w:val="A6A6A6"/>
              </w:rPr>
            </w:pPr>
            <w:r w:rsidRPr="2B51F9D2" w:rsidR="29240872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Tabatha Veronica Cesar Castaño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2B51F9D2" w:rsidRDefault="00495D24" w14:paraId="41561192" w14:textId="158C001B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B51F9D2" w:rsidR="27712C0E">
              <w:rPr>
                <w:rFonts w:ascii="Arial" w:hAnsi="Arial" w:cs="Times New Roman"/>
              </w:rPr>
              <w:t>Product Analyst</w:t>
            </w:r>
          </w:p>
        </w:tc>
      </w:tr>
      <w:tr w:rsidRPr="0006762E" w:rsidR="00495D24" w:rsidTr="2B51F9D2" w14:paraId="6D5C99B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244AA728" w14:textId="5B760F2A">
            <w:pPr>
              <w:rPr>
                <w:rFonts w:ascii="Arial" w:hAnsi="Arial" w:cs="Times New Roman"/>
                <w:i w:val="1"/>
                <w:iCs w:val="1"/>
                <w:color w:val="A6A6A6"/>
              </w:rPr>
            </w:pPr>
            <w:r w:rsidRPr="2B51F9D2" w:rsidR="6E5A3300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Tiago Harari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2B51F9D2" w:rsidRDefault="00495D24" w14:paraId="5EFB64F3" w14:textId="608202B5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B51F9D2" w:rsidR="39663537">
              <w:rPr>
                <w:rFonts w:ascii="Arial" w:hAnsi="Arial" w:cs="Times New Roman"/>
              </w:rPr>
              <w:t>Tech Leader</w:t>
            </w:r>
          </w:p>
        </w:tc>
      </w:tr>
      <w:tr w:rsidRPr="0006762E" w:rsidR="00495D24" w:rsidTr="2B51F9D2" w14:paraId="5DD3185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24" w:type="pct"/>
            <w:tcMar/>
          </w:tcPr>
          <w:p w:rsidRPr="0006762E" w:rsidR="00495D24" w:rsidP="2B51F9D2" w:rsidRDefault="00495D24" w14:paraId="1480E5DB" w14:textId="6E40A25B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Pr="2B51F9D2" w:rsidR="767FAEB3">
              <w:rPr>
                <w:rFonts w:ascii="Arial" w:hAnsi="Arial" w:cs="Times New Roman"/>
                <w:i w:val="1"/>
                <w:iCs w:val="1"/>
                <w:color w:val="A6A6A6" w:themeColor="background1" w:themeTint="FF" w:themeShade="A6"/>
              </w:rPr>
              <w:t>Joaquín Sosa Beláustegui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6" w:type="pct"/>
            <w:tcMar/>
          </w:tcPr>
          <w:p w:rsidRPr="0006762E" w:rsidR="00495D24" w:rsidP="2B51F9D2" w:rsidRDefault="00495D24" w14:paraId="2FFED235" w14:textId="624250D6">
            <w:pPr>
              <w:pStyle w:val="Normal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Arial" w:hAnsi="Arial" w:cs="Times New Roman"/>
              </w:rPr>
            </w:pPr>
            <w:r w:rsidRPr="2B51F9D2" w:rsidR="564A1A4C">
              <w:rPr>
                <w:rFonts w:ascii="Arial" w:hAnsi="Arial" w:cs="Times New Roman"/>
              </w:rPr>
              <w:t>Desarrollador</w:t>
            </w:r>
          </w:p>
        </w:tc>
      </w:tr>
    </w:tbl>
    <w:p w:rsidRPr="00920F0A" w:rsidR="12901E9A" w:rsidP="12901E9A" w:rsidRDefault="12901E9A" w14:paraId="766753D7" w14:textId="0C45E5FE">
      <w:pPr>
        <w:rPr>
          <w:lang w:val="es-AR"/>
        </w:rPr>
      </w:pPr>
    </w:p>
    <w:p w:rsidRPr="00920F0A" w:rsidR="00DE7A9A" w:rsidP="00EF09BF" w:rsidRDefault="008268E2" w14:paraId="3B76342B" w14:textId="4F9687B8">
      <w:pPr>
        <w:pStyle w:val="Heading2"/>
        <w:numPr>
          <w:ilvl w:val="0"/>
          <w:numId w:val="0"/>
        </w:numPr>
        <w:ind w:left="360" w:hanging="360"/>
        <w:rPr>
          <w:lang w:val="es-AR"/>
        </w:rPr>
      </w:pPr>
      <w:r w:rsidRPr="00920F0A">
        <w:rPr>
          <w:lang w:val="es-AR"/>
        </w:rPr>
        <w:t>P</w:t>
      </w:r>
      <w:r w:rsidRPr="00920F0A" w:rsidR="00EF09BF">
        <w:rPr>
          <w:lang w:val="es-AR"/>
        </w:rPr>
        <w:t>roject sponsor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2E05B4" w:rsidR="00DE7A9A" w:rsidTr="2B51F9D2" w14:paraId="47B106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DE7A9A" w:rsidP="00925B7A" w:rsidRDefault="00DE7A9A" w14:paraId="40BC3348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3CDA6FDA" wp14:editId="2301E1A1">
                      <wp:extent cx="141605" cy="141605"/>
                      <wp:effectExtent l="0" t="0" r="0" b="0"/>
                      <wp:docPr id="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16FE3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62eggAAC8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AZY7rZ6CAAALygAAA4AAAAAAAAA&#10;AAAAAAAALgIAAGRycy9lMm9Eb2MueG1sUEsBAi0AFAAGAAgAAAAhAAXiDD3ZAAAAAwEAAA8AAAAA&#10;AAAAAAAAAAAA1AoAAGRycy9kb3ducmV2LnhtbFBLBQYAAAAABAAEAPMAAADa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DE7A9A" w:rsidP="00925B7A" w:rsidRDefault="00DE7A9A" w14:paraId="0F082CF2" w14:textId="4F56468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920F0A">
              <w:rPr>
                <w:lang w:val="es-AR"/>
              </w:rPr>
              <w:t>[</w:t>
            </w:r>
            <w:r w:rsidRPr="00920F0A" w:rsidR="00FB3C97">
              <w:rPr>
                <w:lang w:val="es-AR"/>
              </w:rPr>
              <w:t>Consigne los datos del contacto de la empresa, e i</w:t>
            </w:r>
            <w:r w:rsidRPr="00920F0A">
              <w:rPr>
                <w:lang w:val="es-AR"/>
              </w:rPr>
              <w:t xml:space="preserve">ncluya el correo electrónico </w:t>
            </w:r>
            <w:r w:rsidRPr="00920F0A" w:rsidR="00C43866">
              <w:rPr>
                <w:lang w:val="es-AR"/>
              </w:rPr>
              <w:t xml:space="preserve">al cual se le enviará la carta de </w:t>
            </w:r>
            <w:r w:rsidRPr="00920F0A" w:rsidR="003A273C">
              <w:rPr>
                <w:lang w:val="es-AR"/>
              </w:rPr>
              <w:t>presentación del curso</w:t>
            </w:r>
            <w:r w:rsidRPr="00920F0A">
              <w:rPr>
                <w:lang w:val="es-AR"/>
              </w:rPr>
              <w:t>]</w:t>
            </w:r>
          </w:p>
        </w:tc>
      </w:tr>
    </w:tbl>
    <w:p w:rsidRPr="00920F0A" w:rsidR="00DE7A9A" w:rsidP="00DE7A9A" w:rsidRDefault="00DE7A9A" w14:paraId="6D64533E" w14:textId="5CE18EAF">
      <w:pPr>
        <w:rPr>
          <w:lang w:val="es-AR"/>
        </w:rPr>
      </w:pPr>
    </w:p>
    <w:tbl>
      <w:tblPr>
        <w:tblStyle w:val="ProjectTable"/>
        <w:tblW w:w="3652" w:type="pct"/>
        <w:tblInd w:w="144" w:type="dxa"/>
        <w:tblLook w:val="0280" w:firstRow="0" w:lastRow="0" w:firstColumn="1" w:lastColumn="0" w:noHBand="1" w:noVBand="0"/>
      </w:tblPr>
      <w:tblGrid>
        <w:gridCol w:w="2268"/>
        <w:gridCol w:w="4535"/>
      </w:tblGrid>
      <w:tr w:rsidRPr="00920F0A" w:rsidR="00EF09BF" w:rsidTr="00374538" w14:paraId="0725418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:rsidRPr="00920F0A" w:rsidR="00EF09BF" w:rsidP="00925B7A" w:rsidRDefault="00EF09BF" w14:paraId="2539FB3E" w14:textId="226930DE">
            <w:pPr>
              <w:rPr>
                <w:rStyle w:val="PlaceholderText"/>
                <w:color w:val="auto"/>
                <w:lang w:val="es-AR"/>
              </w:rPr>
            </w:pPr>
            <w:r w:rsidRPr="00920F0A">
              <w:rPr>
                <w:rStyle w:val="PlaceholderText"/>
                <w:color w:val="auto"/>
                <w:lang w:val="es-AR"/>
              </w:rPr>
              <w:t>Nombre y Apellido</w:t>
            </w:r>
          </w:p>
        </w:tc>
        <w:tc>
          <w:tcPr>
            <w:tcW w:w="3333" w:type="pct"/>
          </w:tcPr>
          <w:p w:rsidRPr="00920F0A" w:rsidR="00EF09BF" w:rsidP="00925B7A" w:rsidRDefault="00EF09BF" w14:paraId="3C6844D4" w14:textId="33A36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Pr="00920F0A" w:rsidR="00EF09BF" w:rsidTr="00374538" w14:paraId="3747930A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:rsidRPr="00920F0A" w:rsidR="00EF09BF" w:rsidP="00925B7A" w:rsidRDefault="00EF09BF" w14:paraId="3B506B1B" w14:textId="14177A1B">
            <w:pPr>
              <w:rPr>
                <w:rStyle w:val="PlaceholderText"/>
                <w:color w:val="auto"/>
                <w:lang w:val="es-AR"/>
              </w:rPr>
            </w:pPr>
            <w:r w:rsidRPr="00920F0A">
              <w:rPr>
                <w:rStyle w:val="PlaceholderText"/>
                <w:color w:val="auto"/>
                <w:lang w:val="es-AR"/>
              </w:rPr>
              <w:t>Cargo que ocupa</w:t>
            </w:r>
          </w:p>
        </w:tc>
        <w:tc>
          <w:tcPr>
            <w:tcW w:w="3333" w:type="pct"/>
          </w:tcPr>
          <w:p w:rsidRPr="00920F0A" w:rsidR="00EF09BF" w:rsidP="00925B7A" w:rsidRDefault="00EF09BF" w14:paraId="1729BD15" w14:textId="1E29B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  <w:tr w:rsidRPr="00920F0A" w:rsidR="00EF09BF" w:rsidTr="00374538" w14:paraId="16C9B8E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pct"/>
          </w:tcPr>
          <w:p w:rsidRPr="00920F0A" w:rsidR="00EF09BF" w:rsidP="00925B7A" w:rsidRDefault="00EF09BF" w14:paraId="3B9170F7" w14:textId="16E6E9C8">
            <w:pPr>
              <w:rPr>
                <w:rStyle w:val="PlaceholderText"/>
                <w:color w:val="auto"/>
                <w:lang w:val="es-AR"/>
              </w:rPr>
            </w:pPr>
            <w:r w:rsidRPr="00920F0A">
              <w:rPr>
                <w:rStyle w:val="PlaceholderText"/>
                <w:color w:val="auto"/>
                <w:lang w:val="es-AR"/>
              </w:rPr>
              <w:t>Correo electrónico</w:t>
            </w:r>
          </w:p>
        </w:tc>
        <w:tc>
          <w:tcPr>
            <w:tcW w:w="3333" w:type="pct"/>
          </w:tcPr>
          <w:p w:rsidRPr="00920F0A" w:rsidR="00EF09BF" w:rsidP="00925B7A" w:rsidRDefault="00EF09BF" w14:paraId="55A785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p w:rsidRPr="00920F0A" w:rsidR="00EF09BF" w:rsidP="00DE7A9A" w:rsidRDefault="00EF09BF" w14:paraId="542BBE8B" w14:textId="77777777">
      <w:pPr>
        <w:rPr>
          <w:lang w:val="es-AR"/>
        </w:rPr>
      </w:pPr>
    </w:p>
    <w:p w:rsidRPr="00920F0A" w:rsidR="00EA78CB" w:rsidP="00EA78CB" w:rsidRDefault="00EA78CB" w14:paraId="0188AB01" w14:textId="77777777">
      <w:pPr>
        <w:pStyle w:val="Heading1"/>
        <w:rPr>
          <w:lang w:val="es-AR"/>
        </w:rPr>
      </w:pPr>
      <w:r w:rsidRPr="23DE2E37">
        <w:rPr>
          <w:lang w:val="es-AR"/>
        </w:rPr>
        <w:t>PRESENTACIÓN DEL CASO</w:t>
      </w:r>
    </w:p>
    <w:p w:rsidR="23DE2E37" w:rsidP="23DE2E37" w:rsidRDefault="23DE2E37" w14:paraId="38851B9D" w14:textId="09BBA8CB">
      <w:pPr>
        <w:rPr>
          <w:lang w:val="es-AR"/>
        </w:rPr>
      </w:pPr>
      <w:r w:rsidRPr="23DE2E37">
        <w:rPr>
          <w:lang w:val="es-AR"/>
        </w:rPr>
        <w:t>Describa la organización que utilizará como caso de estudio, la industria a la que pertenece, el rubro, nivel de facturación, cantidad de empleados, trayectoria, año desde el cual está operando, productos y servicios que comercializa, quiénes son sus clientes y cualquier otra información que considere necesario incluir en esta sección</w:t>
      </w:r>
    </w:p>
    <w:p w:rsidRPr="00920F0A" w:rsidR="12901E9A" w:rsidP="12901E9A" w:rsidRDefault="12901E9A" w14:paraId="4DE66A17" w14:textId="5AD090A5">
      <w:pPr>
        <w:pStyle w:val="Heading2"/>
        <w:rPr>
          <w:lang w:val="es-AR"/>
        </w:rPr>
      </w:pPr>
      <w:r w:rsidRPr="23DE2E37">
        <w:rPr>
          <w:lang w:val="es-AR"/>
        </w:rPr>
        <w:t>Perfil del cliente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2E05B4" w:rsidR="00547E40" w:rsidTr="2B51F9D2" w14:paraId="5C303B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547E40" w:rsidP="00925B7A" w:rsidRDefault="00547E40" w14:paraId="6FF744EE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4160C55B" wp14:editId="3880049B">
                      <wp:extent cx="141605" cy="141605"/>
                      <wp:effectExtent l="0" t="0" r="0" b="0"/>
                      <wp:docPr id="1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1205A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/d8dwgAADA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Ipj93x3CAAAMCgAAA4AAAAAAAAAAAAA&#10;AAAALgIAAGRycy9lMm9Eb2MueG1sUEsBAi0AFAAGAAgAAAAhAAXiDD3ZAAAAAwEAAA8AAAAAAAAA&#10;AAAAAAAA0QoAAGRycy9kb3ducmV2LnhtbFBLBQYAAAAABAAEAPMAAADXCwAAAAA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547E40" w:rsidP="00DE5BAE" w:rsidRDefault="020562E4" w14:paraId="66E43774" w14:textId="31DEF52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23DE2E37">
              <w:rPr>
                <w:lang w:val="es-AR"/>
              </w:rPr>
              <w:t>[Nombre de la empresa, industria, años en el mercado, posicionamiento.]</w:t>
            </w:r>
          </w:p>
        </w:tc>
      </w:tr>
    </w:tbl>
    <w:p w:rsidRPr="00920F0A" w:rsidR="000D7C52" w:rsidRDefault="000D7C52" w14:paraId="3D157505" w14:textId="1359F8D4">
      <w:pPr>
        <w:rPr>
          <w:lang w:val="es-AR"/>
        </w:rPr>
      </w:pPr>
    </w:p>
    <w:p w:rsidRPr="00920F0A" w:rsidR="00503FF6" w:rsidP="00E346DA" w:rsidRDefault="12901E9A" w14:paraId="7D9FBB4A" w14:textId="53ED68B2">
      <w:pPr>
        <w:pStyle w:val="Heading2"/>
        <w:rPr>
          <w:lang w:val="es-AR"/>
        </w:rPr>
      </w:pPr>
      <w:r w:rsidRPr="23DE2E37">
        <w:rPr>
          <w:lang w:val="es-AR"/>
        </w:rPr>
        <w:t>Identidad organizacional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2E05B4" w:rsidR="00794176" w:rsidTr="2B51F9D2" w14:paraId="6CCC2A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794176" w:rsidP="00925B7A" w:rsidRDefault="00794176" w14:paraId="5807F150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6F861F86" wp14:editId="0774411C">
                      <wp:extent cx="141605" cy="141605"/>
                      <wp:effectExtent l="0" t="0" r="0" b="0"/>
                      <wp:docPr id="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41EA4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ZsA1xnYIAAAtKAAADgAAAAAAAAAAAAAA&#10;AAAuAgAAZHJzL2Uyb0RvYy54bWxQSwECLQAUAAYACAAAACEABeIMPdkAAAADAQAADwAAAAAAAAAA&#10;AAAAAADQCgAAZHJzL2Rvd25yZXYueG1sUEsFBgAAAAAEAAQA8wAAANYLAAAAAA==&#10;">
      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"/>
      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S0xAAAANoAAAAPAAAAZHJzL2Rvd25yZXYueG1sRI9Pa8JA&#10;FMTvQr/D8oTezMZCVa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F0WBLT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794176" w:rsidP="00925B7A" w:rsidRDefault="00794176" w14:paraId="43C161A7" w14:textId="1BABE42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920F0A">
              <w:rPr>
                <w:lang w:val="es-AR"/>
              </w:rPr>
              <w:t xml:space="preserve">[Describa la </w:t>
            </w:r>
            <w:r w:rsidRPr="00920F0A" w:rsidR="00776AC6">
              <w:rPr>
                <w:lang w:val="es-AR"/>
              </w:rPr>
              <w:t xml:space="preserve">visión, misión y valores de la </w:t>
            </w:r>
            <w:r w:rsidRPr="00920F0A">
              <w:rPr>
                <w:lang w:val="es-AR"/>
              </w:rPr>
              <w:t>organización</w:t>
            </w:r>
            <w:r w:rsidRPr="00920F0A" w:rsidR="00776AC6">
              <w:rPr>
                <w:lang w:val="es-AR"/>
              </w:rPr>
              <w:t>.</w:t>
            </w:r>
            <w:r w:rsidRPr="00920F0A">
              <w:rPr>
                <w:lang w:val="es-AR"/>
              </w:rPr>
              <w:t>]</w:t>
            </w:r>
          </w:p>
        </w:tc>
      </w:tr>
    </w:tbl>
    <w:p w:rsidRPr="00920F0A" w:rsidR="00D075D1" w:rsidP="00D075D1" w:rsidRDefault="00D075D1" w14:paraId="665DC36B" w14:textId="77777777">
      <w:pPr>
        <w:rPr>
          <w:lang w:val="es-AR"/>
        </w:rPr>
      </w:pPr>
    </w:p>
    <w:p w:rsidRPr="00920F0A" w:rsidR="000D7C52" w:rsidP="00E346DA" w:rsidRDefault="12901E9A" w14:paraId="7B370B4B" w14:textId="00A21DCC">
      <w:pPr>
        <w:pStyle w:val="Heading2"/>
        <w:rPr>
          <w:lang w:val="es-AR"/>
        </w:rPr>
      </w:pPr>
      <w:r w:rsidRPr="23DE2E37">
        <w:rPr>
          <w:lang w:val="es-AR"/>
        </w:rPr>
        <w:t>Objetivos estratégicos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2E05B4" w:rsidR="00547E40" w:rsidTr="2B51F9D2" w14:paraId="789164D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547E40" w:rsidP="00925B7A" w:rsidRDefault="00547E40" w14:paraId="217C5C28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CD683C3" wp14:editId="4C89D330">
                      <wp:extent cx="141605" cy="141605"/>
                      <wp:effectExtent l="0" t="0" r="0" b="0"/>
                      <wp:docPr id="3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65D531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vIdQ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CFAavIdQgAADAoAAAOAAAAAAAAAAAAAAAA&#10;AC4CAABkcnMvZTJvRG9jLnhtbFBLAQItABQABgAIAAAAIQAF4gw92QAAAAMBAAAPAAAAAAAAAAAA&#10;AAAAAM8KAABkcnMvZG93bnJldi54bWxQSwUGAAAAAAQABADzAAAA1QsAAAAA&#10;">
                      <v:rect id="Rectangle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"/>
                      <v:shape id="Freeform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hDwwAAANsAAAAPAAAAZHJzL2Rvd25yZXYueG1sRI9Pi8Iw&#10;FMTvC36H8ARva6oL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vocoQ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547E40" w:rsidP="00925B7A" w:rsidRDefault="00547E40" w14:paraId="3AE8304A" w14:textId="7777777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920F0A">
              <w:rPr>
                <w:lang w:val="es-AR"/>
              </w:rPr>
              <w:t>[Liste los objetivos estratégicos de la organización.]</w:t>
            </w:r>
          </w:p>
        </w:tc>
      </w:tr>
    </w:tbl>
    <w:p w:rsidRPr="00920F0A" w:rsidR="00D075D1" w:rsidP="00D075D1" w:rsidRDefault="00D075D1" w14:paraId="6A6A072C" w14:textId="77777777">
      <w:pPr>
        <w:rPr>
          <w:lang w:val="es-AR"/>
        </w:rPr>
      </w:pPr>
    </w:p>
    <w:p w:rsidRPr="00920F0A" w:rsidR="00D075D1" w:rsidRDefault="12901E9A" w14:paraId="38C6A064" w14:textId="6DA191FA">
      <w:pPr>
        <w:pStyle w:val="Heading2"/>
        <w:rPr>
          <w:lang w:val="es-AR"/>
        </w:rPr>
      </w:pPr>
      <w:r w:rsidRPr="23DE2E37">
        <w:rPr>
          <w:lang w:val="es-AR"/>
        </w:rPr>
        <w:t>Organigrama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920F0A" w:rsidR="00D075D1" w:rsidTr="2B51F9D2" w14:paraId="4948E7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D075D1" w:rsidP="00925B7A" w:rsidRDefault="00D075D1" w14:paraId="47345D85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CF8E35A" wp14:editId="4336B2A3">
                      <wp:extent cx="141605" cy="141605"/>
                      <wp:effectExtent l="0" t="0" r="0" b="0"/>
                      <wp:docPr id="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7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0C0CF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08dQ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DZV/08dQgAAC0oAAAOAAAAAAAAAAAAAAAA&#10;AC4CAABkcnMvZTJvRG9jLnhtbFBLAQItABQABgAIAAAAIQAF4gw92QAAAAMBAAAPAAAAAAAAAAAA&#10;AAAAAM8KAABkcnMvZG93bnJldi54bWxQSwUGAAAAAAQABADzAAAA1QsAAAAA&#10;">
                      <v:rect id="Rectangle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/>
                      <v:shape id="Freeform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D075D1" w:rsidP="00925B7A" w:rsidRDefault="00D075D1" w14:paraId="3EF49D72" w14:textId="3F3CED9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920F0A">
              <w:rPr>
                <w:lang w:val="es-AR"/>
              </w:rPr>
              <w:t>[Esquematice la estructura orgánica.]</w:t>
            </w:r>
          </w:p>
        </w:tc>
      </w:tr>
    </w:tbl>
    <w:p w:rsidRPr="00920F0A" w:rsidR="00D075D1" w:rsidP="00D075D1" w:rsidRDefault="00D075D1" w14:paraId="5D99968A" w14:textId="77777777">
      <w:pPr>
        <w:rPr>
          <w:lang w:val="es-AR"/>
        </w:rPr>
      </w:pPr>
    </w:p>
    <w:p w:rsidR="23DE2E37" w:rsidP="23DE2E37" w:rsidRDefault="23DE2E37" w14:paraId="4752B6E4" w14:textId="712840AF">
      <w:pPr>
        <w:pStyle w:val="Heading2"/>
        <w:rPr>
          <w:lang w:val="es-AR"/>
        </w:rPr>
      </w:pPr>
      <w:r w:rsidRPr="23DE2E37">
        <w:rPr>
          <w:lang w:val="es-AR"/>
        </w:rPr>
        <w:t>Localización</w:t>
      </w:r>
    </w:p>
    <w:tbl>
      <w:tblPr>
        <w:tblStyle w:val="TipTable"/>
        <w:tblW w:w="0" w:type="auto"/>
        <w:tblLook w:val="04A0" w:firstRow="1" w:lastRow="0" w:firstColumn="1" w:lastColumn="0" w:noHBand="0" w:noVBand="1"/>
      </w:tblPr>
      <w:tblGrid>
        <w:gridCol w:w="556"/>
        <w:gridCol w:w="8470"/>
      </w:tblGrid>
      <w:tr w:rsidR="23DE2E37" w:rsidTr="2B51F9D2" w14:paraId="584A90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tcMar/>
          </w:tcPr>
          <w:p w:rsidR="3717830C" w:rsidP="23DE2E37" w:rsidRDefault="3717830C" w14:paraId="7A05EB3D" w14:textId="77777777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E48DBF" wp14:editId="7609BA22">
                      <wp:extent cx="141605" cy="141605"/>
                      <wp:effectExtent l="0" t="0" r="0" b="0"/>
                      <wp:docPr id="11144018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84479749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381500" name="Freeform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oup 5" style="width:11.15pt;height:11.15pt;mso-position-horizontal-relative:char;mso-position-vertical-relative:line" coordsize="141605,141605" o:spid="_x0000_s1026" w14:anchorId="0C0CF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08dQ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DZV/08dQgAAC0oAAAOAAAAAAAAAAAAAAAA&#10;AC4CAABkcnMvZTJvRG9jLnhtbFBLAQItABQABgAIAAAAIQAF4gw92QAAAAMBAAAPAAAAAAAAAAAA&#10;AAAAAM8KAABkcnMvZG93bnJldi54bWxQSwUGAAAAAAQABADzAAAA1QsAAAAA&#10;">
                      <v:rect id="Rectangle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/>
                      <v:shape id="Freeform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70" w:type="dxa"/>
            <w:tcMar/>
          </w:tcPr>
          <w:p w:rsidR="3717830C" w:rsidP="23DE2E37" w:rsidRDefault="3717830C" w14:paraId="6D7CF7D9" w14:textId="387AAF81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23DE2E37">
              <w:rPr>
                <w:lang w:val="es-AR"/>
              </w:rPr>
              <w:t>[Esquematice el alcance de la organización.]</w:t>
            </w:r>
          </w:p>
        </w:tc>
      </w:tr>
    </w:tbl>
    <w:p w:rsidR="23DE2E37" w:rsidP="23DE2E37" w:rsidRDefault="23DE2E37" w14:paraId="77295573" w14:textId="77777777">
      <w:pPr>
        <w:rPr>
          <w:lang w:val="es-AR"/>
        </w:rPr>
      </w:pPr>
    </w:p>
    <w:p w:rsidR="23DE2E37" w:rsidP="23DE2E37" w:rsidRDefault="23DE2E37" w14:paraId="4C5AAF61" w14:textId="062119D0">
      <w:pPr>
        <w:pStyle w:val="Heading2"/>
        <w:rPr>
          <w:lang w:val="es-AR"/>
        </w:rPr>
      </w:pPr>
      <w:r w:rsidRPr="23DE2E37">
        <w:rPr>
          <w:lang w:val="es-AR"/>
        </w:rPr>
        <w:t>Productos y servicios</w:t>
      </w:r>
    </w:p>
    <w:tbl>
      <w:tblPr>
        <w:tblStyle w:val="TipTable"/>
        <w:tblW w:w="0" w:type="auto"/>
        <w:tblLook w:val="04A0" w:firstRow="1" w:lastRow="0" w:firstColumn="1" w:lastColumn="0" w:noHBand="0" w:noVBand="1"/>
      </w:tblPr>
      <w:tblGrid>
        <w:gridCol w:w="556"/>
        <w:gridCol w:w="8470"/>
      </w:tblGrid>
      <w:tr w:rsidR="23DE2E37" w:rsidTr="2B51F9D2" w14:paraId="28B31E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tcMar/>
          </w:tcPr>
          <w:p w:rsidR="3717830C" w:rsidP="23DE2E37" w:rsidRDefault="3717830C" w14:paraId="4E35BDCE" w14:textId="77777777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DB7A1F" wp14:editId="2FB9808C">
                      <wp:extent cx="141605" cy="141605"/>
                      <wp:effectExtent l="0" t="0" r="0" b="0"/>
                      <wp:docPr id="155916367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701568795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689732" name="Freeform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oup 5" style="width:11.15pt;height:11.15pt;mso-position-horizontal-relative:char;mso-position-vertical-relative:line" coordsize="141605,141605" o:spid="_x0000_s1026" w14:anchorId="0C0CF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08dQ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DZV/08dQgAAC0oAAAOAAAAAAAAAAAAAAAA&#10;AC4CAABkcnMvZTJvRG9jLnhtbFBLAQItABQABgAIAAAAIQAF4gw92QAAAAMBAAAPAAAAAAAAAAAA&#10;AAAAAM8KAABkcnMvZG93bnJldi54bWxQSwUGAAAAAAQABADzAAAA1QsAAAAA&#10;">
                      <v:rect id="Rectangle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/>
                      <v:shape id="Freeform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70" w:type="dxa"/>
            <w:tcMar/>
          </w:tcPr>
          <w:p w:rsidR="3717830C" w:rsidP="23DE2E37" w:rsidRDefault="3717830C" w14:paraId="09B8DA4B" w14:textId="45C61E21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23DE2E37">
              <w:rPr>
                <w:lang w:val="es-AR"/>
              </w:rPr>
              <w:t>[Indique cuáles son los productos y servicios que brinda la organización.]</w:t>
            </w:r>
          </w:p>
        </w:tc>
      </w:tr>
    </w:tbl>
    <w:p w:rsidR="23DE2E37" w:rsidP="23DE2E37" w:rsidRDefault="23DE2E37" w14:paraId="742A69DD" w14:textId="77777777">
      <w:pPr>
        <w:rPr>
          <w:lang w:val="es-AR"/>
        </w:rPr>
      </w:pPr>
    </w:p>
    <w:p w:rsidR="23DE2E37" w:rsidP="23DE2E37" w:rsidRDefault="23DE2E37" w14:paraId="768C1222" w14:textId="6CA6D536">
      <w:pPr>
        <w:pStyle w:val="Heading2"/>
        <w:rPr>
          <w:lang w:val="es-AR"/>
        </w:rPr>
      </w:pPr>
      <w:r w:rsidRPr="23DE2E37">
        <w:rPr>
          <w:lang w:val="es-AR"/>
        </w:rPr>
        <w:t>Clientes y proveedores</w:t>
      </w:r>
    </w:p>
    <w:tbl>
      <w:tblPr>
        <w:tblStyle w:val="TipTable"/>
        <w:tblW w:w="0" w:type="auto"/>
        <w:tblLook w:val="04A0" w:firstRow="1" w:lastRow="0" w:firstColumn="1" w:lastColumn="0" w:noHBand="0" w:noVBand="1"/>
      </w:tblPr>
      <w:tblGrid>
        <w:gridCol w:w="556"/>
        <w:gridCol w:w="8470"/>
      </w:tblGrid>
      <w:tr w:rsidR="23DE2E37" w:rsidTr="2B51F9D2" w14:paraId="33F2F3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  <w:tcMar/>
          </w:tcPr>
          <w:p w:rsidR="3717830C" w:rsidP="23DE2E37" w:rsidRDefault="3717830C" w14:paraId="44E58908" w14:textId="77777777">
            <w:pPr>
              <w:rPr>
                <w:lang w:val="es-AR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9E6AA5" wp14:editId="325DE2B8">
                      <wp:extent cx="141605" cy="141605"/>
                      <wp:effectExtent l="0" t="0" r="0" b="0"/>
                      <wp:docPr id="33074181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15676620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335933" name="Freeform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oup 5" style="width:11.15pt;height:11.15pt;mso-position-horizontal-relative:char;mso-position-vertical-relative:line" coordsize="141605,141605" o:spid="_x0000_s1026" w14:anchorId="0C0CF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/08dQ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">
                      <v:rect id="Rectangle 36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/>
                      <v:shape id="Freeform 37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470" w:type="dxa"/>
            <w:tcMar/>
          </w:tcPr>
          <w:p w:rsidR="3717830C" w:rsidP="23DE2E37" w:rsidRDefault="3717830C" w14:paraId="7C83CE9A" w14:textId="40885F4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23DE2E37">
              <w:rPr>
                <w:lang w:val="es-AR"/>
              </w:rPr>
              <w:t>[Indique quiénes son los actores que conforman la cadena de valor.]</w:t>
            </w:r>
          </w:p>
        </w:tc>
      </w:tr>
    </w:tbl>
    <w:p w:rsidR="23DE2E37" w:rsidP="23DE2E37" w:rsidRDefault="23DE2E37" w14:paraId="73E44D02" w14:textId="77777777">
      <w:pPr>
        <w:rPr>
          <w:lang w:val="es-AR"/>
        </w:rPr>
      </w:pPr>
    </w:p>
    <w:p w:rsidRPr="00920F0A" w:rsidR="00063C47" w:rsidP="00063C47" w:rsidRDefault="00063C47" w14:paraId="0A3B0C95" w14:textId="63FBBDB1">
      <w:pPr>
        <w:pStyle w:val="Heading2"/>
        <w:rPr>
          <w:lang w:val="es-AR"/>
        </w:rPr>
      </w:pPr>
      <w:r w:rsidRPr="23DE2E37">
        <w:rPr>
          <w:lang w:val="es-AR"/>
        </w:rPr>
        <w:t>Problemática actual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2E05B4" w:rsidR="00063C47" w:rsidTr="2B51F9D2" w14:paraId="6F3696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063C47" w:rsidP="00925B7A" w:rsidRDefault="00063C47" w14:paraId="56FAE884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1C43366C" wp14:editId="598B96E3">
                      <wp:extent cx="141605" cy="141605"/>
                      <wp:effectExtent l="0" t="0" r="0" b="0"/>
                      <wp:docPr id="2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5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1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5FACEA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5tEcg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">
                      <v:rect id="Rectangle 17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      <v:shape id="Freeform 18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063C47" w:rsidP="00925B7A" w:rsidRDefault="00063C47" w14:paraId="72B6F088" w14:textId="466F307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00920F0A">
              <w:rPr>
                <w:lang w:val="es-AR"/>
              </w:rPr>
              <w:t>[</w:t>
            </w:r>
            <w:r w:rsidRPr="00920F0A" w:rsidR="00283E1F">
              <w:rPr>
                <w:lang w:val="es-AR"/>
              </w:rPr>
              <w:t>Explique cuál es la situación actual del caso, indicando por qué resulta atractivo para realizar este trabajo.</w:t>
            </w:r>
            <w:r w:rsidRPr="00920F0A">
              <w:rPr>
                <w:lang w:val="es-AR"/>
              </w:rPr>
              <w:t>]</w:t>
            </w:r>
          </w:p>
        </w:tc>
      </w:tr>
    </w:tbl>
    <w:p w:rsidRPr="00920F0A" w:rsidR="00063C47" w:rsidP="00063C47" w:rsidRDefault="00063C47" w14:paraId="1567D185" w14:textId="5C8157EB">
      <w:pPr>
        <w:rPr>
          <w:lang w:val="es-AR"/>
        </w:rPr>
      </w:pPr>
    </w:p>
    <w:p w:rsidRPr="00920F0A" w:rsidR="001D1D24" w:rsidP="00BF3C19" w:rsidRDefault="001D1D24" w14:paraId="74308642" w14:textId="77777777">
      <w:pPr>
        <w:pStyle w:val="Heading2"/>
        <w:rPr>
          <w:lang w:val="es-AR"/>
        </w:rPr>
      </w:pPr>
      <w:r w:rsidRPr="23DE2E37">
        <w:rPr>
          <w:lang w:val="es-AR"/>
        </w:rPr>
        <w:t>Observaciones del equipo de proyecto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2E05B4" w:rsidR="001D1D24" w:rsidTr="2B51F9D2" w14:paraId="0CDC2F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920F0A" w:rsidR="001D1D24" w:rsidP="00925B7A" w:rsidRDefault="001D1D24" w14:paraId="049B74A9" w14:textId="77777777">
            <w:pPr>
              <w:rPr>
                <w:lang w:val="es-AR"/>
              </w:rPr>
            </w:pPr>
            <w:r w:rsidRPr="00920F0A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628007F" wp14:editId="77A80111">
                      <wp:extent cx="141605" cy="141605"/>
                      <wp:effectExtent l="0" t="0" r="0" b="0"/>
                      <wp:docPr id="1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7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="http://schemas.openxmlformats.org/drawingml/2006/main" xmlns:woe="http://schemas.microsoft.com/office/word/2020/oembed" xmlns:a14="http://schemas.microsoft.com/office/drawing/2010/main" xmlns:pic="http://schemas.openxmlformats.org/drawingml/2006/picture">
                  <w:pict>
                    <v:group id="Group 5" style="width:11.15pt;height:11.15pt;mso-position-horizontal-relative:char;mso-position-vertical-relative:line" coordsize="141605,141605" o:spid="_x0000_s1026" w14:anchorId="16E21B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lB7dw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GzqUHt3CAAAMCgAAA4AAAAAAAAAAAAA&#10;AAAALgIAAGRycy9lMm9Eb2MueG1sUEsBAi0AFAAGAAgAAAAhAAXiDD3ZAAAAAwEAAA8AAAAAAAAA&#10;AAAAAAAA0QoAAGRycy9kb3ducmV2LnhtbFBLBQYAAAAABAAEAPMAAADXCwAAAAA=&#10;">
                      <v:rect id="Rectangle 17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"/>
                      <v:shape id="Freeform 18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920F0A" w:rsidR="001D1D24" w:rsidP="00925B7A" w:rsidRDefault="001D1D24" w14:paraId="5AD73369" w14:textId="606B9C2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 w:rsidRPr="23DE2E37">
              <w:rPr>
                <w:lang w:val="es-AR"/>
              </w:rPr>
              <w:t>[Incluya en este apartado</w:t>
            </w:r>
            <w:r w:rsidRPr="23DE2E37" w:rsidR="24B57291">
              <w:rPr>
                <w:lang w:val="es-AR"/>
              </w:rPr>
              <w:t xml:space="preserve"> </w:t>
            </w:r>
            <w:r w:rsidRPr="23DE2E37">
              <w:rPr>
                <w:lang w:val="es-AR"/>
              </w:rPr>
              <w:t>observaciones que considere relevantes para presentar al cliente.]</w:t>
            </w:r>
          </w:p>
        </w:tc>
      </w:tr>
    </w:tbl>
    <w:p w:rsidRPr="00920F0A" w:rsidR="001D1D24" w:rsidP="00063C47" w:rsidRDefault="001D1D24" w14:paraId="6916B726" w14:textId="77777777">
      <w:pPr>
        <w:rPr>
          <w:lang w:val="es-AR"/>
        </w:rPr>
      </w:pPr>
    </w:p>
    <w:sectPr w:rsidRPr="00920F0A" w:rsidR="001D1D24" w:rsidSect="004D3DD0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C0AA9" w:rsidRDefault="001C0AA9" w14:paraId="7A3F7AC5" w14:textId="77777777">
      <w:pPr>
        <w:spacing w:after="0" w:line="240" w:lineRule="auto"/>
      </w:pPr>
      <w:r>
        <w:separator/>
      </w:r>
    </w:p>
  </w:endnote>
  <w:endnote w:type="continuationSeparator" w:id="0">
    <w:p w:rsidR="001C0AA9" w:rsidRDefault="001C0AA9" w14:paraId="28409285" w14:textId="77777777">
      <w:pPr>
        <w:spacing w:after="0" w:line="240" w:lineRule="auto"/>
      </w:pPr>
      <w:r>
        <w:continuationSeparator/>
      </w:r>
    </w:p>
  </w:endnote>
  <w:endnote w:type="continuationNotice" w:id="1">
    <w:p w:rsidR="009618AD" w:rsidRDefault="009618AD" w14:paraId="0EC862D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66C70" w:rsidR="002079EC" w:rsidP="002079EC" w:rsidRDefault="002079EC" w14:paraId="4B5A1897" w14:textId="77777777">
    <w:pPr>
      <w:pStyle w:val="NoSpacing"/>
      <w:jc w:val="right"/>
      <w:rPr>
        <w:lang w:val="es-AR"/>
      </w:rPr>
    </w:pPr>
    <w:r>
      <w:fldChar w:fldCharType="begin"/>
    </w:r>
    <w:r w:rsidRPr="00866C70">
      <w:rPr>
        <w:lang w:val="es-AR"/>
      </w:rPr>
      <w:instrText xml:space="preserve"> FILENAME \* MERGEFORMAT </w:instrText>
    </w:r>
    <w:r>
      <w:fldChar w:fldCharType="separate"/>
    </w:r>
    <w:r w:rsidR="00547E40">
      <w:rPr>
        <w:noProof/>
        <w:lang w:val="es-AR"/>
      </w:rPr>
      <w:t>T-01 Presentación del Caso.docx</w:t>
    </w:r>
    <w:r>
      <w:rPr>
        <w:noProof/>
      </w:rPr>
      <w:fldChar w:fldCharType="end"/>
    </w:r>
  </w:p>
  <w:p w:rsidR="002079EC" w:rsidP="002079EC" w:rsidRDefault="002079EC" w14:paraId="5A6E2A73" w14:textId="67DDC817">
    <w:pPr>
      <w:pStyle w:val="NoSpacing"/>
      <w:jc w:val="right"/>
    </w:pPr>
    <w:r w:rsidRPr="00866C70">
      <w:rPr>
        <w:lang w:val="es-AR"/>
      </w:rPr>
      <w:t xml:space="preserve">Pág. </w:t>
    </w:r>
    <w:r>
      <w:rPr>
        <w:b/>
        <w:bCs/>
      </w:rPr>
      <w:fldChar w:fldCharType="begin"/>
    </w:r>
    <w:r w:rsidRPr="00866C70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DE5BAE" w:rsidR="00DE5BAE">
      <w:rPr>
        <w:b/>
        <w:bCs/>
        <w:noProof/>
      </w:rPr>
      <w:t>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DE5BA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66C70" w:rsidR="002079EC" w:rsidP="002079EC" w:rsidRDefault="002079EC" w14:paraId="50D4C56E" w14:textId="29A5D42A">
    <w:pPr>
      <w:pStyle w:val="NoSpacing"/>
      <w:jc w:val="right"/>
      <w:rPr>
        <w:lang w:val="es-AR"/>
      </w:rPr>
    </w:pPr>
    <w:r>
      <w:fldChar w:fldCharType="begin"/>
    </w:r>
    <w:r w:rsidRPr="00866C70">
      <w:rPr>
        <w:lang w:val="es-AR"/>
      </w:rPr>
      <w:instrText xml:space="preserve"> FILENAME \* MERGEFORMAT </w:instrText>
    </w:r>
    <w:r>
      <w:fldChar w:fldCharType="separate"/>
    </w:r>
    <w:r w:rsidR="00547E40">
      <w:rPr>
        <w:noProof/>
        <w:lang w:val="es-AR"/>
      </w:rPr>
      <w:t>T-01 Presentación del Caso.docx</w:t>
    </w:r>
    <w:r>
      <w:rPr>
        <w:noProof/>
      </w:rPr>
      <w:fldChar w:fldCharType="end"/>
    </w:r>
  </w:p>
  <w:p w:rsidR="002079EC" w:rsidP="002079EC" w:rsidRDefault="002079EC" w14:paraId="0DA6DC17" w14:textId="0A9090DF">
    <w:pPr>
      <w:pStyle w:val="NoSpacing"/>
      <w:jc w:val="right"/>
    </w:pPr>
    <w:r w:rsidRPr="00866C70">
      <w:rPr>
        <w:lang w:val="es-AR"/>
      </w:rPr>
      <w:t xml:space="preserve">Pág. </w:t>
    </w:r>
    <w:r>
      <w:rPr>
        <w:b/>
        <w:bCs/>
      </w:rPr>
      <w:fldChar w:fldCharType="begin"/>
    </w:r>
    <w:r w:rsidRPr="00866C70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DE5BAE" w:rsidR="00DE5BAE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DE5BAE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C0AA9" w:rsidRDefault="001C0AA9" w14:paraId="328BA3D1" w14:textId="77777777">
      <w:pPr>
        <w:spacing w:after="0" w:line="240" w:lineRule="auto"/>
      </w:pPr>
      <w:r>
        <w:separator/>
      </w:r>
    </w:p>
  </w:footnote>
  <w:footnote w:type="continuationSeparator" w:id="0">
    <w:p w:rsidR="001C0AA9" w:rsidRDefault="001C0AA9" w14:paraId="691992D6" w14:textId="77777777">
      <w:pPr>
        <w:spacing w:after="0" w:line="240" w:lineRule="auto"/>
      </w:pPr>
      <w:r>
        <w:continuationSeparator/>
      </w:r>
    </w:p>
  </w:footnote>
  <w:footnote w:type="continuationNotice" w:id="1">
    <w:p w:rsidR="009618AD" w:rsidRDefault="009618AD" w14:paraId="2FC707F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D7C52" w:rsidRDefault="00E346DA" w14:paraId="016A23EB" w14:textId="77777777">
    <w:pPr>
      <w:pStyle w:val="Header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RDefault="00FC2FC6" w14:paraId="5FF09C73" w14:textId="10F1ADD8">
    <w:pPr>
      <w:pStyle w:val="Header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346DA" w:rsidRDefault="00E346DA" w14:paraId="1C5444A9" w14:textId="77777777">
    <w:pPr>
      <w:pStyle w:val="Header"/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38D09197" wp14:editId="07777777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58241" behindDoc="1" locked="0" layoutInCell="1" allowOverlap="1" wp14:anchorId="464A64C9" wp14:editId="07777777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31E6F"/>
    <w:multiLevelType w:val="hybridMultilevel"/>
    <w:tmpl w:val="7AE04402"/>
    <w:lvl w:ilvl="0" w:tplc="6BC86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F68A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6CA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6AD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5C5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4E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F8B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363C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4A87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9746290"/>
    <w:multiLevelType w:val="hybridMultilevel"/>
    <w:tmpl w:val="FE745248"/>
    <w:lvl w:ilvl="0" w:tplc="5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443299">
    <w:abstractNumId w:val="2"/>
  </w:num>
  <w:num w:numId="2" w16cid:durableId="1213349001">
    <w:abstractNumId w:val="0"/>
  </w:num>
  <w:num w:numId="3" w16cid:durableId="1036394741">
    <w:abstractNumId w:val="4"/>
  </w:num>
  <w:num w:numId="4" w16cid:durableId="1092555561">
    <w:abstractNumId w:val="4"/>
    <w:lvlOverride w:ilvl="0">
      <w:startOverride w:val="1"/>
    </w:lvlOverride>
  </w:num>
  <w:num w:numId="5" w16cid:durableId="1476097765">
    <w:abstractNumId w:val="1"/>
  </w:num>
  <w:num w:numId="6" w16cid:durableId="611396569">
    <w:abstractNumId w:val="3"/>
  </w:num>
  <w:num w:numId="7" w16cid:durableId="1442259526">
    <w:abstractNumId w:val="6"/>
  </w:num>
  <w:num w:numId="8" w16cid:durableId="1065959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attachedTemplate r:id="rId1"/>
  <w:trackRevisions w:val="false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6DA"/>
    <w:rsid w:val="000340C7"/>
    <w:rsid w:val="00034AC9"/>
    <w:rsid w:val="00045693"/>
    <w:rsid w:val="00052E1B"/>
    <w:rsid w:val="00057459"/>
    <w:rsid w:val="00063C47"/>
    <w:rsid w:val="000762E9"/>
    <w:rsid w:val="00081FDE"/>
    <w:rsid w:val="00082188"/>
    <w:rsid w:val="00085688"/>
    <w:rsid w:val="000B0058"/>
    <w:rsid w:val="000D3A19"/>
    <w:rsid w:val="000D7C52"/>
    <w:rsid w:val="000E4B4B"/>
    <w:rsid w:val="000E79B4"/>
    <w:rsid w:val="000F3B42"/>
    <w:rsid w:val="0010787F"/>
    <w:rsid w:val="00113CCC"/>
    <w:rsid w:val="0015585B"/>
    <w:rsid w:val="001807FA"/>
    <w:rsid w:val="001C0AA9"/>
    <w:rsid w:val="001C14CC"/>
    <w:rsid w:val="001D1D24"/>
    <w:rsid w:val="001D2446"/>
    <w:rsid w:val="001D24F2"/>
    <w:rsid w:val="001E136E"/>
    <w:rsid w:val="002007E1"/>
    <w:rsid w:val="002079EC"/>
    <w:rsid w:val="00217ACE"/>
    <w:rsid w:val="00224357"/>
    <w:rsid w:val="002278D7"/>
    <w:rsid w:val="00253740"/>
    <w:rsid w:val="002559CC"/>
    <w:rsid w:val="002576BC"/>
    <w:rsid w:val="00260175"/>
    <w:rsid w:val="00261221"/>
    <w:rsid w:val="00276DCF"/>
    <w:rsid w:val="00283E1F"/>
    <w:rsid w:val="002A29E9"/>
    <w:rsid w:val="002B6000"/>
    <w:rsid w:val="002E05B4"/>
    <w:rsid w:val="002E5162"/>
    <w:rsid w:val="002F7411"/>
    <w:rsid w:val="00311C3D"/>
    <w:rsid w:val="00314BA8"/>
    <w:rsid w:val="00342C83"/>
    <w:rsid w:val="00366CF6"/>
    <w:rsid w:val="00374538"/>
    <w:rsid w:val="003749CD"/>
    <w:rsid w:val="00390858"/>
    <w:rsid w:val="003A273C"/>
    <w:rsid w:val="003C1946"/>
    <w:rsid w:val="003D03D3"/>
    <w:rsid w:val="003D0C6A"/>
    <w:rsid w:val="004246AE"/>
    <w:rsid w:val="00436803"/>
    <w:rsid w:val="0044163E"/>
    <w:rsid w:val="0047ED67"/>
    <w:rsid w:val="00483B3C"/>
    <w:rsid w:val="00491727"/>
    <w:rsid w:val="00495D24"/>
    <w:rsid w:val="004D3DD0"/>
    <w:rsid w:val="00503FF6"/>
    <w:rsid w:val="00530F3E"/>
    <w:rsid w:val="00533552"/>
    <w:rsid w:val="00547E40"/>
    <w:rsid w:val="00550DE2"/>
    <w:rsid w:val="005B356F"/>
    <w:rsid w:val="005B3FC3"/>
    <w:rsid w:val="005B527D"/>
    <w:rsid w:val="005D3C56"/>
    <w:rsid w:val="006127EA"/>
    <w:rsid w:val="00616815"/>
    <w:rsid w:val="00633318"/>
    <w:rsid w:val="00663A2C"/>
    <w:rsid w:val="00665CBE"/>
    <w:rsid w:val="006714C2"/>
    <w:rsid w:val="00674957"/>
    <w:rsid w:val="00695E15"/>
    <w:rsid w:val="006B17C5"/>
    <w:rsid w:val="006B3135"/>
    <w:rsid w:val="006C1B23"/>
    <w:rsid w:val="006C27FE"/>
    <w:rsid w:val="006D046F"/>
    <w:rsid w:val="006F264A"/>
    <w:rsid w:val="006F6875"/>
    <w:rsid w:val="007330EE"/>
    <w:rsid w:val="007558B1"/>
    <w:rsid w:val="00757AEB"/>
    <w:rsid w:val="00776AC6"/>
    <w:rsid w:val="00794176"/>
    <w:rsid w:val="007A153A"/>
    <w:rsid w:val="007A22D0"/>
    <w:rsid w:val="007B1704"/>
    <w:rsid w:val="007C2A9E"/>
    <w:rsid w:val="007D748F"/>
    <w:rsid w:val="007E7928"/>
    <w:rsid w:val="00805EE2"/>
    <w:rsid w:val="00807E9A"/>
    <w:rsid w:val="00817CBC"/>
    <w:rsid w:val="0082584F"/>
    <w:rsid w:val="008268E2"/>
    <w:rsid w:val="00843A5F"/>
    <w:rsid w:val="00857F9C"/>
    <w:rsid w:val="00863805"/>
    <w:rsid w:val="008660E6"/>
    <w:rsid w:val="00866C70"/>
    <w:rsid w:val="00886544"/>
    <w:rsid w:val="008A0368"/>
    <w:rsid w:val="008C0C50"/>
    <w:rsid w:val="008C6AA5"/>
    <w:rsid w:val="008D6D91"/>
    <w:rsid w:val="008E1170"/>
    <w:rsid w:val="008F30C2"/>
    <w:rsid w:val="00901B62"/>
    <w:rsid w:val="00910B97"/>
    <w:rsid w:val="00920F0A"/>
    <w:rsid w:val="00922510"/>
    <w:rsid w:val="00925B7A"/>
    <w:rsid w:val="009263D4"/>
    <w:rsid w:val="00960978"/>
    <w:rsid w:val="009618AD"/>
    <w:rsid w:val="009C6A45"/>
    <w:rsid w:val="009F0EE6"/>
    <w:rsid w:val="009F1988"/>
    <w:rsid w:val="009F7407"/>
    <w:rsid w:val="00A051E2"/>
    <w:rsid w:val="00A221EA"/>
    <w:rsid w:val="00A4291F"/>
    <w:rsid w:val="00A473FB"/>
    <w:rsid w:val="00A61F12"/>
    <w:rsid w:val="00A631DD"/>
    <w:rsid w:val="00A7195F"/>
    <w:rsid w:val="00A72F9E"/>
    <w:rsid w:val="00AA046E"/>
    <w:rsid w:val="00AD042A"/>
    <w:rsid w:val="00B1409A"/>
    <w:rsid w:val="00B33FBD"/>
    <w:rsid w:val="00B41EAA"/>
    <w:rsid w:val="00B468D9"/>
    <w:rsid w:val="00B6406E"/>
    <w:rsid w:val="00B673C5"/>
    <w:rsid w:val="00B731DE"/>
    <w:rsid w:val="00B75205"/>
    <w:rsid w:val="00B86C3C"/>
    <w:rsid w:val="00BF3C19"/>
    <w:rsid w:val="00C01572"/>
    <w:rsid w:val="00C12E35"/>
    <w:rsid w:val="00C2448D"/>
    <w:rsid w:val="00C2716B"/>
    <w:rsid w:val="00C3510A"/>
    <w:rsid w:val="00C41FA9"/>
    <w:rsid w:val="00C43866"/>
    <w:rsid w:val="00C508A6"/>
    <w:rsid w:val="00C57D17"/>
    <w:rsid w:val="00C75545"/>
    <w:rsid w:val="00C93A2B"/>
    <w:rsid w:val="00C93C94"/>
    <w:rsid w:val="00CB267A"/>
    <w:rsid w:val="00CE17BD"/>
    <w:rsid w:val="00CF3F27"/>
    <w:rsid w:val="00CF50AC"/>
    <w:rsid w:val="00D075D1"/>
    <w:rsid w:val="00D2526B"/>
    <w:rsid w:val="00D26438"/>
    <w:rsid w:val="00D32E6C"/>
    <w:rsid w:val="00D331EE"/>
    <w:rsid w:val="00D36A10"/>
    <w:rsid w:val="00D47202"/>
    <w:rsid w:val="00D64776"/>
    <w:rsid w:val="00DC5CFA"/>
    <w:rsid w:val="00DD6466"/>
    <w:rsid w:val="00DE5BAE"/>
    <w:rsid w:val="00DE7A9A"/>
    <w:rsid w:val="00E27CCC"/>
    <w:rsid w:val="00E30E05"/>
    <w:rsid w:val="00E346DA"/>
    <w:rsid w:val="00E347EF"/>
    <w:rsid w:val="00E45F8C"/>
    <w:rsid w:val="00E82D93"/>
    <w:rsid w:val="00E92616"/>
    <w:rsid w:val="00EA25BF"/>
    <w:rsid w:val="00EA78CB"/>
    <w:rsid w:val="00EB5336"/>
    <w:rsid w:val="00EF09BF"/>
    <w:rsid w:val="00F13E32"/>
    <w:rsid w:val="00F20EF4"/>
    <w:rsid w:val="00F309AC"/>
    <w:rsid w:val="00F30AF1"/>
    <w:rsid w:val="00F43EB0"/>
    <w:rsid w:val="00F45965"/>
    <w:rsid w:val="00F52AAD"/>
    <w:rsid w:val="00F6121A"/>
    <w:rsid w:val="00F6138A"/>
    <w:rsid w:val="00F679C3"/>
    <w:rsid w:val="00F928DB"/>
    <w:rsid w:val="00F97875"/>
    <w:rsid w:val="00FB3C97"/>
    <w:rsid w:val="00FC2FC6"/>
    <w:rsid w:val="00FC52CD"/>
    <w:rsid w:val="00FD2AFB"/>
    <w:rsid w:val="00FE0627"/>
    <w:rsid w:val="00FE1CAA"/>
    <w:rsid w:val="016C1A25"/>
    <w:rsid w:val="020562E4"/>
    <w:rsid w:val="036CACEE"/>
    <w:rsid w:val="04462E59"/>
    <w:rsid w:val="049553AD"/>
    <w:rsid w:val="04DE9CD3"/>
    <w:rsid w:val="08208649"/>
    <w:rsid w:val="08B08D73"/>
    <w:rsid w:val="0908967B"/>
    <w:rsid w:val="09C7A137"/>
    <w:rsid w:val="0B751A4E"/>
    <w:rsid w:val="0E92F2FE"/>
    <w:rsid w:val="0EF81300"/>
    <w:rsid w:val="119576E2"/>
    <w:rsid w:val="12901E9A"/>
    <w:rsid w:val="12967E52"/>
    <w:rsid w:val="133908B6"/>
    <w:rsid w:val="1384CF6F"/>
    <w:rsid w:val="141665D3"/>
    <w:rsid w:val="14D66DB7"/>
    <w:rsid w:val="15596972"/>
    <w:rsid w:val="17B16C8B"/>
    <w:rsid w:val="17BFCF3C"/>
    <w:rsid w:val="1922372D"/>
    <w:rsid w:val="1A3273BE"/>
    <w:rsid w:val="1C75A6FD"/>
    <w:rsid w:val="1C7C13C0"/>
    <w:rsid w:val="1F3AA9D4"/>
    <w:rsid w:val="1FA0061D"/>
    <w:rsid w:val="1FF60A76"/>
    <w:rsid w:val="206E3FDA"/>
    <w:rsid w:val="23612856"/>
    <w:rsid w:val="23DE2E37"/>
    <w:rsid w:val="245B0904"/>
    <w:rsid w:val="24B57291"/>
    <w:rsid w:val="24F7D149"/>
    <w:rsid w:val="25C9CFE3"/>
    <w:rsid w:val="25DFB6B4"/>
    <w:rsid w:val="25FA75E7"/>
    <w:rsid w:val="27712C0E"/>
    <w:rsid w:val="27C5C9ED"/>
    <w:rsid w:val="290CE5B1"/>
    <w:rsid w:val="29240872"/>
    <w:rsid w:val="29BE1AA4"/>
    <w:rsid w:val="2B51F9D2"/>
    <w:rsid w:val="2BE8D3C1"/>
    <w:rsid w:val="2BF10A3E"/>
    <w:rsid w:val="2D58F168"/>
    <w:rsid w:val="2DB9893D"/>
    <w:rsid w:val="2E797A55"/>
    <w:rsid w:val="2F0C14A0"/>
    <w:rsid w:val="31C9A23D"/>
    <w:rsid w:val="32CAD59F"/>
    <w:rsid w:val="3318CB56"/>
    <w:rsid w:val="33BB78A4"/>
    <w:rsid w:val="355FC608"/>
    <w:rsid w:val="3717830C"/>
    <w:rsid w:val="378067B2"/>
    <w:rsid w:val="389F7CD6"/>
    <w:rsid w:val="394F97BE"/>
    <w:rsid w:val="39663537"/>
    <w:rsid w:val="397A841D"/>
    <w:rsid w:val="39D4D837"/>
    <w:rsid w:val="39D907D0"/>
    <w:rsid w:val="3D4FAB74"/>
    <w:rsid w:val="3F25C9D1"/>
    <w:rsid w:val="3F9089D1"/>
    <w:rsid w:val="4106DD14"/>
    <w:rsid w:val="4523F350"/>
    <w:rsid w:val="47CFED60"/>
    <w:rsid w:val="48BCF6A3"/>
    <w:rsid w:val="4983A6E4"/>
    <w:rsid w:val="4A9BED25"/>
    <w:rsid w:val="4CAA3EA5"/>
    <w:rsid w:val="4E19E8C3"/>
    <w:rsid w:val="4E248E33"/>
    <w:rsid w:val="4E73AC6C"/>
    <w:rsid w:val="4FF1CDCE"/>
    <w:rsid w:val="500883F5"/>
    <w:rsid w:val="51E73C40"/>
    <w:rsid w:val="52307DD0"/>
    <w:rsid w:val="540F2CE8"/>
    <w:rsid w:val="554919A6"/>
    <w:rsid w:val="55B6467B"/>
    <w:rsid w:val="564A1A4C"/>
    <w:rsid w:val="56F8669D"/>
    <w:rsid w:val="57C67F8F"/>
    <w:rsid w:val="58A80191"/>
    <w:rsid w:val="58ED9415"/>
    <w:rsid w:val="5A02F542"/>
    <w:rsid w:val="5A963C82"/>
    <w:rsid w:val="5AF42B62"/>
    <w:rsid w:val="5B0709F6"/>
    <w:rsid w:val="5B593AD8"/>
    <w:rsid w:val="5D29A00C"/>
    <w:rsid w:val="62FEDECB"/>
    <w:rsid w:val="64B82072"/>
    <w:rsid w:val="652992FC"/>
    <w:rsid w:val="656D5C3C"/>
    <w:rsid w:val="6796B04B"/>
    <w:rsid w:val="67D2BD95"/>
    <w:rsid w:val="681C267F"/>
    <w:rsid w:val="690BE1D3"/>
    <w:rsid w:val="6A4D9A12"/>
    <w:rsid w:val="6B0FBF01"/>
    <w:rsid w:val="6BA55BF4"/>
    <w:rsid w:val="6E5A3300"/>
    <w:rsid w:val="6F279897"/>
    <w:rsid w:val="6F2D4451"/>
    <w:rsid w:val="6FFC54AC"/>
    <w:rsid w:val="7212F3B6"/>
    <w:rsid w:val="731C9379"/>
    <w:rsid w:val="7407F86A"/>
    <w:rsid w:val="7481B3FC"/>
    <w:rsid w:val="760C9EA1"/>
    <w:rsid w:val="767FAEB3"/>
    <w:rsid w:val="77273DED"/>
    <w:rsid w:val="773DFECE"/>
    <w:rsid w:val="784B966F"/>
    <w:rsid w:val="7B4CB659"/>
    <w:rsid w:val="7B634374"/>
    <w:rsid w:val="7C70D63C"/>
    <w:rsid w:val="7E28255D"/>
    <w:rsid w:val="7F53D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5EC54F"/>
  <w15:docId w15:val="{1DF3C18F-E5A7-4F86-97EB-0813E788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8E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itleChar" w:customStyle="1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Pr>
      <w:b/>
      <w:bCs/>
      <w:color w:val="5B9BD5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FooterChar" w:customStyle="1">
    <w:name w:val="Footer Char"/>
    <w:basedOn w:val="DefaultParagraphFont"/>
    <w:link w:val="Footer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concuadrcula4-nfasis11" w:customStyle="1">
    <w:name w:val="Tabla con cuadrícula 4 - Énfasis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1" w:customStyle="1">
    <w:name w:val="Tabla con cuadrícula clara1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FootnoteTextChar" w:customStyle="1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ListParagraph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e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6C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6C70"/>
    <w:rPr>
      <w:rFonts w:ascii="Tahoma" w:hAnsi="Tahoma" w:cs="Tahoma"/>
      <w:sz w:val="16"/>
      <w:szCs w:val="16"/>
    </w:rPr>
  </w:style>
  <w:style w:type="character" w:styleId="normaltextrun" w:customStyle="1">
    <w:name w:val="normaltextrun"/>
    <w:basedOn w:val="DefaultParagraphFont"/>
    <w:rsid w:val="00503FF6"/>
  </w:style>
  <w:style w:type="character" w:styleId="Heading3Char" w:customStyle="1">
    <w:name w:val="Heading 3 Char"/>
    <w:basedOn w:val="DefaultParagraphFont"/>
    <w:link w:val="Heading3"/>
    <w:uiPriority w:val="9"/>
    <w:rsid w:val="008268E2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table" w:styleId="ProjectScopeTable6" w:customStyle="1">
    <w:name w:val="Project Scope Table6"/>
    <w:basedOn w:val="TableNormal"/>
    <w:uiPriority w:val="99"/>
    <w:rsid w:val="00495D24"/>
    <w:pPr>
      <w:spacing w:before="120" w:after="120" w:line="240" w:lineRule="auto"/>
    </w:pPr>
    <w:rPr>
      <w:color w:val="404040"/>
    </w:rPr>
    <w:tblPr>
      <w:tblBorders>
        <w:top w:val="single" w:color="5B9BD5" w:sz="4" w:space="0"/>
        <w:left w:val="single" w:color="5B9BD5" w:sz="4" w:space="0"/>
        <w:bottom w:val="single" w:color="5B9BD5" w:sz="4" w:space="0"/>
        <w:right w:val="single" w:color="5B9BD5" w:sz="4" w:space="0"/>
        <w:insideH w:val="single" w:color="5B9BD5" w:sz="4" w:space="0"/>
        <w:insideV w:val="single" w:color="5B9BD5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character" w:styleId="Hyperlink">
    <w:name w:val="Hyperlink"/>
    <w:basedOn w:val="DefaultParagraphFont"/>
    <w:uiPriority w:val="99"/>
    <w:unhideWhenUsed/>
    <w:rPr>
      <w:color w:val="40ACD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6466"/>
    <w:rPr>
      <w:color w:val="92588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styles" Target="styles.xml" Id="rId4" /><Relationship Type="http://schemas.openxmlformats.org/officeDocument/2006/relationships/header" Target="header2.xml" Id="rId14" /><Relationship Type="http://schemas.openxmlformats.org/officeDocument/2006/relationships/image" Target="/media/image2.jpg" Id="Rdb9d61735f9b4ae6" /><Relationship Type="http://schemas.openxmlformats.org/officeDocument/2006/relationships/hyperlink" Target="https://economicasuba.sharepoint.com/:v:/r/sites/Sistemas/CATEDRA-1422/Material%20practica/APLSI%20-%20T01%20-%20Seleccio%CC%81n%20del%20caso%20de%20negocio.mp4?csf=1&amp;web=1&amp;e=4dVvmm" TargetMode="External" Id="Rac0cf586444140d9" /><Relationship Type="http://schemas.openxmlformats.org/officeDocument/2006/relationships/hyperlink" Target="https://economicasuba.sharepoint.com/:v:/r/sites/Sistemas/CATEDRA-1422/Material%20practica/APLSI%20-%20T01%20-%20Seleccio%CC%81n%20del%20caso%20de%20negocio.mp4?csf=1&amp;web=1&amp;e=4dVvmm" TargetMode="External" Id="R13a6c830ef424d06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michalla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96737-C3B4-41AC-BF64-50C20A9A16E0}"/>
      </w:docPartPr>
      <w:docPartBody>
        <w:p w:rsidR="00EF34DC" w:rsidRDefault="001C14CC">
          <w:r w:rsidRPr="006E01B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4CC"/>
    <w:rsid w:val="00023B38"/>
    <w:rsid w:val="000F6E00"/>
    <w:rsid w:val="00185936"/>
    <w:rsid w:val="001C14CC"/>
    <w:rsid w:val="0041050E"/>
    <w:rsid w:val="005B5706"/>
    <w:rsid w:val="006B35E0"/>
    <w:rsid w:val="00776333"/>
    <w:rsid w:val="008111C9"/>
    <w:rsid w:val="00864DED"/>
    <w:rsid w:val="00886CC4"/>
    <w:rsid w:val="008F4798"/>
    <w:rsid w:val="00926DA5"/>
    <w:rsid w:val="00A4291F"/>
    <w:rsid w:val="00CA7BB8"/>
    <w:rsid w:val="00D60CD9"/>
    <w:rsid w:val="00ED3CB3"/>
    <w:rsid w:val="00EF34DC"/>
    <w:rsid w:val="00F63887"/>
    <w:rsid w:val="00F6648E"/>
    <w:rsid w:val="00FE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11C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macintosh"/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CD6E569-8729-42D3-90A0-54EBCD90A3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Project%20scope%20report%20(Business%20Blue%20design).dotx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bmichalla</dc:creator>
  <keywords/>
  <lastModifiedBy>Renata Belen Moreno Vera</lastModifiedBy>
  <revision>134</revision>
  <dcterms:created xsi:type="dcterms:W3CDTF">2017-03-10T06:15:00.0000000Z</dcterms:created>
  <dcterms:modified xsi:type="dcterms:W3CDTF">2026-03-21T01:22:25.3801142Z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